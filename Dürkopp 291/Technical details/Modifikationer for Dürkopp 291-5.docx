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59CA" w14:textId="77777777" w:rsidR="00B55010" w:rsidRDefault="00B55010" w:rsidP="00B55010">
      <w:pPr>
        <w:pStyle w:val="Title"/>
      </w:pPr>
      <w:r>
        <w:t>Fablab Dürkopp 291 Justering og Ændringer</w:t>
      </w:r>
    </w:p>
    <w:p w14:paraId="4B35CB28" w14:textId="77777777" w:rsidR="00B55010" w:rsidRDefault="00B55010" w:rsidP="00B55010">
      <w:pPr>
        <w:pStyle w:val="BrdtekstODK"/>
      </w:pPr>
    </w:p>
    <w:sdt>
      <w:sdtPr>
        <w:rPr>
          <w:rFonts w:ascii="Lato" w:eastAsia="Times New Roman" w:hAnsi="Lato" w:cs="Times New Roman"/>
          <w:color w:val="262626" w:themeColor="text1" w:themeTint="D9"/>
          <w:sz w:val="23"/>
          <w:szCs w:val="23"/>
          <w:lang w:val="da-DK" w:eastAsia="da-DK"/>
        </w:rPr>
        <w:id w:val="-636261141"/>
        <w:docPartObj>
          <w:docPartGallery w:val="Table of Contents"/>
          <w:docPartUnique/>
        </w:docPartObj>
      </w:sdtPr>
      <w:sdtEndPr>
        <w:rPr>
          <w:b/>
          <w:bCs/>
        </w:rPr>
      </w:sdtEndPr>
      <w:sdtContent>
        <w:p w14:paraId="3A82283B" w14:textId="55DB9F33" w:rsidR="00B55010" w:rsidRPr="007D173D" w:rsidRDefault="00B55010">
          <w:pPr>
            <w:pStyle w:val="TOCHeading"/>
            <w:rPr>
              <w:lang w:val="da-DK"/>
            </w:rPr>
          </w:pPr>
          <w:r>
            <w:rPr>
              <w:lang w:val="da-DK"/>
            </w:rPr>
            <w:t>Indholdsfortegnelse</w:t>
          </w:r>
        </w:p>
        <w:p w14:paraId="6B26DD84" w14:textId="6AD15EB0" w:rsidR="00A016A8" w:rsidRDefault="00B55010">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41989414" w:history="1">
            <w:r w:rsidR="00A016A8" w:rsidRPr="00030321">
              <w:rPr>
                <w:rStyle w:val="Hyperlink"/>
                <w:noProof/>
              </w:rPr>
              <w:t>Links til lignende Dürkopp Adler symaskiner</w:t>
            </w:r>
            <w:r w:rsidR="00A016A8">
              <w:rPr>
                <w:noProof/>
                <w:webHidden/>
              </w:rPr>
              <w:tab/>
            </w:r>
            <w:r w:rsidR="00A016A8">
              <w:rPr>
                <w:noProof/>
                <w:webHidden/>
              </w:rPr>
              <w:fldChar w:fldCharType="begin"/>
            </w:r>
            <w:r w:rsidR="00A016A8">
              <w:rPr>
                <w:noProof/>
                <w:webHidden/>
              </w:rPr>
              <w:instrText xml:space="preserve"> PAGEREF _Toc241989414 \h </w:instrText>
            </w:r>
            <w:r w:rsidR="00A016A8">
              <w:rPr>
                <w:noProof/>
                <w:webHidden/>
              </w:rPr>
            </w:r>
            <w:r w:rsidR="00A016A8">
              <w:rPr>
                <w:noProof/>
                <w:webHidden/>
              </w:rPr>
              <w:fldChar w:fldCharType="separate"/>
            </w:r>
            <w:r w:rsidR="00A016A8">
              <w:rPr>
                <w:noProof/>
                <w:webHidden/>
              </w:rPr>
              <w:t>1</w:t>
            </w:r>
            <w:r w:rsidR="00A016A8">
              <w:rPr>
                <w:noProof/>
                <w:webHidden/>
              </w:rPr>
              <w:fldChar w:fldCharType="end"/>
            </w:r>
          </w:hyperlink>
        </w:p>
        <w:p w14:paraId="4D0D131A" w14:textId="5A2AD33E" w:rsidR="00A016A8" w:rsidRDefault="00A016A8">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15" w:history="1">
            <w:r w:rsidRPr="00030321">
              <w:rPr>
                <w:rStyle w:val="Hyperlink"/>
                <w:noProof/>
              </w:rPr>
              <w:t>Tegning af motordrive og rem</w:t>
            </w:r>
            <w:r>
              <w:rPr>
                <w:noProof/>
                <w:webHidden/>
              </w:rPr>
              <w:tab/>
            </w:r>
            <w:r>
              <w:rPr>
                <w:noProof/>
                <w:webHidden/>
              </w:rPr>
              <w:fldChar w:fldCharType="begin"/>
            </w:r>
            <w:r>
              <w:rPr>
                <w:noProof/>
                <w:webHidden/>
              </w:rPr>
              <w:instrText xml:space="preserve"> PAGEREF _Toc241989415 \h </w:instrText>
            </w:r>
            <w:r>
              <w:rPr>
                <w:noProof/>
                <w:webHidden/>
              </w:rPr>
            </w:r>
            <w:r>
              <w:rPr>
                <w:noProof/>
                <w:webHidden/>
              </w:rPr>
              <w:fldChar w:fldCharType="separate"/>
            </w:r>
            <w:r>
              <w:rPr>
                <w:noProof/>
                <w:webHidden/>
              </w:rPr>
              <w:t>2</w:t>
            </w:r>
            <w:r>
              <w:rPr>
                <w:noProof/>
                <w:webHidden/>
              </w:rPr>
              <w:fldChar w:fldCharType="end"/>
            </w:r>
          </w:hyperlink>
        </w:p>
        <w:p w14:paraId="09A2B9EB" w14:textId="11F89F8E"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16" w:history="1">
            <w:r w:rsidRPr="00030321">
              <w:rPr>
                <w:rStyle w:val="Hyperlink"/>
                <w:noProof/>
              </w:rPr>
              <w:t>Montage af sikkerhedsafbryder</w:t>
            </w:r>
            <w:r>
              <w:rPr>
                <w:noProof/>
                <w:webHidden/>
              </w:rPr>
              <w:tab/>
            </w:r>
            <w:r>
              <w:rPr>
                <w:noProof/>
                <w:webHidden/>
              </w:rPr>
              <w:fldChar w:fldCharType="begin"/>
            </w:r>
            <w:r>
              <w:rPr>
                <w:noProof/>
                <w:webHidden/>
              </w:rPr>
              <w:instrText xml:space="preserve"> PAGEREF _Toc241989416 \h </w:instrText>
            </w:r>
            <w:r>
              <w:rPr>
                <w:noProof/>
                <w:webHidden/>
              </w:rPr>
            </w:r>
            <w:r>
              <w:rPr>
                <w:noProof/>
                <w:webHidden/>
              </w:rPr>
              <w:fldChar w:fldCharType="separate"/>
            </w:r>
            <w:r>
              <w:rPr>
                <w:noProof/>
                <w:webHidden/>
              </w:rPr>
              <w:t>8</w:t>
            </w:r>
            <w:r>
              <w:rPr>
                <w:noProof/>
                <w:webHidden/>
              </w:rPr>
              <w:fldChar w:fldCharType="end"/>
            </w:r>
          </w:hyperlink>
        </w:p>
        <w:p w14:paraId="42C32E4F" w14:textId="4D9D0DD6"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17" w:history="1">
            <w:r w:rsidRPr="00030321">
              <w:rPr>
                <w:rStyle w:val="Hyperlink"/>
                <w:noProof/>
              </w:rPr>
              <w:t>Placering af skab for elektronik</w:t>
            </w:r>
            <w:r>
              <w:rPr>
                <w:noProof/>
                <w:webHidden/>
              </w:rPr>
              <w:tab/>
            </w:r>
            <w:r>
              <w:rPr>
                <w:noProof/>
                <w:webHidden/>
              </w:rPr>
              <w:fldChar w:fldCharType="begin"/>
            </w:r>
            <w:r>
              <w:rPr>
                <w:noProof/>
                <w:webHidden/>
              </w:rPr>
              <w:instrText xml:space="preserve"> PAGEREF _Toc241989417 \h </w:instrText>
            </w:r>
            <w:r>
              <w:rPr>
                <w:noProof/>
                <w:webHidden/>
              </w:rPr>
            </w:r>
            <w:r>
              <w:rPr>
                <w:noProof/>
                <w:webHidden/>
              </w:rPr>
              <w:fldChar w:fldCharType="separate"/>
            </w:r>
            <w:r>
              <w:rPr>
                <w:noProof/>
                <w:webHidden/>
              </w:rPr>
              <w:t>11</w:t>
            </w:r>
            <w:r>
              <w:rPr>
                <w:noProof/>
                <w:webHidden/>
              </w:rPr>
              <w:fldChar w:fldCharType="end"/>
            </w:r>
          </w:hyperlink>
        </w:p>
        <w:p w14:paraId="54D4608B" w14:textId="3B305A73"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18" w:history="1">
            <w:r w:rsidRPr="00030321">
              <w:rPr>
                <w:rStyle w:val="Hyperlink"/>
                <w:noProof/>
              </w:rPr>
              <w:t>Knæpudde for løft af trykfod</w:t>
            </w:r>
            <w:r>
              <w:rPr>
                <w:noProof/>
                <w:webHidden/>
              </w:rPr>
              <w:tab/>
            </w:r>
            <w:r>
              <w:rPr>
                <w:noProof/>
                <w:webHidden/>
              </w:rPr>
              <w:fldChar w:fldCharType="begin"/>
            </w:r>
            <w:r>
              <w:rPr>
                <w:noProof/>
                <w:webHidden/>
              </w:rPr>
              <w:instrText xml:space="preserve"> PAGEREF _Toc241989418 \h </w:instrText>
            </w:r>
            <w:r>
              <w:rPr>
                <w:noProof/>
                <w:webHidden/>
              </w:rPr>
            </w:r>
            <w:r>
              <w:rPr>
                <w:noProof/>
                <w:webHidden/>
              </w:rPr>
              <w:fldChar w:fldCharType="separate"/>
            </w:r>
            <w:r>
              <w:rPr>
                <w:noProof/>
                <w:webHidden/>
              </w:rPr>
              <w:t>14</w:t>
            </w:r>
            <w:r>
              <w:rPr>
                <w:noProof/>
                <w:webHidden/>
              </w:rPr>
              <w:fldChar w:fldCharType="end"/>
            </w:r>
          </w:hyperlink>
        </w:p>
        <w:p w14:paraId="72889826" w14:textId="3ADE497F" w:rsidR="00A016A8" w:rsidRDefault="00A016A8">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19" w:history="1">
            <w:r w:rsidRPr="00030321">
              <w:rPr>
                <w:rStyle w:val="Hyperlink"/>
                <w:noProof/>
              </w:rPr>
              <w:t>Styringspanel</w:t>
            </w:r>
            <w:r>
              <w:rPr>
                <w:noProof/>
                <w:webHidden/>
              </w:rPr>
              <w:tab/>
            </w:r>
            <w:r>
              <w:rPr>
                <w:noProof/>
                <w:webHidden/>
              </w:rPr>
              <w:fldChar w:fldCharType="begin"/>
            </w:r>
            <w:r>
              <w:rPr>
                <w:noProof/>
                <w:webHidden/>
              </w:rPr>
              <w:instrText xml:space="preserve"> PAGEREF _Toc241989419 \h </w:instrText>
            </w:r>
            <w:r>
              <w:rPr>
                <w:noProof/>
                <w:webHidden/>
              </w:rPr>
            </w:r>
            <w:r>
              <w:rPr>
                <w:noProof/>
                <w:webHidden/>
              </w:rPr>
              <w:fldChar w:fldCharType="separate"/>
            </w:r>
            <w:r>
              <w:rPr>
                <w:noProof/>
                <w:webHidden/>
              </w:rPr>
              <w:t>15</w:t>
            </w:r>
            <w:r>
              <w:rPr>
                <w:noProof/>
                <w:webHidden/>
              </w:rPr>
              <w:fldChar w:fldCharType="end"/>
            </w:r>
          </w:hyperlink>
        </w:p>
        <w:p w14:paraId="7D41D9F8" w14:textId="7D207069" w:rsidR="00A016A8" w:rsidRDefault="00A016A8">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0" w:history="1">
            <w:r w:rsidRPr="00030321">
              <w:rPr>
                <w:rStyle w:val="Hyperlink"/>
                <w:noProof/>
              </w:rPr>
              <w:t>Needlestop</w:t>
            </w:r>
            <w:r>
              <w:rPr>
                <w:noProof/>
                <w:webHidden/>
              </w:rPr>
              <w:tab/>
            </w:r>
            <w:r>
              <w:rPr>
                <w:noProof/>
                <w:webHidden/>
              </w:rPr>
              <w:fldChar w:fldCharType="begin"/>
            </w:r>
            <w:r>
              <w:rPr>
                <w:noProof/>
                <w:webHidden/>
              </w:rPr>
              <w:instrText xml:space="preserve"> PAGEREF _Toc241989420 \h </w:instrText>
            </w:r>
            <w:r>
              <w:rPr>
                <w:noProof/>
                <w:webHidden/>
              </w:rPr>
            </w:r>
            <w:r>
              <w:rPr>
                <w:noProof/>
                <w:webHidden/>
              </w:rPr>
              <w:fldChar w:fldCharType="separate"/>
            </w:r>
            <w:r>
              <w:rPr>
                <w:noProof/>
                <w:webHidden/>
              </w:rPr>
              <w:t>16</w:t>
            </w:r>
            <w:r>
              <w:rPr>
                <w:noProof/>
                <w:webHidden/>
              </w:rPr>
              <w:fldChar w:fldCharType="end"/>
            </w:r>
          </w:hyperlink>
        </w:p>
        <w:p w14:paraId="6253FC26" w14:textId="794427F5" w:rsidR="00A016A8" w:rsidRDefault="00A016A8">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1" w:history="1">
            <w:r w:rsidRPr="00030321">
              <w:rPr>
                <w:rStyle w:val="Hyperlink"/>
                <w:noProof/>
              </w:rPr>
              <w:t>Forskelligt fra servicemanual</w:t>
            </w:r>
            <w:r>
              <w:rPr>
                <w:noProof/>
                <w:webHidden/>
              </w:rPr>
              <w:tab/>
            </w:r>
            <w:r>
              <w:rPr>
                <w:noProof/>
                <w:webHidden/>
              </w:rPr>
              <w:fldChar w:fldCharType="begin"/>
            </w:r>
            <w:r>
              <w:rPr>
                <w:noProof/>
                <w:webHidden/>
              </w:rPr>
              <w:instrText xml:space="preserve"> PAGEREF _Toc241989421 \h </w:instrText>
            </w:r>
            <w:r>
              <w:rPr>
                <w:noProof/>
                <w:webHidden/>
              </w:rPr>
            </w:r>
            <w:r>
              <w:rPr>
                <w:noProof/>
                <w:webHidden/>
              </w:rPr>
              <w:fldChar w:fldCharType="separate"/>
            </w:r>
            <w:r>
              <w:rPr>
                <w:noProof/>
                <w:webHidden/>
              </w:rPr>
              <w:t>17</w:t>
            </w:r>
            <w:r>
              <w:rPr>
                <w:noProof/>
                <w:webHidden/>
              </w:rPr>
              <w:fldChar w:fldCharType="end"/>
            </w:r>
          </w:hyperlink>
        </w:p>
        <w:p w14:paraId="4AFD1DCA" w14:textId="7A1DE525" w:rsidR="00A016A8" w:rsidRDefault="00A016A8">
          <w:pPr>
            <w:pStyle w:val="TOC1"/>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2" w:history="1">
            <w:r w:rsidRPr="00030321">
              <w:rPr>
                <w:rStyle w:val="Hyperlink"/>
                <w:noProof/>
              </w:rPr>
              <w:t>Forskellige justeringsproblemer</w:t>
            </w:r>
            <w:r>
              <w:rPr>
                <w:noProof/>
                <w:webHidden/>
              </w:rPr>
              <w:tab/>
            </w:r>
            <w:r>
              <w:rPr>
                <w:noProof/>
                <w:webHidden/>
              </w:rPr>
              <w:fldChar w:fldCharType="begin"/>
            </w:r>
            <w:r>
              <w:rPr>
                <w:noProof/>
                <w:webHidden/>
              </w:rPr>
              <w:instrText xml:space="preserve"> PAGEREF _Toc241989422 \h </w:instrText>
            </w:r>
            <w:r>
              <w:rPr>
                <w:noProof/>
                <w:webHidden/>
              </w:rPr>
            </w:r>
            <w:r>
              <w:rPr>
                <w:noProof/>
                <w:webHidden/>
              </w:rPr>
              <w:fldChar w:fldCharType="separate"/>
            </w:r>
            <w:r>
              <w:rPr>
                <w:noProof/>
                <w:webHidden/>
              </w:rPr>
              <w:t>19</w:t>
            </w:r>
            <w:r>
              <w:rPr>
                <w:noProof/>
                <w:webHidden/>
              </w:rPr>
              <w:fldChar w:fldCharType="end"/>
            </w:r>
          </w:hyperlink>
        </w:p>
        <w:p w14:paraId="6B6C9C02" w14:textId="7C959FB9"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3" w:history="1">
            <w:r w:rsidRPr="00030321">
              <w:rPr>
                <w:rStyle w:val="Hyperlink"/>
                <w:noProof/>
              </w:rPr>
              <w:t>Olie til griber</w:t>
            </w:r>
            <w:r>
              <w:rPr>
                <w:noProof/>
                <w:webHidden/>
              </w:rPr>
              <w:tab/>
            </w:r>
            <w:r>
              <w:rPr>
                <w:noProof/>
                <w:webHidden/>
              </w:rPr>
              <w:fldChar w:fldCharType="begin"/>
            </w:r>
            <w:r>
              <w:rPr>
                <w:noProof/>
                <w:webHidden/>
              </w:rPr>
              <w:instrText xml:space="preserve"> PAGEREF _Toc241989423 \h </w:instrText>
            </w:r>
            <w:r>
              <w:rPr>
                <w:noProof/>
                <w:webHidden/>
              </w:rPr>
            </w:r>
            <w:r>
              <w:rPr>
                <w:noProof/>
                <w:webHidden/>
              </w:rPr>
              <w:fldChar w:fldCharType="separate"/>
            </w:r>
            <w:r>
              <w:rPr>
                <w:noProof/>
                <w:webHidden/>
              </w:rPr>
              <w:t>19</w:t>
            </w:r>
            <w:r>
              <w:rPr>
                <w:noProof/>
                <w:webHidden/>
              </w:rPr>
              <w:fldChar w:fldCharType="end"/>
            </w:r>
          </w:hyperlink>
        </w:p>
        <w:p w14:paraId="40A9D976" w14:textId="6A9CD819"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4" w:history="1">
            <w:r w:rsidRPr="00030321">
              <w:rPr>
                <w:rStyle w:val="Hyperlink"/>
                <w:noProof/>
              </w:rPr>
              <w:t>Modspids – Gegenspitze</w:t>
            </w:r>
            <w:r>
              <w:rPr>
                <w:noProof/>
                <w:webHidden/>
              </w:rPr>
              <w:tab/>
            </w:r>
            <w:r>
              <w:rPr>
                <w:noProof/>
                <w:webHidden/>
              </w:rPr>
              <w:fldChar w:fldCharType="begin"/>
            </w:r>
            <w:r>
              <w:rPr>
                <w:noProof/>
                <w:webHidden/>
              </w:rPr>
              <w:instrText xml:space="preserve"> PAGEREF _Toc241989424 \h </w:instrText>
            </w:r>
            <w:r>
              <w:rPr>
                <w:noProof/>
                <w:webHidden/>
              </w:rPr>
            </w:r>
            <w:r>
              <w:rPr>
                <w:noProof/>
                <w:webHidden/>
              </w:rPr>
              <w:fldChar w:fldCharType="separate"/>
            </w:r>
            <w:r>
              <w:rPr>
                <w:noProof/>
                <w:webHidden/>
              </w:rPr>
              <w:t>20</w:t>
            </w:r>
            <w:r>
              <w:rPr>
                <w:noProof/>
                <w:webHidden/>
              </w:rPr>
              <w:fldChar w:fldCharType="end"/>
            </w:r>
          </w:hyperlink>
        </w:p>
        <w:p w14:paraId="4F084A86" w14:textId="11958631"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5" w:history="1">
            <w:r w:rsidRPr="00030321">
              <w:rPr>
                <w:rStyle w:val="Hyperlink"/>
                <w:noProof/>
              </w:rPr>
              <w:t>Problem med ustatibilitet i regulering</w:t>
            </w:r>
            <w:r>
              <w:rPr>
                <w:noProof/>
                <w:webHidden/>
              </w:rPr>
              <w:tab/>
            </w:r>
            <w:r>
              <w:rPr>
                <w:noProof/>
                <w:webHidden/>
              </w:rPr>
              <w:fldChar w:fldCharType="begin"/>
            </w:r>
            <w:r>
              <w:rPr>
                <w:noProof/>
                <w:webHidden/>
              </w:rPr>
              <w:instrText xml:space="preserve"> PAGEREF _Toc241989425 \h </w:instrText>
            </w:r>
            <w:r>
              <w:rPr>
                <w:noProof/>
                <w:webHidden/>
              </w:rPr>
            </w:r>
            <w:r>
              <w:rPr>
                <w:noProof/>
                <w:webHidden/>
              </w:rPr>
              <w:fldChar w:fldCharType="separate"/>
            </w:r>
            <w:r>
              <w:rPr>
                <w:noProof/>
                <w:webHidden/>
              </w:rPr>
              <w:t>23</w:t>
            </w:r>
            <w:r>
              <w:rPr>
                <w:noProof/>
                <w:webHidden/>
              </w:rPr>
              <w:fldChar w:fldCharType="end"/>
            </w:r>
          </w:hyperlink>
        </w:p>
        <w:p w14:paraId="0C1FDB89" w14:textId="179207C0" w:rsidR="00A016A8" w:rsidRDefault="00A016A8">
          <w:pPr>
            <w:pStyle w:val="TOC2"/>
            <w:tabs>
              <w:tab w:val="right" w:leader="dot" w:pos="9204"/>
            </w:tabs>
            <w:rPr>
              <w:rFonts w:asciiTheme="minorHAnsi" w:eastAsiaTheme="minorEastAsia" w:hAnsiTheme="minorHAnsi" w:cstheme="minorBidi"/>
              <w:noProof/>
              <w:color w:val="auto"/>
              <w:kern w:val="2"/>
              <w:sz w:val="24"/>
              <w:szCs w:val="24"/>
              <w:lang w:val="en-US" w:eastAsia="en-US"/>
              <w14:ligatures w14:val="standardContextual"/>
            </w:rPr>
          </w:pPr>
          <w:hyperlink w:anchor="_Toc241989426" w:history="1">
            <w:r w:rsidRPr="00030321">
              <w:rPr>
                <w:rStyle w:val="Hyperlink"/>
                <w:noProof/>
              </w:rPr>
              <w:t>Problem med tyk tråd og gap ved spolehus</w:t>
            </w:r>
            <w:r>
              <w:rPr>
                <w:noProof/>
                <w:webHidden/>
              </w:rPr>
              <w:tab/>
            </w:r>
            <w:r>
              <w:rPr>
                <w:noProof/>
                <w:webHidden/>
              </w:rPr>
              <w:fldChar w:fldCharType="begin"/>
            </w:r>
            <w:r>
              <w:rPr>
                <w:noProof/>
                <w:webHidden/>
              </w:rPr>
              <w:instrText xml:space="preserve"> PAGEREF _Toc241989426 \h </w:instrText>
            </w:r>
            <w:r>
              <w:rPr>
                <w:noProof/>
                <w:webHidden/>
              </w:rPr>
            </w:r>
            <w:r>
              <w:rPr>
                <w:noProof/>
                <w:webHidden/>
              </w:rPr>
              <w:fldChar w:fldCharType="separate"/>
            </w:r>
            <w:r>
              <w:rPr>
                <w:noProof/>
                <w:webHidden/>
              </w:rPr>
              <w:t>24</w:t>
            </w:r>
            <w:r>
              <w:rPr>
                <w:noProof/>
                <w:webHidden/>
              </w:rPr>
              <w:fldChar w:fldCharType="end"/>
            </w:r>
          </w:hyperlink>
        </w:p>
        <w:p w14:paraId="2E4E378E" w14:textId="3D35DCFA" w:rsidR="00B55010" w:rsidRDefault="00B55010">
          <w:r>
            <w:rPr>
              <w:b/>
              <w:bCs/>
            </w:rPr>
            <w:fldChar w:fldCharType="end"/>
          </w:r>
        </w:p>
      </w:sdtContent>
    </w:sdt>
    <w:p w14:paraId="0C4BC8D8" w14:textId="77777777" w:rsidR="007D173D" w:rsidRDefault="007D173D"/>
    <w:p w14:paraId="7B16636A" w14:textId="77777777" w:rsidR="007D173D" w:rsidRDefault="007D173D"/>
    <w:p w14:paraId="44A3C678" w14:textId="26D463BA" w:rsidR="007D173D" w:rsidRDefault="007D173D" w:rsidP="007D173D">
      <w:pPr>
        <w:pStyle w:val="Heading1"/>
      </w:pPr>
      <w:bookmarkStart w:id="0" w:name="_Toc241989414"/>
      <w:r>
        <w:t>Links til lignende Dürkopp Adler symaskiner</w:t>
      </w:r>
      <w:bookmarkEnd w:id="0"/>
    </w:p>
    <w:p w14:paraId="2A4DA84B" w14:textId="77777777" w:rsidR="007D173D" w:rsidRDefault="007D173D" w:rsidP="007D173D">
      <w:pPr>
        <w:pStyle w:val="BrdtekstODK"/>
      </w:pPr>
    </w:p>
    <w:p w14:paraId="65A4B602" w14:textId="5C505F79" w:rsidR="007D173D" w:rsidRDefault="007D173D" w:rsidP="007D173D">
      <w:pPr>
        <w:pStyle w:val="BrdtekstODK"/>
      </w:pPr>
      <w:r>
        <w:t>Dürkopp Adler N291 moderne type</w:t>
      </w:r>
    </w:p>
    <w:p w14:paraId="6872553A" w14:textId="5DEA1183" w:rsidR="007D173D" w:rsidRPr="007D173D" w:rsidRDefault="007D173D" w:rsidP="007D173D">
      <w:pPr>
        <w:pStyle w:val="BrdtekstODK"/>
      </w:pPr>
      <w:hyperlink r:id="rId11" w:history="1">
        <w:r w:rsidRPr="00012A55">
          <w:rPr>
            <w:rStyle w:val="Hyperlink"/>
          </w:rPr>
          <w:t>https://youtu.be/mKgfiUrAsUs</w:t>
        </w:r>
      </w:hyperlink>
      <w:r>
        <w:t xml:space="preserve"> </w:t>
      </w:r>
    </w:p>
    <w:p w14:paraId="16248C63" w14:textId="77777777" w:rsidR="007D173D" w:rsidRDefault="007D173D" w:rsidP="007D173D">
      <w:pPr>
        <w:pStyle w:val="BrdtekstODK"/>
      </w:pPr>
    </w:p>
    <w:p w14:paraId="200B51D9" w14:textId="4E381FE6" w:rsidR="007D173D" w:rsidRDefault="007D173D" w:rsidP="007D173D">
      <w:pPr>
        <w:pStyle w:val="BrdtekstODK"/>
      </w:pPr>
      <w:r>
        <w:t>Dürkopp 291 fra Nähtechnik. Bruger også kantefod. Har stort hoved på nåleskrue. Servomotor.</w:t>
      </w:r>
    </w:p>
    <w:p w14:paraId="2895FF0C" w14:textId="6AAD083E" w:rsidR="007D173D" w:rsidRDefault="007D173D" w:rsidP="007D173D">
      <w:pPr>
        <w:pStyle w:val="BrdtekstODK"/>
      </w:pPr>
      <w:hyperlink r:id="rId12" w:history="1">
        <w:r w:rsidRPr="00012A55">
          <w:rPr>
            <w:rStyle w:val="Hyperlink"/>
          </w:rPr>
          <w:t>https://www.youtube.com/watch?v=CtjtyLRca0w</w:t>
        </w:r>
      </w:hyperlink>
      <w:r>
        <w:t xml:space="preserve"> </w:t>
      </w:r>
    </w:p>
    <w:p w14:paraId="600EC8DB" w14:textId="77777777" w:rsidR="007D173D" w:rsidRPr="007D173D" w:rsidRDefault="007D173D" w:rsidP="007D173D">
      <w:pPr>
        <w:pStyle w:val="BrdtekstODK"/>
      </w:pPr>
    </w:p>
    <w:p w14:paraId="133A0DE7" w14:textId="69670832" w:rsidR="007D173D" w:rsidRDefault="007D173D">
      <w:r>
        <w:t>Dürkopp 291 med koblingsmotor demo</w:t>
      </w:r>
    </w:p>
    <w:p w14:paraId="27744264" w14:textId="430F4CD9" w:rsidR="007D173D" w:rsidRDefault="007D173D">
      <w:hyperlink r:id="rId13" w:history="1">
        <w:r w:rsidRPr="00012A55">
          <w:rPr>
            <w:rStyle w:val="Hyperlink"/>
          </w:rPr>
          <w:t>https://www.youtube.com/watch?v=1DbHND_dumo</w:t>
        </w:r>
      </w:hyperlink>
      <w:r>
        <w:t xml:space="preserve"> </w:t>
      </w:r>
    </w:p>
    <w:p w14:paraId="22D634B8" w14:textId="77777777" w:rsidR="007D173D" w:rsidRDefault="007D173D"/>
    <w:p w14:paraId="406EF43E" w14:textId="159C9517" w:rsidR="00682F48" w:rsidRDefault="00682F48">
      <w:r>
        <w:t>Dürkopp Adler 291 med koblingsmotor. Trykluftslift.</w:t>
      </w:r>
    </w:p>
    <w:p w14:paraId="3EAB7236" w14:textId="15A8B11B" w:rsidR="007D173D" w:rsidRDefault="00682F48">
      <w:hyperlink r:id="rId14" w:history="1">
        <w:r w:rsidRPr="00012A55">
          <w:rPr>
            <w:rStyle w:val="Hyperlink"/>
          </w:rPr>
          <w:t>https://www.youtube.com/watch?v=Wn_EARBidbw</w:t>
        </w:r>
      </w:hyperlink>
      <w:r>
        <w:t xml:space="preserve"> </w:t>
      </w:r>
    </w:p>
    <w:p w14:paraId="613860D7" w14:textId="77777777" w:rsidR="007D173D" w:rsidRDefault="007D173D"/>
    <w:p w14:paraId="42F117C7" w14:textId="628EAF5F" w:rsidR="007D173D" w:rsidRDefault="00682F48">
      <w:r>
        <w:t>Dürkopp Adler 291 med servomotor. Trykluftslift.</w:t>
      </w:r>
    </w:p>
    <w:p w14:paraId="1D579AD8" w14:textId="3872EFE1" w:rsidR="00682F48" w:rsidRDefault="00682F48">
      <w:hyperlink r:id="rId15" w:history="1">
        <w:r w:rsidRPr="00012A55">
          <w:rPr>
            <w:rStyle w:val="Hyperlink"/>
          </w:rPr>
          <w:t>https://www.youtube.com/watch?v=X_Qo3P4j_a0</w:t>
        </w:r>
      </w:hyperlink>
      <w:r>
        <w:t xml:space="preserve"> </w:t>
      </w:r>
    </w:p>
    <w:p w14:paraId="07DBB872" w14:textId="77777777" w:rsidR="007D173D" w:rsidRDefault="007D173D"/>
    <w:p w14:paraId="0C792C14" w14:textId="275B54A1" w:rsidR="007D173D" w:rsidRDefault="004B555E">
      <w:r>
        <w:t>Desværre intet specielt interessant i ovenståde.</w:t>
      </w:r>
    </w:p>
    <w:p w14:paraId="703B5DC7" w14:textId="77777777" w:rsidR="004B555E" w:rsidRDefault="004B555E"/>
    <w:p w14:paraId="0DA8DCAC" w14:textId="77777777" w:rsidR="007D173D" w:rsidRDefault="007D173D"/>
    <w:p w14:paraId="3403187C" w14:textId="77777777" w:rsidR="007D173D" w:rsidRDefault="007D173D"/>
    <w:p w14:paraId="23003316" w14:textId="77777777" w:rsidR="007D173D" w:rsidRDefault="007D173D"/>
    <w:p w14:paraId="7D807C4C" w14:textId="77777777" w:rsidR="007D173D" w:rsidRDefault="007D173D"/>
    <w:p w14:paraId="7624A8EC" w14:textId="19B5FEA7" w:rsidR="00B55010" w:rsidRDefault="007D173D" w:rsidP="007D173D">
      <w:pPr>
        <w:pStyle w:val="Heading1"/>
      </w:pPr>
      <w:bookmarkStart w:id="1" w:name="_Toc241989415"/>
      <w:r>
        <w:t>Tegning af motordrive og rem</w:t>
      </w:r>
      <w:bookmarkEnd w:id="1"/>
      <w:r w:rsidR="00B55010">
        <w:br w:type="page"/>
      </w:r>
    </w:p>
    <w:p w14:paraId="301DB1BB" w14:textId="55FAE130" w:rsidR="00B55010" w:rsidRDefault="00D267AA">
      <w:r>
        <w:rPr>
          <w:noProof/>
        </w:rPr>
        <w:lastRenderedPageBreak/>
        <mc:AlternateContent>
          <mc:Choice Requires="wpg">
            <w:drawing>
              <wp:anchor distT="0" distB="0" distL="114300" distR="114300" simplePos="0" relativeHeight="251688960" behindDoc="0" locked="0" layoutInCell="1" allowOverlap="1" wp14:anchorId="149DD372" wp14:editId="5AE21226">
                <wp:simplePos x="0" y="0"/>
                <wp:positionH relativeFrom="column">
                  <wp:posOffset>-1038543</wp:posOffset>
                </wp:positionH>
                <wp:positionV relativeFrom="paragraph">
                  <wp:posOffset>-619125</wp:posOffset>
                </wp:positionV>
                <wp:extent cx="7576820" cy="7971790"/>
                <wp:effectExtent l="0" t="0" r="100330" b="0"/>
                <wp:wrapNone/>
                <wp:docPr id="96420746" name="Gruppe 383"/>
                <wp:cNvGraphicFramePr/>
                <a:graphic xmlns:a="http://schemas.openxmlformats.org/drawingml/2006/main">
                  <a:graphicData uri="http://schemas.microsoft.com/office/word/2010/wordprocessingGroup">
                    <wpg:wgp>
                      <wpg:cNvGrpSpPr/>
                      <wpg:grpSpPr>
                        <a:xfrm>
                          <a:off x="0" y="0"/>
                          <a:ext cx="7576820" cy="7971790"/>
                          <a:chOff x="0" y="0"/>
                          <a:chExt cx="7576820" cy="7971790"/>
                        </a:xfrm>
                      </wpg:grpSpPr>
                      <wpg:grpSp>
                        <wpg:cNvPr id="649119940" name="Gruppe 349"/>
                        <wpg:cNvGrpSpPr/>
                        <wpg:grpSpPr>
                          <a:xfrm>
                            <a:off x="0" y="0"/>
                            <a:ext cx="7576820" cy="7971790"/>
                            <a:chOff x="0" y="0"/>
                            <a:chExt cx="7577138" cy="7972331"/>
                          </a:xfrm>
                        </wpg:grpSpPr>
                        <wps:wsp>
                          <wps:cNvPr id="581193367" name="Tekstfelt 10"/>
                          <wps:cNvSpPr txBox="1"/>
                          <wps:spPr>
                            <a:xfrm>
                              <a:off x="4210050" y="147637"/>
                              <a:ext cx="2290587" cy="1490602"/>
                            </a:xfrm>
                            <a:prstGeom prst="rect">
                              <a:avLst/>
                            </a:prstGeom>
                            <a:solidFill>
                              <a:schemeClr val="lt1"/>
                            </a:solidFill>
                            <a:ln w="6350">
                              <a:noFill/>
                            </a:ln>
                          </wps:spPr>
                          <wps:txbx>
                            <w:txbxContent>
                              <w:p w14:paraId="1E42B863" w14:textId="72602D11" w:rsidR="00622AF2" w:rsidRPr="00622AF2" w:rsidRDefault="00622AF2" w:rsidP="00802852">
                                <w:r w:rsidRPr="00622AF2">
                                  <w:t xml:space="preserve"> En 10 mm bred HTD-3M tandrem ønskes. </w:t>
                                </w:r>
                                <w:r>
                                  <w:t>Der vælges 1:10 i udveksling og 22 tænder på motor hjul og 220 tænder på hovedhjul. Der er lavet 3D print af remskive, som har kanter og 170 mm indre diameter. Kanter har 212 mm diameter</w:t>
                                </w:r>
                                <w:r w:rsidR="00572CC5">
                                  <w:t xml:space="preserve"> (radius 106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459263532" name="Gruppe 348"/>
                          <wpg:cNvGrpSpPr/>
                          <wpg:grpSpPr>
                            <a:xfrm>
                              <a:off x="0" y="0"/>
                              <a:ext cx="4381166" cy="6438900"/>
                              <a:chOff x="0" y="0"/>
                              <a:chExt cx="4381166" cy="6438900"/>
                            </a:xfrm>
                          </wpg:grpSpPr>
                          <wps:wsp>
                            <wps:cNvPr id="56712364" name="Lige forbindelse 3"/>
                            <wps:cNvCnPr/>
                            <wps:spPr>
                              <a:xfrm>
                                <a:off x="2271713" y="0"/>
                                <a:ext cx="1" cy="64389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grpSp>
                            <wpg:cNvPr id="1987547677" name="Gruppe 338"/>
                            <wpg:cNvGrpSpPr/>
                            <wpg:grpSpPr>
                              <a:xfrm>
                                <a:off x="0" y="195262"/>
                                <a:ext cx="4381166" cy="3776510"/>
                                <a:chOff x="0" y="0"/>
                                <a:chExt cx="4381501" cy="3776663"/>
                              </a:xfrm>
                            </wpg:grpSpPr>
                            <wps:wsp>
                              <wps:cNvPr id="1254251175" name="Ellipse 2"/>
                              <wps:cNvSpPr/>
                              <wps:spPr>
                                <a:xfrm>
                                  <a:off x="390525" y="0"/>
                                  <a:ext cx="3776663" cy="37766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6778065" name="Ellipse 86"/>
                              <wps:cNvSpPr/>
                              <wps:spPr>
                                <a:xfrm>
                                  <a:off x="428625" y="38100"/>
                                  <a:ext cx="3700463" cy="37004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306357" name="Tekstfelt 10"/>
                              <wps:cNvSpPr txBox="1"/>
                              <wps:spPr>
                                <a:xfrm>
                                  <a:off x="2324100" y="781050"/>
                                  <a:ext cx="1343025" cy="404813"/>
                                </a:xfrm>
                                <a:prstGeom prst="rect">
                                  <a:avLst/>
                                </a:prstGeom>
                                <a:solidFill>
                                  <a:schemeClr val="lt1"/>
                                </a:solidFill>
                                <a:ln w="6350">
                                  <a:noFill/>
                                </a:ln>
                              </wps:spPr>
                              <wps:txbx>
                                <w:txbxContent>
                                  <w:p w14:paraId="4C4E7772" w14:textId="4E342BED" w:rsidR="00802852" w:rsidRPr="00B239C6" w:rsidRDefault="00802852" w:rsidP="00802852">
                                    <w:r>
                                      <w:rPr>
                                        <w:lang w:val="en-US"/>
                                      </w:rPr>
                                      <w:t xml:space="preserve"> Krydsfinerskive</w:t>
                                    </w:r>
                                    <w:r>
                                      <w:rPr>
                                        <w:lang w:val="en-US"/>
                                      </w:rPr>
                                      <w:br/>
                                      <w:t>9mm. Ø22,5 – Ø206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84030071" name="Tekstfelt 10"/>
                              <wps:cNvSpPr txBox="1"/>
                              <wps:spPr>
                                <a:xfrm>
                                  <a:off x="590550" y="1247775"/>
                                  <a:ext cx="1414463" cy="404813"/>
                                </a:xfrm>
                                <a:prstGeom prst="rect">
                                  <a:avLst/>
                                </a:prstGeom>
                                <a:solidFill>
                                  <a:schemeClr val="lt1"/>
                                </a:solidFill>
                                <a:ln w="6350">
                                  <a:noFill/>
                                </a:ln>
                              </wps:spPr>
                              <wps:txbx>
                                <w:txbxContent>
                                  <w:p w14:paraId="09D9F6CC" w14:textId="7FEA4211" w:rsidR="00802852" w:rsidRPr="00B239C6" w:rsidRDefault="00802852" w:rsidP="00802852">
                                    <w:r>
                                      <w:rPr>
                                        <w:lang w:val="en-US"/>
                                      </w:rPr>
                                      <w:t xml:space="preserve"> Krydsfinerring</w:t>
                                    </w:r>
                                    <w:r>
                                      <w:rPr>
                                        <w:lang w:val="en-US"/>
                                      </w:rPr>
                                      <w:br/>
                                      <w:t>6,5mm. Ø146 – Ø206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46580894" name="Ellipse 86"/>
                              <wps:cNvSpPr/>
                              <wps:spPr>
                                <a:xfrm>
                                  <a:off x="962025" y="581025"/>
                                  <a:ext cx="2609850" cy="26098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7415269" name="Ellipse 11"/>
                              <wps:cNvSpPr/>
                              <wps:spPr>
                                <a:xfrm>
                                  <a:off x="2057400" y="1666875"/>
                                  <a:ext cx="419100" cy="4191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79147196" name="Gruppe 13"/>
                              <wpg:cNvGrpSpPr/>
                              <wpg:grpSpPr>
                                <a:xfrm>
                                  <a:off x="2009775" y="1533525"/>
                                  <a:ext cx="519112" cy="523162"/>
                                  <a:chOff x="0" y="0"/>
                                  <a:chExt cx="519112" cy="523162"/>
                                </a:xfrm>
                              </wpg:grpSpPr>
                              <wps:wsp>
                                <wps:cNvPr id="1853182510" name="Lige forbindelse 12"/>
                                <wps:cNvCnPr/>
                                <wps:spPr>
                                  <a:xfrm>
                                    <a:off x="0" y="485418"/>
                                    <a:ext cx="51911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6029202" name="Lige forbindelse 12"/>
                                <wps:cNvCnPr/>
                                <wps:spPr>
                                  <a:xfrm rot="3600000">
                                    <a:off x="128110" y="259200"/>
                                    <a:ext cx="5184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885040055" name="Lige forbindelse 12"/>
                                <wps:cNvCnPr/>
                                <wps:spPr>
                                  <a:xfrm rot="18000000" flipH="1">
                                    <a:off x="-133826" y="263962"/>
                                    <a:ext cx="518400"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564155940" name="Lige forbindelse 3"/>
                              <wps:cNvCnPr/>
                              <wps:spPr>
                                <a:xfrm flipV="1">
                                  <a:off x="0" y="1866900"/>
                                  <a:ext cx="4381501"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913340419" name="Tekstfelt 10"/>
                              <wps:cNvSpPr txBox="1"/>
                              <wps:spPr>
                                <a:xfrm>
                                  <a:off x="2409825" y="2066925"/>
                                  <a:ext cx="847725" cy="438150"/>
                                </a:xfrm>
                                <a:prstGeom prst="rect">
                                  <a:avLst/>
                                </a:prstGeom>
                                <a:solidFill>
                                  <a:schemeClr val="lt1"/>
                                </a:solidFill>
                                <a:ln w="6350">
                                  <a:noFill/>
                                </a:ln>
                              </wps:spPr>
                              <wps:txbx>
                                <w:txbxContent>
                                  <w:p w14:paraId="2705ED37" w14:textId="2CD57F24" w:rsidR="009C2AFF" w:rsidRPr="00622AF2" w:rsidRDefault="009C2AFF" w:rsidP="00802852">
                                    <w:r>
                                      <w:t xml:space="preserve">3 stk M5 gevindhuller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82714804" name="Tekstfelt 10"/>
                              <wps:cNvSpPr txBox="1"/>
                              <wps:spPr>
                                <a:xfrm>
                                  <a:off x="2505075" y="1571625"/>
                                  <a:ext cx="762000" cy="233362"/>
                                </a:xfrm>
                                <a:prstGeom prst="rect">
                                  <a:avLst/>
                                </a:prstGeom>
                                <a:solidFill>
                                  <a:schemeClr val="lt1"/>
                                </a:solidFill>
                                <a:ln w="6350">
                                  <a:noFill/>
                                </a:ln>
                              </wps:spPr>
                              <wps:txbx>
                                <w:txbxContent>
                                  <w:p w14:paraId="4B8C02B8" w14:textId="6F14BBA9" w:rsidR="009C2AFF" w:rsidRPr="00622AF2" w:rsidRDefault="009C2AFF" w:rsidP="00802852">
                                    <w:r>
                                      <w:t xml:space="preserve">Ø22,3 mm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2122446406" name="Gruppe 347"/>
                          <wpg:cNvGrpSpPr/>
                          <wpg:grpSpPr>
                            <a:xfrm>
                              <a:off x="552450" y="2071687"/>
                              <a:ext cx="7024688" cy="4038573"/>
                              <a:chOff x="0" y="0"/>
                              <a:chExt cx="7024688" cy="4038573"/>
                            </a:xfrm>
                          </wpg:grpSpPr>
                          <wpg:grpSp>
                            <wpg:cNvPr id="1762111939" name="Gruppe 16"/>
                            <wpg:cNvGrpSpPr/>
                            <wpg:grpSpPr>
                              <a:xfrm>
                                <a:off x="0" y="3362325"/>
                                <a:ext cx="7024151" cy="676248"/>
                                <a:chOff x="0" y="0"/>
                                <a:chExt cx="7024688" cy="676275"/>
                              </a:xfrm>
                            </wpg:grpSpPr>
                            <wps:wsp>
                              <wps:cNvPr id="1311929898" name="Rektangel 4"/>
                              <wps:cNvSpPr/>
                              <wps:spPr>
                                <a:xfrm>
                                  <a:off x="0" y="0"/>
                                  <a:ext cx="7024688" cy="6762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192579" name="Rektangel 4"/>
                              <wps:cNvSpPr/>
                              <wps:spPr>
                                <a:xfrm>
                                  <a:off x="2057400" y="0"/>
                                  <a:ext cx="3605213" cy="6762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74660422" name="Tekstfelt 10"/>
                            <wps:cNvSpPr txBox="1"/>
                            <wps:spPr>
                              <a:xfrm>
                                <a:off x="1138238" y="542925"/>
                                <a:ext cx="338111" cy="223828"/>
                              </a:xfrm>
                              <a:prstGeom prst="rect">
                                <a:avLst/>
                              </a:prstGeom>
                              <a:solidFill>
                                <a:schemeClr val="lt1"/>
                              </a:solidFill>
                              <a:ln w="6350">
                                <a:noFill/>
                              </a:ln>
                            </wps:spPr>
                            <wps:txbx>
                              <w:txbxContent>
                                <w:p w14:paraId="75904132" w14:textId="11E64BD8" w:rsidR="005A6890" w:rsidRPr="00622AF2" w:rsidRDefault="005A6890" w:rsidP="00802852">
                                  <w:r>
                                    <w:t xml:space="preserve">187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65977148" name="Lige pilforbindelse 27"/>
                            <wps:cNvCnPr/>
                            <wps:spPr>
                              <a:xfrm flipH="1">
                                <a:off x="542925" y="3352800"/>
                                <a:ext cx="0" cy="685772"/>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982034568" name="Tekstfelt 10"/>
                            <wps:cNvSpPr txBox="1"/>
                            <wps:spPr>
                              <a:xfrm>
                                <a:off x="600075" y="3571875"/>
                                <a:ext cx="338111" cy="223828"/>
                              </a:xfrm>
                              <a:prstGeom prst="rect">
                                <a:avLst/>
                              </a:prstGeom>
                              <a:solidFill>
                                <a:schemeClr val="lt1"/>
                              </a:solidFill>
                              <a:ln w="6350">
                                <a:noFill/>
                              </a:ln>
                            </wps:spPr>
                            <wps:txbx>
                              <w:txbxContent>
                                <w:p w14:paraId="60ECECFE" w14:textId="5C3C46E3" w:rsidR="005A6890" w:rsidRPr="00622AF2" w:rsidRDefault="005A6890" w:rsidP="00802852">
                                  <w:r>
                                    <w:t xml:space="preserve">38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65844489" name="Lige pilforbindelse 27"/>
                            <wps:cNvCnPr/>
                            <wps:spPr>
                              <a:xfrm flipH="1">
                                <a:off x="1123950" y="0"/>
                                <a:ext cx="0" cy="3361553"/>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97064714" name="Ellipse 92"/>
                            <wps:cNvSpPr/>
                            <wps:spPr>
                              <a:xfrm>
                                <a:off x="3438525" y="3286125"/>
                                <a:ext cx="147627" cy="14763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618254" name="Lige forbindelse 3"/>
                            <wps:cNvCnPr/>
                            <wps:spPr>
                              <a:xfrm flipH="1">
                                <a:off x="3514725" y="2676525"/>
                                <a:ext cx="0" cy="79022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973925705" name="Lige pilforbindelse 27"/>
                            <wps:cNvCnPr/>
                            <wps:spPr>
                              <a:xfrm>
                                <a:off x="1714500" y="2952750"/>
                                <a:ext cx="18000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11905726" name="Tekstfelt 10"/>
                            <wps:cNvSpPr txBox="1"/>
                            <wps:spPr>
                              <a:xfrm>
                                <a:off x="3638550" y="3095625"/>
                                <a:ext cx="595266" cy="223828"/>
                              </a:xfrm>
                              <a:prstGeom prst="rect">
                                <a:avLst/>
                              </a:prstGeom>
                              <a:solidFill>
                                <a:schemeClr val="lt1"/>
                              </a:solidFill>
                              <a:ln w="6350">
                                <a:noFill/>
                              </a:ln>
                            </wps:spPr>
                            <wps:txbx>
                              <w:txbxContent>
                                <w:p w14:paraId="6103C6F9" w14:textId="18A3A90F" w:rsidR="003E606C" w:rsidRPr="00622AF2" w:rsidRDefault="003E606C" w:rsidP="00802852">
                                  <w:r>
                                    <w:t xml:space="preserve">Hængsel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4718600" name="Tekstfelt 10"/>
                            <wps:cNvSpPr txBox="1"/>
                            <wps:spPr>
                              <a:xfrm>
                                <a:off x="2695575" y="2743200"/>
                                <a:ext cx="338111" cy="161918"/>
                              </a:xfrm>
                              <a:prstGeom prst="rect">
                                <a:avLst/>
                              </a:prstGeom>
                              <a:solidFill>
                                <a:schemeClr val="lt1"/>
                              </a:solidFill>
                              <a:ln w="6350">
                                <a:noFill/>
                              </a:ln>
                            </wps:spPr>
                            <wps:txbx>
                              <w:txbxContent>
                                <w:p w14:paraId="45EB3041" w14:textId="66A98C27" w:rsidR="003E606C" w:rsidRPr="00622AF2" w:rsidRDefault="003E606C" w:rsidP="00802852">
                                  <w:r>
                                    <w:t xml:space="preserve">100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2911309" name="Lige forbindelse 3"/>
                            <wps:cNvCnPr/>
                            <wps:spPr>
                              <a:xfrm>
                                <a:off x="7019925" y="1809750"/>
                                <a:ext cx="4763" cy="15899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849519150" name="Lige pilforbindelse 27"/>
                            <wps:cNvCnPr/>
                            <wps:spPr>
                              <a:xfrm>
                                <a:off x="1704975" y="2200275"/>
                                <a:ext cx="530025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311077494" name="Tekstfelt 10"/>
                            <wps:cNvSpPr txBox="1"/>
                            <wps:spPr>
                              <a:xfrm>
                                <a:off x="5991225" y="2009775"/>
                                <a:ext cx="338111" cy="161918"/>
                              </a:xfrm>
                              <a:prstGeom prst="rect">
                                <a:avLst/>
                              </a:prstGeom>
                              <a:solidFill>
                                <a:schemeClr val="lt1"/>
                              </a:solidFill>
                              <a:ln w="6350">
                                <a:noFill/>
                              </a:ln>
                            </wps:spPr>
                            <wps:txbx>
                              <w:txbxContent>
                                <w:p w14:paraId="199F9181" w14:textId="3700232F" w:rsidR="003E606C" w:rsidRPr="00622AF2" w:rsidRDefault="003E606C" w:rsidP="00802852">
                                  <w:r>
                                    <w:t xml:space="preserve">295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3632433" name="Tekstfelt 10"/>
                            <wps:cNvSpPr txBox="1"/>
                            <wps:spPr>
                              <a:xfrm>
                                <a:off x="4219575" y="3476625"/>
                                <a:ext cx="338111" cy="161918"/>
                              </a:xfrm>
                              <a:prstGeom prst="rect">
                                <a:avLst/>
                              </a:prstGeom>
                              <a:solidFill>
                                <a:schemeClr val="lt1"/>
                              </a:solidFill>
                              <a:ln w="6350">
                                <a:noFill/>
                              </a:ln>
                            </wps:spPr>
                            <wps:txbx>
                              <w:txbxContent>
                                <w:p w14:paraId="65DB8CD0" w14:textId="08948724" w:rsidR="00914932" w:rsidRPr="00622AF2" w:rsidRDefault="00914932" w:rsidP="00802852">
                                  <w:r>
                                    <w:t xml:space="preserve">180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319471000" name="Gruppe 339"/>
                          <wpg:cNvGrpSpPr/>
                          <wpg:grpSpPr>
                            <a:xfrm>
                              <a:off x="4038600" y="5681662"/>
                              <a:ext cx="3514456" cy="2290669"/>
                              <a:chOff x="0" y="0"/>
                              <a:chExt cx="3514725" cy="2290762"/>
                            </a:xfrm>
                          </wpg:grpSpPr>
                          <wps:wsp>
                            <wps:cNvPr id="2020380124" name="Rektangel 4"/>
                            <wps:cNvSpPr/>
                            <wps:spPr>
                              <a:xfrm>
                                <a:off x="752475" y="590550"/>
                                <a:ext cx="1738312" cy="12763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2171705" name="Rektangel 4"/>
                            <wps:cNvSpPr/>
                            <wps:spPr>
                              <a:xfrm>
                                <a:off x="752475" y="590550"/>
                                <a:ext cx="266700" cy="12763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90382270" name="Rektangel 4"/>
                            <wps:cNvSpPr/>
                            <wps:spPr>
                              <a:xfrm>
                                <a:off x="2228850" y="590550"/>
                                <a:ext cx="266700" cy="12763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76822356" name="Rektangel 4"/>
                            <wps:cNvSpPr/>
                            <wps:spPr>
                              <a:xfrm>
                                <a:off x="142875" y="428625"/>
                                <a:ext cx="471170" cy="16637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1087792" name="Rektangel 4"/>
                            <wps:cNvSpPr/>
                            <wps:spPr>
                              <a:xfrm>
                                <a:off x="2628900" y="428625"/>
                                <a:ext cx="452120" cy="16668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1717401993" name="Gruppe 22"/>
                            <wpg:cNvGrpSpPr/>
                            <wpg:grpSpPr>
                              <a:xfrm>
                                <a:off x="1190625" y="800100"/>
                                <a:ext cx="862012" cy="862012"/>
                                <a:chOff x="0" y="0"/>
                                <a:chExt cx="862012" cy="862012"/>
                              </a:xfrm>
                            </wpg:grpSpPr>
                            <wps:wsp>
                              <wps:cNvPr id="1098576888" name="Ellipse 6"/>
                              <wps:cNvSpPr/>
                              <wps:spPr>
                                <a:xfrm>
                                  <a:off x="247650" y="247650"/>
                                  <a:ext cx="376237" cy="3762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00531" name="Ellipse 6"/>
                              <wps:cNvSpPr/>
                              <wps:spPr>
                                <a:xfrm>
                                  <a:off x="0" y="0"/>
                                  <a:ext cx="862012" cy="8620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84129648" name="Lige forbindelse 3"/>
                            <wps:cNvCnPr/>
                            <wps:spPr>
                              <a:xfrm>
                                <a:off x="1400175" y="1247775"/>
                                <a:ext cx="21145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994644662" name="Lige pilforbindelse 27"/>
                            <wps:cNvCnPr/>
                            <wps:spPr>
                              <a:xfrm flipH="1">
                                <a:off x="3286125" y="428625"/>
                                <a:ext cx="0" cy="81915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52916345" name="Rektangel 4"/>
                            <wps:cNvSpPr/>
                            <wps:spPr>
                              <a:xfrm>
                                <a:off x="0" y="428625"/>
                                <a:ext cx="3223895" cy="16637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47010967" name="Tekstfelt 10"/>
                            <wps:cNvSpPr txBox="1"/>
                            <wps:spPr>
                              <a:xfrm>
                                <a:off x="3048000" y="828675"/>
                                <a:ext cx="214312" cy="223837"/>
                              </a:xfrm>
                              <a:prstGeom prst="rect">
                                <a:avLst/>
                              </a:prstGeom>
                              <a:solidFill>
                                <a:schemeClr val="lt1"/>
                              </a:solidFill>
                              <a:ln w="6350">
                                <a:noFill/>
                              </a:ln>
                            </wps:spPr>
                            <wps:txbx>
                              <w:txbxContent>
                                <w:p w14:paraId="0F08A9FF" w14:textId="5187901E" w:rsidR="005A6890" w:rsidRPr="00622AF2" w:rsidRDefault="00A13531" w:rsidP="00802852">
                                  <w:r>
                                    <w:t>55</w:t>
                                  </w:r>
                                  <w:r w:rsidR="005A689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049272" name="Lige forbindelse 3"/>
                            <wps:cNvCnPr/>
                            <wps:spPr>
                              <a:xfrm flipH="1">
                                <a:off x="0" y="19050"/>
                                <a:ext cx="0" cy="69024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519708905" name="Lige forbindelse 3"/>
                            <wps:cNvCnPr/>
                            <wps:spPr>
                              <a:xfrm flipH="1">
                                <a:off x="3219450" y="0"/>
                                <a:ext cx="0" cy="69024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155545098" name="Lige pilforbindelse 27"/>
                            <wps:cNvCnPr/>
                            <wps:spPr>
                              <a:xfrm flipV="1">
                                <a:off x="0" y="57150"/>
                                <a:ext cx="32146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4400526" name="Lige pilforbindelse 27"/>
                            <wps:cNvCnPr/>
                            <wps:spPr>
                              <a:xfrm flipH="1">
                                <a:off x="2657475" y="590550"/>
                                <a:ext cx="0" cy="1271588"/>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39761693" name="Tekstfelt 10"/>
                            <wps:cNvSpPr txBox="1"/>
                            <wps:spPr>
                              <a:xfrm>
                                <a:off x="2695575" y="1457325"/>
                                <a:ext cx="214312" cy="223837"/>
                              </a:xfrm>
                              <a:prstGeom prst="rect">
                                <a:avLst/>
                              </a:prstGeom>
                              <a:solidFill>
                                <a:schemeClr val="lt1"/>
                              </a:solidFill>
                              <a:ln w="6350">
                                <a:noFill/>
                              </a:ln>
                            </wps:spPr>
                            <wps:txbx>
                              <w:txbxContent>
                                <w:p w14:paraId="4A967FA7" w14:textId="69004B20" w:rsidR="00303DF6" w:rsidRPr="00622AF2" w:rsidRDefault="00A13531" w:rsidP="00802852">
                                  <w:r>
                                    <w:t>9</w:t>
                                  </w:r>
                                  <w:r w:rsidR="00303DF6">
                                    <w:t xml:space="preserve">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66495185" name="Lige pilforbindelse 27"/>
                            <wps:cNvCnPr/>
                            <wps:spPr>
                              <a:xfrm flipV="1">
                                <a:off x="752475" y="2019300"/>
                                <a:ext cx="17430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142507881" name="Tekstfelt 10"/>
                            <wps:cNvSpPr txBox="1"/>
                            <wps:spPr>
                              <a:xfrm>
                                <a:off x="1590675" y="2066925"/>
                                <a:ext cx="214312" cy="223837"/>
                              </a:xfrm>
                              <a:prstGeom prst="rect">
                                <a:avLst/>
                              </a:prstGeom>
                              <a:solidFill>
                                <a:schemeClr val="lt1"/>
                              </a:solidFill>
                              <a:ln w="6350">
                                <a:noFill/>
                              </a:ln>
                            </wps:spPr>
                            <wps:txbx>
                              <w:txbxContent>
                                <w:p w14:paraId="41FB1FBC" w14:textId="7A44C984" w:rsidR="00303DF6" w:rsidRPr="00622AF2" w:rsidRDefault="00303DF6" w:rsidP="00802852">
                                  <w:r>
                                    <w:t xml:space="preserve">96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49404272" name="Lige forbindelse 140"/>
                            <wps:cNvCnPr/>
                            <wps:spPr>
                              <a:xfrm>
                                <a:off x="0" y="590550"/>
                                <a:ext cx="752475" cy="75247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47537893" name="Lige forbindelse 140"/>
                            <wps:cNvCnPr/>
                            <wps:spPr>
                              <a:xfrm flipV="1">
                                <a:off x="2486025" y="590550"/>
                                <a:ext cx="752475" cy="752475"/>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cNvPr id="1167269714" name="Gruppe 346"/>
                          <wpg:cNvGrpSpPr/>
                          <wpg:grpSpPr>
                            <a:xfrm>
                              <a:off x="323850" y="481012"/>
                              <a:ext cx="7010533" cy="4957763"/>
                              <a:chOff x="0" y="0"/>
                              <a:chExt cx="7010533" cy="4957763"/>
                            </a:xfrm>
                          </wpg:grpSpPr>
                          <wps:wsp>
                            <wps:cNvPr id="1399577811" name="Tekstfelt 10"/>
                            <wps:cNvSpPr txBox="1"/>
                            <wps:spPr>
                              <a:xfrm>
                                <a:off x="5767388" y="3986213"/>
                                <a:ext cx="1243145" cy="428829"/>
                              </a:xfrm>
                              <a:prstGeom prst="rect">
                                <a:avLst/>
                              </a:prstGeom>
                              <a:solidFill>
                                <a:schemeClr val="lt1"/>
                              </a:solidFill>
                              <a:ln w="6350">
                                <a:noFill/>
                              </a:ln>
                            </wps:spPr>
                            <wps:txbx>
                              <w:txbxContent>
                                <w:p w14:paraId="0F6A83A6" w14:textId="498B0DBE" w:rsidR="00D47B51" w:rsidRPr="00622AF2" w:rsidRDefault="00D47B51" w:rsidP="00802852">
                                  <w:r>
                                    <w:t>Skærm for personbeskyttelse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52282596" name="Tekstfelt 10"/>
                            <wps:cNvSpPr txBox="1"/>
                            <wps:spPr>
                              <a:xfrm>
                                <a:off x="0" y="4195763"/>
                                <a:ext cx="1243145" cy="428829"/>
                              </a:xfrm>
                              <a:prstGeom prst="rect">
                                <a:avLst/>
                              </a:prstGeom>
                              <a:solidFill>
                                <a:schemeClr val="lt1"/>
                              </a:solidFill>
                              <a:ln w="6350">
                                <a:noFill/>
                              </a:ln>
                            </wps:spPr>
                            <wps:txbx>
                              <w:txbxContent>
                                <w:p w14:paraId="06455BFF" w14:textId="77777777" w:rsidR="00D47B51" w:rsidRPr="00622AF2" w:rsidRDefault="00D47B51" w:rsidP="00D47B51">
                                  <w:pPr>
                                    <w:jc w:val="right"/>
                                  </w:pPr>
                                  <w:r>
                                    <w:t>Skærm for personbeskyttelse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01195053" name="Gruppe 345"/>
                            <wpg:cNvGrpSpPr/>
                            <wpg:grpSpPr>
                              <a:xfrm>
                                <a:off x="461963" y="0"/>
                                <a:ext cx="5600700" cy="4957763"/>
                                <a:chOff x="0" y="0"/>
                                <a:chExt cx="5600700" cy="4957763"/>
                              </a:xfrm>
                            </wpg:grpSpPr>
                            <wps:wsp>
                              <wps:cNvPr id="615823832" name="Lige forbindelse 342"/>
                              <wps:cNvCnPr/>
                              <wps:spPr>
                                <a:xfrm flipH="1" flipV="1">
                                  <a:off x="3776662" y="1438275"/>
                                  <a:ext cx="1824038" cy="35099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5802015" name="Bue 343"/>
                              <wps:cNvSpPr/>
                              <wps:spPr>
                                <a:xfrm>
                                  <a:off x="3057525" y="1266825"/>
                                  <a:ext cx="775970" cy="775970"/>
                                </a:xfrm>
                                <a:prstGeom prst="arc">
                                  <a:avLst>
                                    <a:gd name="adj1" fmla="val 11018721"/>
                                    <a:gd name="adj2" fmla="val 19689643"/>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380707" name="Lige forbindelse 342"/>
                              <wps:cNvCnPr/>
                              <wps:spPr>
                                <a:xfrm flipH="1" flipV="1">
                                  <a:off x="819150" y="3695700"/>
                                  <a:ext cx="4762" cy="12620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9273106" name="Bue 343"/>
                              <wps:cNvSpPr/>
                              <wps:spPr>
                                <a:xfrm>
                                  <a:off x="0" y="0"/>
                                  <a:ext cx="3067050" cy="3067050"/>
                                </a:xfrm>
                                <a:prstGeom prst="arc">
                                  <a:avLst>
                                    <a:gd name="adj1" fmla="val 166494"/>
                                    <a:gd name="adj2" fmla="val 6512238"/>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0997239" name="Bue 343"/>
                              <wps:cNvSpPr/>
                              <wps:spPr>
                                <a:xfrm>
                                  <a:off x="209550" y="3395663"/>
                                  <a:ext cx="611505" cy="594995"/>
                                </a:xfrm>
                                <a:prstGeom prst="arc">
                                  <a:avLst>
                                    <a:gd name="adj1" fmla="val 18799194"/>
                                    <a:gd name="adj2" fmla="val 172657"/>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256280" name="Bue 343"/>
                              <wps:cNvSpPr/>
                              <wps:spPr>
                                <a:xfrm>
                                  <a:off x="657225" y="2976563"/>
                                  <a:ext cx="619125" cy="619125"/>
                                </a:xfrm>
                                <a:prstGeom prst="arc">
                                  <a:avLst>
                                    <a:gd name="adj1" fmla="val 8347210"/>
                                    <a:gd name="adj2" fmla="val 17104259"/>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326905052" name="Gruppe 382"/>
                        <wpg:cNvGrpSpPr/>
                        <wpg:grpSpPr>
                          <a:xfrm>
                            <a:off x="1728788" y="4195763"/>
                            <a:ext cx="1076325" cy="1238807"/>
                            <a:chOff x="0" y="0"/>
                            <a:chExt cx="1076325" cy="1238807"/>
                          </a:xfrm>
                        </wpg:grpSpPr>
                        <wps:wsp>
                          <wps:cNvPr id="1140040644" name="Rektangel 381"/>
                          <wps:cNvSpPr/>
                          <wps:spPr>
                            <a:xfrm>
                              <a:off x="409018" y="0"/>
                              <a:ext cx="261938" cy="10763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824252" name="Rektangel 381"/>
                          <wps:cNvSpPr/>
                          <wps:spPr>
                            <a:xfrm rot="5400000">
                              <a:off x="456643" y="619125"/>
                              <a:ext cx="163039" cy="10763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79003248" name="Gruppe 382"/>
                        <wpg:cNvGrpSpPr/>
                        <wpg:grpSpPr>
                          <a:xfrm>
                            <a:off x="4791076" y="4195763"/>
                            <a:ext cx="1076325" cy="1238807"/>
                            <a:chOff x="0" y="0"/>
                            <a:chExt cx="1076325" cy="1238807"/>
                          </a:xfrm>
                        </wpg:grpSpPr>
                        <wps:wsp>
                          <wps:cNvPr id="433856615" name="Rektangel 381"/>
                          <wps:cNvSpPr/>
                          <wps:spPr>
                            <a:xfrm>
                              <a:off x="409018" y="0"/>
                              <a:ext cx="261938" cy="10763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455537" name="Rektangel 381"/>
                          <wps:cNvSpPr/>
                          <wps:spPr>
                            <a:xfrm rot="5400000">
                              <a:off x="456643" y="619125"/>
                              <a:ext cx="163039" cy="10763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49DD372" id="Gruppe 383" o:spid="_x0000_s1026" style="position:absolute;margin-left:-81.8pt;margin-top:-48.75pt;width:596.6pt;height:627.7pt;z-index:251688960" coordsize="75768,79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">
                <v:group id="Gruppe 349" o:spid="_x0000_s1027" style="position:absolute;width:75768;height:79717" coordsize="75771,79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">
                  <v:shapetype id="_x0000_t202" coordsize="21600,21600" o:spt="202" path="m,l,21600r21600,l21600,xe">
                    <v:stroke joinstyle="miter"/>
                    <v:path gradientshapeok="t" o:connecttype="rect"/>
                  </v:shapetype>
                  <v:shape id="_x0000_s1028" type="#_x0000_t202" style="position:absolute;left:42100;top:1476;width:22906;height:14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" fillcolor="white [3201]" stroked="f" strokeweight=".5pt">
                    <v:textbox inset="0,0,0,0">
                      <w:txbxContent>
                        <w:p w14:paraId="1E42B863" w14:textId="72602D11" w:rsidR="00622AF2" w:rsidRPr="00622AF2" w:rsidRDefault="00622AF2" w:rsidP="00802852">
                          <w:r w:rsidRPr="00622AF2">
                            <w:t xml:space="preserve"> En 10 mm bred HTD-3M tandrem ønskes. </w:t>
                          </w:r>
                          <w:r>
                            <w:t>Der vælges 1:10 i udveksling og 22 tænder på motor hjul og 220 tænder på hovedhjul. Der er lavet 3D print af remskive, som har kanter og 170 mm indre diameter. Kanter har 212 mm diameter</w:t>
                          </w:r>
                          <w:r w:rsidR="00572CC5">
                            <w:t xml:space="preserve"> (radius 106 mm)</w:t>
                          </w:r>
                        </w:p>
                      </w:txbxContent>
                    </v:textbox>
                  </v:shape>
                  <v:group id="Gruppe 348" o:spid="_x0000_s1029" style="position:absolute;width:43811;height:64389" coordsize="43811,6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">
                    <v:line id="Lige forbindelse 3" o:spid="_x0000_s1030" style="position:absolute;visibility:visible;mso-wrap-style:square" from="22717,0" to="22717,64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" strokecolor="black [3040]">
                      <v:stroke dashstyle="dash"/>
                    </v:line>
                    <v:group id="_x0000_s1031" style="position:absolute;top:1952;width:43811;height:37765" coordsize="43815,37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">
                      <v:oval id="Ellipse 2" o:spid="_x0000_s1032" style="position:absolute;left:3905;width:37766;height:37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" filled="f" strokecolor="#0a121c [484]" strokeweight="1pt"/>
                      <v:oval id="Ellipse 86" o:spid="_x0000_s1033" style="position:absolute;left:4286;top:381;width:37004;height:37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" filled="f" strokecolor="#0a121c [484]" strokeweight="1pt"/>
                      <v:shape id="_x0000_s1034" type="#_x0000_t202" style="position:absolute;left:23241;top:7810;width:13430;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" fillcolor="white [3201]" stroked="f" strokeweight=".5pt">
                        <v:textbox inset="0,0,0,0">
                          <w:txbxContent>
                            <w:p w14:paraId="4C4E7772" w14:textId="4E342BED" w:rsidR="00802852" w:rsidRPr="00B239C6" w:rsidRDefault="00802852" w:rsidP="00802852">
                              <w:r>
                                <w:rPr>
                                  <w:lang w:val="en-US"/>
                                </w:rPr>
                                <w:t xml:space="preserve"> Krydsfinerskive</w:t>
                              </w:r>
                              <w:r>
                                <w:rPr>
                                  <w:lang w:val="en-US"/>
                                </w:rPr>
                                <w:br/>
                                <w:t>9mm. Ø22,5 – Ø206</w:t>
                              </w:r>
                            </w:p>
                          </w:txbxContent>
                        </v:textbox>
                      </v:shape>
                      <v:shape id="_x0000_s1035" type="#_x0000_t202" style="position:absolute;left:5905;top:12477;width:14145;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" fillcolor="white [3201]" stroked="f" strokeweight=".5pt">
                        <v:textbox inset="0,0,0,0">
                          <w:txbxContent>
                            <w:p w14:paraId="09D9F6CC" w14:textId="7FEA4211" w:rsidR="00802852" w:rsidRPr="00B239C6" w:rsidRDefault="00802852" w:rsidP="00802852">
                              <w:r>
                                <w:rPr>
                                  <w:lang w:val="en-US"/>
                                </w:rPr>
                                <w:t xml:space="preserve"> Krydsfinerring</w:t>
                              </w:r>
                              <w:r>
                                <w:rPr>
                                  <w:lang w:val="en-US"/>
                                </w:rPr>
                                <w:br/>
                                <w:t>6,5mm. Ø146 – Ø206</w:t>
                              </w:r>
                            </w:p>
                          </w:txbxContent>
                        </v:textbox>
                      </v:shape>
                      <v:oval id="Ellipse 86" o:spid="_x0000_s1036" style="position:absolute;left:9620;top:5810;width:26098;height:26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" filled="f" strokecolor="#0a121c [484]" strokeweight="1pt"/>
                      <v:oval id="Ellipse 11" o:spid="_x0000_s1037" style="position:absolute;left:20574;top:16668;width:419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" filled="f" strokecolor="#0a121c [484]" strokeweight="1pt"/>
                      <v:group id="Gruppe 13" o:spid="_x0000_s1038" style="position:absolute;left:20097;top:15335;width:5191;height:5231" coordsize="519112,52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">
                        <v:line id="Lige forbindelse 12" o:spid="_x0000_s1039" style="position:absolute;visibility:visible;mso-wrap-style:square" from="0,485418" to="519112,485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" strokecolor="black [3040]" strokeweight="1pt"/>
                        <v:line id="Lige forbindelse 12" o:spid="_x0000_s1040" style="position:absolute;rotation:60;visibility:visible;mso-wrap-style:square" from="128110,259200" to="646510,259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" strokecolor="black [3040]" strokeweight="1pt"/>
                        <v:line id="Lige forbindelse 12" o:spid="_x0000_s1041" style="position:absolute;rotation:60;flip:x;visibility:visible;mso-wrap-style:square" from="-133826,263962" to="384574,26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" strokecolor="black [3040]" strokeweight="1pt"/>
                      </v:group>
                      <v:line id="Lige forbindelse 3" o:spid="_x0000_s1042" style="position:absolute;flip:y;visibility:visible;mso-wrap-style:square" from="0,18669" to="43815,18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" strokecolor="black [3040]">
                        <v:stroke dashstyle="dash"/>
                      </v:line>
                      <v:shape id="_x0000_s1043" type="#_x0000_t202" style="position:absolute;left:24098;top:20669;width:847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" fillcolor="white [3201]" stroked="f" strokeweight=".5pt">
                        <v:textbox inset="0,0,0,0">
                          <w:txbxContent>
                            <w:p w14:paraId="2705ED37" w14:textId="2CD57F24" w:rsidR="009C2AFF" w:rsidRPr="00622AF2" w:rsidRDefault="009C2AFF" w:rsidP="00802852">
                              <w:r>
                                <w:t xml:space="preserve">3 stk M5 gevindhuller </w:t>
                              </w:r>
                            </w:p>
                          </w:txbxContent>
                        </v:textbox>
                      </v:shape>
                      <v:shape id="_x0000_s1044" type="#_x0000_t202" style="position:absolute;left:25050;top:15716;width:7620;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" fillcolor="white [3201]" stroked="f" strokeweight=".5pt">
                        <v:textbox inset="0,0,0,0">
                          <w:txbxContent>
                            <w:p w14:paraId="4B8C02B8" w14:textId="6F14BBA9" w:rsidR="009C2AFF" w:rsidRPr="00622AF2" w:rsidRDefault="009C2AFF" w:rsidP="00802852">
                              <w:r>
                                <w:t xml:space="preserve">Ø22,3 mm </w:t>
                              </w:r>
                            </w:p>
                          </w:txbxContent>
                        </v:textbox>
                      </v:shape>
                    </v:group>
                  </v:group>
                  <v:group id="_x0000_s1045" style="position:absolute;left:5524;top:20716;width:70247;height:40386" coordsize="70246,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">
                    <v:group id="Gruppe 16" o:spid="_x0000_s1046" style="position:absolute;top:33623;width:70241;height:6762" coordsize="70246,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">
                      <v:rect id="Rektangel 4" o:spid="_x0000_s1047" style="position:absolute;width:70246;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" filled="f" strokecolor="#0a121c [484]" strokeweight="1pt"/>
                      <v:rect id="Rektangel 4" o:spid="_x0000_s1048" style="position:absolute;left:20574;width:36052;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" filled="f" strokecolor="#0a121c [484]" strokeweight="1pt"/>
                    </v:group>
                    <v:shape id="_x0000_s1049" type="#_x0000_t202" style="position:absolute;left:11382;top:5429;width:3381;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" fillcolor="white [3201]" stroked="f" strokeweight=".5pt">
                      <v:textbox inset="0,0,0,0">
                        <w:txbxContent>
                          <w:p w14:paraId="75904132" w14:textId="11E64BD8" w:rsidR="005A6890" w:rsidRPr="00622AF2" w:rsidRDefault="005A6890" w:rsidP="00802852">
                            <w:r>
                              <w:t xml:space="preserve">187 </w:t>
                            </w:r>
                          </w:p>
                        </w:txbxContent>
                      </v:textbox>
                    </v:shape>
                    <v:shapetype id="_x0000_t32" coordsize="21600,21600" o:spt="32" o:oned="t" path="m,l21600,21600e" filled="f">
                      <v:path arrowok="t" fillok="f" o:connecttype="none"/>
                      <o:lock v:ext="edit" shapetype="t"/>
                    </v:shapetype>
                    <v:shape id="Lige pilforbindelse 27" o:spid="_x0000_s1050" type="#_x0000_t32" style="position:absolute;left:5429;top:33528;width:0;height:6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" strokecolor="black [3040]" strokeweight="1pt">
                      <v:stroke startarrow="classic" startarrowlength="long" endarrow="classic" endarrowlength="long"/>
                    </v:shape>
                    <v:shape id="_x0000_s1051" type="#_x0000_t202" style="position:absolute;left:6000;top:35718;width:3381;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" fillcolor="white [3201]" stroked="f" strokeweight=".5pt">
                      <v:textbox inset="0,0,0,0">
                        <w:txbxContent>
                          <w:p w14:paraId="60ECECFE" w14:textId="5C3C46E3" w:rsidR="005A6890" w:rsidRPr="00622AF2" w:rsidRDefault="005A6890" w:rsidP="00802852">
                            <w:r>
                              <w:t xml:space="preserve">38 </w:t>
                            </w:r>
                          </w:p>
                        </w:txbxContent>
                      </v:textbox>
                    </v:shape>
                    <v:shape id="Lige pilforbindelse 27" o:spid="_x0000_s1052" type="#_x0000_t32" style="position:absolute;left:11239;width:0;height:336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" strokecolor="black [3040]" strokeweight="1pt">
                      <v:stroke startarrow="classic" startarrowlength="long" endarrow="classic" endarrowlength="long"/>
                    </v:shape>
                    <v:oval id="Ellipse 92" o:spid="_x0000_s1053" style="position:absolute;left:34385;top:32861;width:1476;height:1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" filled="f" strokecolor="#0a121c [484]" strokeweight="1pt"/>
                    <v:line id="Lige forbindelse 3" o:spid="_x0000_s1054" style="position:absolute;flip:x;visibility:visible;mso-wrap-style:square" from="35147,26765" to="35147,3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" strokecolor="black [3040]">
                      <v:stroke dashstyle="dash"/>
                    </v:line>
                    <v:shape id="Lige pilforbindelse 27" o:spid="_x0000_s1055" type="#_x0000_t32" style="position:absolute;left:17145;top:29527;width:18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" strokecolor="black [3040]" strokeweight="1pt">
                      <v:stroke startarrow="classic" startarrowlength="long" endarrow="classic" endarrowlength="long"/>
                    </v:shape>
                    <v:shape id="_x0000_s1056" type="#_x0000_t202" style="position:absolute;left:36385;top:30956;width:5953;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" fillcolor="white [3201]" stroked="f" strokeweight=".5pt">
                      <v:textbox inset="0,0,0,0">
                        <w:txbxContent>
                          <w:p w14:paraId="6103C6F9" w14:textId="18A3A90F" w:rsidR="003E606C" w:rsidRPr="00622AF2" w:rsidRDefault="003E606C" w:rsidP="00802852">
                            <w:r>
                              <w:t xml:space="preserve">Hængsel </w:t>
                            </w:r>
                          </w:p>
                        </w:txbxContent>
                      </v:textbox>
                    </v:shape>
                    <v:shape id="_x0000_s1057" type="#_x0000_t202" style="position:absolute;left:26955;top:27432;width:3381;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" fillcolor="white [3201]" stroked="f" strokeweight=".5pt">
                      <v:textbox inset="0,0,0,0">
                        <w:txbxContent>
                          <w:p w14:paraId="45EB3041" w14:textId="66A98C27" w:rsidR="003E606C" w:rsidRPr="00622AF2" w:rsidRDefault="003E606C" w:rsidP="00802852">
                            <w:r>
                              <w:t xml:space="preserve">100 </w:t>
                            </w:r>
                          </w:p>
                        </w:txbxContent>
                      </v:textbox>
                    </v:shape>
                    <v:line id="Lige forbindelse 3" o:spid="_x0000_s1058" style="position:absolute;visibility:visible;mso-wrap-style:square" from="70199,18097" to="70246,33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" strokecolor="black [3040]">
                      <v:stroke dashstyle="dash"/>
                    </v:line>
                    <v:shape id="Lige pilforbindelse 27" o:spid="_x0000_s1059" type="#_x0000_t32" style="position:absolute;left:17049;top:22002;width:53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" strokecolor="black [3040]" strokeweight="1pt">
                      <v:stroke startarrow="classic" startarrowlength="long" endarrow="classic" endarrowlength="long"/>
                    </v:shape>
                    <v:shape id="_x0000_s1060" type="#_x0000_t202" style="position:absolute;left:59912;top:20097;width:3381;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" fillcolor="white [3201]" stroked="f" strokeweight=".5pt">
                      <v:textbox inset="0,0,0,0">
                        <w:txbxContent>
                          <w:p w14:paraId="199F9181" w14:textId="3700232F" w:rsidR="003E606C" w:rsidRPr="00622AF2" w:rsidRDefault="003E606C" w:rsidP="00802852">
                            <w:r>
                              <w:t xml:space="preserve">295 </w:t>
                            </w:r>
                          </w:p>
                        </w:txbxContent>
                      </v:textbox>
                    </v:shape>
                    <v:shape id="_x0000_s1061" type="#_x0000_t202" style="position:absolute;left:42195;top:34766;width:3381;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" fillcolor="white [3201]" stroked="f" strokeweight=".5pt">
                      <v:textbox inset="0,0,0,0">
                        <w:txbxContent>
                          <w:p w14:paraId="65DB8CD0" w14:textId="08948724" w:rsidR="00914932" w:rsidRPr="00622AF2" w:rsidRDefault="00914932" w:rsidP="00802852">
                            <w:r>
                              <w:t xml:space="preserve">180 </w:t>
                            </w:r>
                          </w:p>
                        </w:txbxContent>
                      </v:textbox>
                    </v:shape>
                  </v:group>
                  <v:group id="Gruppe 339" o:spid="_x0000_s1062" style="position:absolute;left:40386;top:56816;width:35144;height:22907" coordsize="35147,2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">
                    <v:rect id="Rektangel 4" o:spid="_x0000_s1063" style="position:absolute;left:7524;top:5905;width:17383;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" filled="f" strokecolor="#0a121c [484]" strokeweight="1pt">
                      <v:textbox inset="0,0,0,0"/>
                    </v:rect>
                    <v:rect id="Rektangel 4" o:spid="_x0000_s1064" style="position:absolute;left:7524;top:5905;width:2667;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" filled="f" strokecolor="#0a121c [484]" strokeweight="1pt">
                      <v:textbox inset="0,0,0,0"/>
                    </v:rect>
                    <v:rect id="Rektangel 4" o:spid="_x0000_s1065" style="position:absolute;left:22288;top:5905;width:2667;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" filled="f" strokecolor="#0a121c [484]" strokeweight="1pt">
                      <v:textbox inset="0,0,0,0"/>
                    </v:rect>
                    <v:rect id="Rektangel 4" o:spid="_x0000_s1066" style="position:absolute;left:1428;top:4286;width:4712;height:1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" filled="f" strokecolor="#0a121c [484]" strokeweight="1pt">
                      <v:textbox inset="0,0,0,0"/>
                    </v:rect>
                    <v:rect id="Rektangel 4" o:spid="_x0000_s1067" style="position:absolute;left:26289;top:4286;width:4521;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" filled="f" strokecolor="#0a121c [484]" strokeweight="1pt">
                      <v:textbox inset="0,0,0,0"/>
                    </v:rect>
                    <v:group id="Gruppe 22" o:spid="_x0000_s1068" style="position:absolute;left:11906;top:8001;width:8620;height:8620" coordsize="8620,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">
                      <v:oval id="Ellipse 6" o:spid="_x0000_s1069" style="position:absolute;left:2476;top:2476;width:3762;height: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" filled="f" strokecolor="#0a121c [484]" strokeweight="1pt"/>
                      <v:oval id="Ellipse 6" o:spid="_x0000_s1070" style="position:absolute;width:8620;height:8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" filled="f" strokecolor="#0a121c [484]" strokeweight="1pt"/>
                    </v:group>
                    <v:line id="Lige forbindelse 3" o:spid="_x0000_s1071" style="position:absolute;visibility:visible;mso-wrap-style:square" from="14001,12477" to="35147,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" strokecolor="black [3040]">
                      <v:stroke dashstyle="dash"/>
                    </v:line>
                    <v:shape id="Lige pilforbindelse 27" o:spid="_x0000_s1072" type="#_x0000_t32" style="position:absolute;left:32861;top:4286;width:0;height:8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" strokecolor="black [3040]" strokeweight="1pt">
                      <v:stroke startarrow="classic" startarrowlength="long" endarrow="classic" endarrowlength="long"/>
                    </v:shape>
                    <v:rect id="Rektangel 4" o:spid="_x0000_s1073" style="position:absolute;top:4286;width:32238;height:1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" filled="f" strokecolor="#0a121c [484]" strokeweight="1pt">
                      <v:textbox inset="0,0,0,0"/>
                    </v:rect>
                    <v:shape id="_x0000_s1074" type="#_x0000_t202" style="position:absolute;left:30480;top:8286;width:2143;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" fillcolor="white [3201]" stroked="f" strokeweight=".5pt">
                      <v:textbox inset="0,0,0,0">
                        <w:txbxContent>
                          <w:p w14:paraId="0F08A9FF" w14:textId="5187901E" w:rsidR="005A6890" w:rsidRPr="00622AF2" w:rsidRDefault="00A13531" w:rsidP="00802852">
                            <w:r>
                              <w:t>55</w:t>
                            </w:r>
                            <w:r w:rsidR="005A6890">
                              <w:t xml:space="preserve"> </w:t>
                            </w:r>
                          </w:p>
                        </w:txbxContent>
                      </v:textbox>
                    </v:shape>
                    <v:line id="Lige forbindelse 3" o:spid="_x0000_s1075" style="position:absolute;flip:x;visibility:visible;mso-wrap-style:square" from="0,190" to="0,7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" strokecolor="black [3040]">
                      <v:stroke dashstyle="dash"/>
                    </v:line>
                    <v:line id="Lige forbindelse 3" o:spid="_x0000_s1076" style="position:absolute;flip:x;visibility:visible;mso-wrap-style:square" from="32194,0" to="32194,6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" strokecolor="black [3040]">
                      <v:stroke dashstyle="dash"/>
                    </v:line>
                    <v:shape id="Lige pilforbindelse 27" o:spid="_x0000_s1077" type="#_x0000_t32" style="position:absolute;top:571;width:3214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" strokecolor="black [3040]" strokeweight="1pt">
                      <v:stroke startarrow="classic" startarrowlength="long" endarrow="classic" endarrowlength="long"/>
                    </v:shape>
                    <v:shape id="Lige pilforbindelse 27" o:spid="_x0000_s1078" type="#_x0000_t32" style="position:absolute;left:26574;top:5905;width:0;height:127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" strokecolor="black [3040]" strokeweight="1pt">
                      <v:stroke startarrow="classic" startarrowlength="long" endarrow="classic" endarrowlength="long"/>
                    </v:shape>
                    <v:shape id="_x0000_s1079" type="#_x0000_t202" style="position:absolute;left:26955;top:14573;width:2143;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" fillcolor="white [3201]" stroked="f" strokeweight=".5pt">
                      <v:textbox inset="0,0,0,0">
                        <w:txbxContent>
                          <w:p w14:paraId="4A967FA7" w14:textId="69004B20" w:rsidR="00303DF6" w:rsidRPr="00622AF2" w:rsidRDefault="00A13531" w:rsidP="00802852">
                            <w:r>
                              <w:t>9</w:t>
                            </w:r>
                            <w:r w:rsidR="00303DF6">
                              <w:t xml:space="preserve">0 </w:t>
                            </w:r>
                          </w:p>
                        </w:txbxContent>
                      </v:textbox>
                    </v:shape>
                    <v:shape id="Lige pilforbindelse 27" o:spid="_x0000_s1080" type="#_x0000_t32" style="position:absolute;left:7524;top:20193;width:1743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" strokecolor="black [3040]" strokeweight="1pt">
                      <v:stroke startarrow="classic" startarrowlength="long" endarrow="classic" endarrowlength="long"/>
                    </v:shape>
                    <v:shape id="_x0000_s1081" type="#_x0000_t202" style="position:absolute;left:15906;top:20669;width:2143;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" fillcolor="white [3201]" stroked="f" strokeweight=".5pt">
                      <v:textbox inset="0,0,0,0">
                        <w:txbxContent>
                          <w:p w14:paraId="41FB1FBC" w14:textId="7A44C984" w:rsidR="00303DF6" w:rsidRPr="00622AF2" w:rsidRDefault="00303DF6" w:rsidP="00802852">
                            <w:r>
                              <w:t xml:space="preserve">96 </w:t>
                            </w:r>
                          </w:p>
                        </w:txbxContent>
                      </v:textbox>
                    </v:shape>
                    <v:line id="Lige forbindelse 140" o:spid="_x0000_s1082" style="position:absolute;visibility:visible;mso-wrap-style:square" from="0,5905" to="7524,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" strokecolor="black [3040]" strokeweight="1pt"/>
                    <v:line id="Lige forbindelse 140" o:spid="_x0000_s1083" style="position:absolute;flip:y;visibility:visible;mso-wrap-style:square" from="24860,5905" to="3238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" strokecolor="black [3040]" strokeweight="1pt"/>
                  </v:group>
                  <v:group id="Gruppe 346" o:spid="_x0000_s1084" style="position:absolute;left:3238;top:4810;width:70105;height:49577" coordsize="70105,49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">
                    <v:shape id="_x0000_s1085" type="#_x0000_t202" style="position:absolute;left:57673;top:39862;width:12432;height: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" fillcolor="white [3201]" stroked="f" strokeweight=".5pt">
                      <v:textbox inset="0,0,0,0">
                        <w:txbxContent>
                          <w:p w14:paraId="0F6A83A6" w14:textId="498B0DBE" w:rsidR="00D47B51" w:rsidRPr="00622AF2" w:rsidRDefault="00D47B51" w:rsidP="00802852">
                            <w:r>
                              <w:t>Skærm for personbeskyttelse</w:t>
                            </w:r>
                          </w:p>
                        </w:txbxContent>
                      </v:textbox>
                    </v:shape>
                    <v:shape id="_x0000_s1086" type="#_x0000_t202" style="position:absolute;top:41957;width:12431;height: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" fillcolor="white [3201]" stroked="f" strokeweight=".5pt">
                      <v:textbox inset="0,0,0,0">
                        <w:txbxContent>
                          <w:p w14:paraId="06455BFF" w14:textId="77777777" w:rsidR="00D47B51" w:rsidRPr="00622AF2" w:rsidRDefault="00D47B51" w:rsidP="00D47B51">
                            <w:pPr>
                              <w:jc w:val="right"/>
                            </w:pPr>
                            <w:r>
                              <w:t>Skærm for personbeskyttelse</w:t>
                            </w:r>
                          </w:p>
                        </w:txbxContent>
                      </v:textbox>
                    </v:shape>
                    <v:group id="Gruppe 345" o:spid="_x0000_s1087" style="position:absolute;left:4619;width:56007;height:49577" coordsize="56007,49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">
                      <v:line id="Lige forbindelse 342" o:spid="_x0000_s1088" style="position:absolute;flip:x y;visibility:visible;mso-wrap-style:square" from="37766,14382" to="56007,49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" strokecolor="black [3040]" strokeweight="1pt"/>
                      <v:shape id="Bue 343" o:spid="_x0000_s1089" style="position:absolute;left:30575;top:12668;width:7759;height:7759;visibility:visible;mso-wrap-style:square;v-text-anchor:middle" coordsize="77597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" path="m785,363317nsc11513,194930,129839,52781,293486,11684,457133,-29412,628580,39968,717590,183308l387985,387985,785,363317xem785,363317nfc11513,194930,129839,52781,293486,11684,457133,-29412,628580,39968,717590,183308e" filled="f" strokecolor="black [3040]" strokeweight="1pt">
                        <v:path arrowok="t" o:connecttype="custom" o:connectlocs="785,363317;293486,11684;717590,183308" o:connectangles="0,0,0"/>
                      </v:shape>
                      <v:line id="Lige forbindelse 342" o:spid="_x0000_s1090" style="position:absolute;flip:x y;visibility:visible;mso-wrap-style:square" from="8191,36957" to="8239,49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" strokecolor="black [3040]" strokeweight="1pt"/>
                      <v:shape id="Bue 343" o:spid="_x0000_s1091" style="position:absolute;width:30670;height:30670;visibility:visible;mso-wrap-style:square;v-text-anchor:middle" coordsize="3067050,306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" path="m3065252,1607766nsc3041997,2087547,2795281,2528714,2398677,2799705v-396604,270991,-897270,340493,-1352693,187781l1533525,1533525r1531727,74241xem3065252,1607766nfc3041997,2087547,2795281,2528714,2398677,2799705v-396604,270991,-897270,340493,-1352693,187781e" filled="f" strokecolor="black [3040]" strokeweight="1pt">
                        <v:path arrowok="t" o:connecttype="custom" o:connectlocs="3065252,1607766;2398677,2799705;1045984,2987486" o:connectangles="0,0,0"/>
                      </v:shape>
                      <v:shape id="Bue 343" o:spid="_x0000_s1092" style="position:absolute;left:2095;top:33956;width:6115;height:5950;visibility:visible;mso-wrap-style:square;v-text-anchor:middle" coordsize="611505,59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" path="m512465,78292nsc579636,138260,615801,224264,611098,312846l305753,297498,512465,78292xem512465,78292nfc579636,138260,615801,224264,611098,312846e" filled="f" strokecolor="black [3040]" strokeweight="1pt">
                        <v:path arrowok="t" o:connecttype="custom" o:connectlocs="512465,78292;611098,312846" o:connectangles="0,0"/>
                      </v:shape>
                      <v:shape id="Bue 343" o:spid="_x0000_s1093" style="position:absolute;left:6572;top:29765;width:6191;height:6191;visibility:visible;mso-wrap-style:square;v-text-anchor:middle" coordsize="61912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" path="m75507,512163nsc-13538,409294,-24979,260342,47312,145081,119603,29820,258678,-24730,390054,10647l309563,309563,75507,512163xem75507,512163nfc-13538,409294,-24979,260342,47312,145081,119603,29820,258678,-24730,390054,10647e" filled="f" strokecolor="black [3040]" strokeweight="1pt">
                        <v:path arrowok="t" o:connecttype="custom" o:connectlocs="75507,512163;47312,145081;390054,10647" o:connectangles="0,0,0"/>
                      </v:shape>
                    </v:group>
                  </v:group>
                </v:group>
                <v:group id="Gruppe 382" o:spid="_x0000_s1094" style="position:absolute;left:17287;top:41957;width:10764;height:12388" coordsize="10763,1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">
                  <v:rect id="Rektangel 381" o:spid="_x0000_s1095" style="position:absolute;left:4090;width:2619;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" filled="f" strokecolor="#0a121c [484]" strokeweight="1pt"/>
                  <v:rect id="Rektangel 381" o:spid="_x0000_s1096" style="position:absolute;left:4566;top:6191;width:1631;height:107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" filled="f" strokecolor="#0a121c [484]" strokeweight="1pt"/>
                </v:group>
                <v:group id="Gruppe 382" o:spid="_x0000_s1097" style="position:absolute;left:47910;top:41957;width:10764;height:12388" coordsize="10763,1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">
                  <v:rect id="Rektangel 381" o:spid="_x0000_s1098" style="position:absolute;left:4090;width:2619;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" filled="f" strokecolor="#0a121c [484]" strokeweight="1pt"/>
                  <v:rect id="Rektangel 381" o:spid="_x0000_s1099" style="position:absolute;left:4566;top:6191;width:1631;height:107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" filled="f" strokecolor="#0a121c [484]" strokeweight="1pt"/>
                </v:group>
              </v:group>
            </w:pict>
          </mc:Fallback>
        </mc:AlternateContent>
      </w:r>
    </w:p>
    <w:p w14:paraId="3973A225" w14:textId="2A95F08A" w:rsidR="00B1149B" w:rsidRDefault="00B1149B" w:rsidP="0078628A">
      <w:pPr>
        <w:pStyle w:val="BrdtekstODK"/>
      </w:pPr>
    </w:p>
    <w:p w14:paraId="65D96975" w14:textId="57AE1EC3" w:rsidR="00B1149B" w:rsidRDefault="00FB4CE4">
      <w:r>
        <w:rPr>
          <w:noProof/>
        </w:rPr>
        <mc:AlternateContent>
          <mc:Choice Requires="wps">
            <w:drawing>
              <wp:anchor distT="0" distB="0" distL="114300" distR="114300" simplePos="0" relativeHeight="251662336" behindDoc="0" locked="0" layoutInCell="1" allowOverlap="1" wp14:anchorId="62B0E2C7" wp14:editId="281F242B">
                <wp:simplePos x="0" y="0"/>
                <wp:positionH relativeFrom="column">
                  <wp:posOffset>6938383</wp:posOffset>
                </wp:positionH>
                <wp:positionV relativeFrom="paragraph">
                  <wp:posOffset>2796415</wp:posOffset>
                </wp:positionV>
                <wp:extent cx="1243145" cy="428829"/>
                <wp:effectExtent l="0" t="0" r="0" b="9525"/>
                <wp:wrapNone/>
                <wp:docPr id="1192467732" name="Tekstfelt 10"/>
                <wp:cNvGraphicFramePr/>
                <a:graphic xmlns:a="http://schemas.openxmlformats.org/drawingml/2006/main">
                  <a:graphicData uri="http://schemas.microsoft.com/office/word/2010/wordprocessingShape">
                    <wps:wsp>
                      <wps:cNvSpPr txBox="1"/>
                      <wps:spPr>
                        <a:xfrm>
                          <a:off x="0" y="0"/>
                          <a:ext cx="1243145" cy="428829"/>
                        </a:xfrm>
                        <a:prstGeom prst="rect">
                          <a:avLst/>
                        </a:prstGeom>
                        <a:solidFill>
                          <a:schemeClr val="lt1"/>
                        </a:solidFill>
                        <a:ln w="6350">
                          <a:noFill/>
                        </a:ln>
                      </wps:spPr>
                      <wps:txbx>
                        <w:txbxContent>
                          <w:p w14:paraId="09FE334A" w14:textId="77777777" w:rsidR="00D47B51" w:rsidRPr="00622AF2" w:rsidRDefault="00D47B51" w:rsidP="00802852">
                            <w:r>
                              <w:t>Skærm for personbeskyttelse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B0E2C7" id="Tekstfelt 10" o:spid="_x0000_s1100" type="#_x0000_t202" style="position:absolute;margin-left:546.35pt;margin-top:220.2pt;width:97.9pt;height:3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" fillcolor="white [3201]" stroked="f" strokeweight=".5pt">
                <v:textbox inset="0,0,0,0">
                  <w:txbxContent>
                    <w:p w14:paraId="09FE334A" w14:textId="77777777" w:rsidR="00D47B51" w:rsidRPr="00622AF2" w:rsidRDefault="00D47B51" w:rsidP="00802852">
                      <w:r>
                        <w:t>Skærm for personbeskyttelse</w:t>
                      </w:r>
                    </w:p>
                  </w:txbxContent>
                </v:textbox>
              </v:shape>
            </w:pict>
          </mc:Fallback>
        </mc:AlternateContent>
      </w:r>
      <w:r w:rsidR="00364F54">
        <w:rPr>
          <w:noProof/>
        </w:rPr>
        <mc:AlternateContent>
          <mc:Choice Requires="wps">
            <w:drawing>
              <wp:anchor distT="0" distB="0" distL="114300" distR="114300" simplePos="0" relativeHeight="251656192" behindDoc="0" locked="0" layoutInCell="1" allowOverlap="1" wp14:anchorId="4A8FAC93" wp14:editId="3CC52931">
                <wp:simplePos x="0" y="0"/>
                <wp:positionH relativeFrom="column">
                  <wp:posOffset>-590550</wp:posOffset>
                </wp:positionH>
                <wp:positionV relativeFrom="paragraph">
                  <wp:posOffset>5720715</wp:posOffset>
                </wp:positionV>
                <wp:extent cx="4300220" cy="2919413"/>
                <wp:effectExtent l="0" t="0" r="5080" b="0"/>
                <wp:wrapNone/>
                <wp:docPr id="843425723" name="Tekstfelt 10"/>
                <wp:cNvGraphicFramePr/>
                <a:graphic xmlns:a="http://schemas.openxmlformats.org/drawingml/2006/main">
                  <a:graphicData uri="http://schemas.microsoft.com/office/word/2010/wordprocessingShape">
                    <wps:wsp>
                      <wps:cNvSpPr txBox="1"/>
                      <wps:spPr>
                        <a:xfrm>
                          <a:off x="0" y="0"/>
                          <a:ext cx="4300220" cy="2919413"/>
                        </a:xfrm>
                        <a:prstGeom prst="rect">
                          <a:avLst/>
                        </a:prstGeom>
                        <a:solidFill>
                          <a:schemeClr val="lt1"/>
                        </a:solidFill>
                        <a:ln w="6350">
                          <a:noFill/>
                        </a:ln>
                      </wps:spPr>
                      <wps:txbx>
                        <w:txbxContent>
                          <w:p w14:paraId="19860458" w14:textId="524B98A6" w:rsidR="0034133E" w:rsidRPr="00A02F34" w:rsidRDefault="00202FC2">
                            <w:r w:rsidRPr="00202FC2">
                              <w:t>Når symaskinen vippes bagover, skal remme</w:t>
                            </w:r>
                            <w:r>
                              <w:t>n</w:t>
                            </w:r>
                            <w:r w:rsidRPr="00202FC2">
                              <w:t xml:space="preserve"> slækkes.</w:t>
                            </w:r>
                            <w:r>
                              <w:t xml:space="preserve"> </w:t>
                            </w:r>
                            <w:r w:rsidRPr="00202FC2">
                              <w:t>Så midterlinjen mellem aksler skal være ti</w:t>
                            </w:r>
                            <w:r>
                              <w:t>l højre for hængsel.</w:t>
                            </w:r>
                            <w:r w:rsidR="00914932">
                              <w:t xml:space="preserve"> </w:t>
                            </w:r>
                            <w:r w:rsidR="00914932" w:rsidRPr="00914932">
                              <w:t>Et træbeslag holder motor. Anlægsplade</w:t>
                            </w:r>
                            <w:r w:rsidR="00914932">
                              <w:t>n</w:t>
                            </w:r>
                            <w:r w:rsidR="00914932" w:rsidRPr="00914932">
                              <w:t xml:space="preserve"> mod bor</w:t>
                            </w:r>
                            <w:r w:rsidR="00914932">
                              <w:t>det</w:t>
                            </w:r>
                            <w:r w:rsidR="00914932" w:rsidRPr="00914932">
                              <w:t xml:space="preserve"> kan forskydes for at tilpasse remstramning.</w:t>
                            </w:r>
                            <w:r w:rsidR="00914932">
                              <w:t xml:space="preserve"> </w:t>
                            </w:r>
                            <w:r w:rsidR="00914932" w:rsidRPr="00D0682D">
                              <w:t xml:space="preserve">Den kan forskydes I alt 28 mm. </w:t>
                            </w:r>
                            <w:r w:rsidR="00914932" w:rsidRPr="00914932">
                              <w:t>I yderste position er motoraksel 205 mm horisontalt fra hovedaksel og inderste 177 mm.</w:t>
                            </w:r>
                            <w:r w:rsidR="00914932">
                              <w:t xml:space="preserve"> </w:t>
                            </w:r>
                            <w:r w:rsidR="00914932" w:rsidRPr="009C2AFF">
                              <w:t xml:space="preserve">Vertikalt er aftand 269 mm. </w:t>
                            </w:r>
                            <w:r w:rsidR="009C2AFF" w:rsidRPr="009C2AFF">
                              <w:t>Inderst vil pladekanten være 13 mm i</w:t>
                            </w:r>
                            <w:r w:rsidR="009C2AFF">
                              <w:t>nden for hænsel og må her ikke røre symaskine (skal checkes).</w:t>
                            </w:r>
                            <w:r w:rsidR="00EA0110">
                              <w:t xml:space="preserve"> Akselafstand er 322 til 338 mm. </w:t>
                            </w:r>
                            <w:r w:rsidR="0034133E" w:rsidRPr="009C2AFF">
                              <w:br/>
                            </w:r>
                            <w:r w:rsidR="0034133E" w:rsidRPr="009C2AFF">
                              <w:br/>
                            </w:r>
                            <w:r w:rsidR="009C2AFF">
                              <w:t>Den mindre foreløbige motor har en 15 tænders remskive som giver bøjningsdiameter på 14,3 mm.</w:t>
                            </w:r>
                          </w:p>
                          <w:p w14:paraId="4C9A46EE" w14:textId="69335C25" w:rsidR="00B239C6" w:rsidRPr="00A02F34" w:rsidRDefault="00EA0110">
                            <w:r>
                              <w:br/>
                              <w:t>Der er indkøbt skive på Ø23-55x3 mm til hold uden på krydsfinerpladen, da de tre skruehoveder på krydsfiner ikke forventes and kunne holde.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8FAC93" id="_x0000_s1101" type="#_x0000_t202" style="position:absolute;margin-left:-46.5pt;margin-top:450.45pt;width:338.6pt;height:229.9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" fillcolor="white [3201]" stroked="f" strokeweight=".5pt">
                <v:textbox>
                  <w:txbxContent>
                    <w:p w14:paraId="19860458" w14:textId="524B98A6" w:rsidR="0034133E" w:rsidRPr="00A02F34" w:rsidRDefault="00202FC2">
                      <w:r w:rsidRPr="00202FC2">
                        <w:t>Når symaskinen vippes bagover, skal remme</w:t>
                      </w:r>
                      <w:r>
                        <w:t>n</w:t>
                      </w:r>
                      <w:r w:rsidRPr="00202FC2">
                        <w:t xml:space="preserve"> slækkes.</w:t>
                      </w:r>
                      <w:r>
                        <w:t xml:space="preserve"> </w:t>
                      </w:r>
                      <w:r w:rsidRPr="00202FC2">
                        <w:t>Så midterlinjen mellem aksler skal være ti</w:t>
                      </w:r>
                      <w:r>
                        <w:t>l højre for hængsel.</w:t>
                      </w:r>
                      <w:r w:rsidR="00914932">
                        <w:t xml:space="preserve"> </w:t>
                      </w:r>
                      <w:r w:rsidR="00914932" w:rsidRPr="00914932">
                        <w:t>Et træbeslag holder motor. Anlægsplade</w:t>
                      </w:r>
                      <w:r w:rsidR="00914932">
                        <w:t>n</w:t>
                      </w:r>
                      <w:r w:rsidR="00914932" w:rsidRPr="00914932">
                        <w:t xml:space="preserve"> mod bor</w:t>
                      </w:r>
                      <w:r w:rsidR="00914932">
                        <w:t>det</w:t>
                      </w:r>
                      <w:r w:rsidR="00914932" w:rsidRPr="00914932">
                        <w:t xml:space="preserve"> kan forskydes for at tilpasse remstramning.</w:t>
                      </w:r>
                      <w:r w:rsidR="00914932">
                        <w:t xml:space="preserve"> </w:t>
                      </w:r>
                      <w:r w:rsidR="00914932" w:rsidRPr="00D0682D">
                        <w:t xml:space="preserve">Den kan forskydes I alt 28 mm. </w:t>
                      </w:r>
                      <w:r w:rsidR="00914932" w:rsidRPr="00914932">
                        <w:t>I yderste position er motoraksel 205 mm horisontalt fra hovedaksel og inderste 177 mm.</w:t>
                      </w:r>
                      <w:r w:rsidR="00914932">
                        <w:t xml:space="preserve"> </w:t>
                      </w:r>
                      <w:r w:rsidR="00914932" w:rsidRPr="009C2AFF">
                        <w:t xml:space="preserve">Vertikalt er aftand 269 mm. </w:t>
                      </w:r>
                      <w:r w:rsidR="009C2AFF" w:rsidRPr="009C2AFF">
                        <w:t>Inderst vil pladekanten være 13 mm i</w:t>
                      </w:r>
                      <w:r w:rsidR="009C2AFF">
                        <w:t>nden for hænsel og må her ikke røre symaskine (skal checkes).</w:t>
                      </w:r>
                      <w:r w:rsidR="00EA0110">
                        <w:t xml:space="preserve"> Akselafstand er 322 til 338 mm. </w:t>
                      </w:r>
                      <w:r w:rsidR="0034133E" w:rsidRPr="009C2AFF">
                        <w:br/>
                      </w:r>
                      <w:r w:rsidR="0034133E" w:rsidRPr="009C2AFF">
                        <w:br/>
                      </w:r>
                      <w:r w:rsidR="009C2AFF">
                        <w:t>Den mindre foreløbige motor har en 15 tænders remskive som giver bøjningsdiameter på 14,3 mm.</w:t>
                      </w:r>
                    </w:p>
                    <w:p w14:paraId="4C9A46EE" w14:textId="69335C25" w:rsidR="00B239C6" w:rsidRPr="00A02F34" w:rsidRDefault="00EA0110">
                      <w:r>
                        <w:br/>
                        <w:t>Der er indkøbt skive på Ø23-55x3 mm til hold uden på krydsfinerpladen, da de tre skruehoveder på krydsfiner ikke forventes and kunne holde.</w:t>
                      </w:r>
                    </w:p>
                  </w:txbxContent>
                </v:textbox>
              </v:shape>
            </w:pict>
          </mc:Fallback>
        </mc:AlternateContent>
      </w:r>
      <w:r w:rsidR="003663A1">
        <w:rPr>
          <w:noProof/>
        </w:rPr>
        <mc:AlternateContent>
          <mc:Choice Requires="wps">
            <w:drawing>
              <wp:anchor distT="0" distB="0" distL="114300" distR="114300" simplePos="0" relativeHeight="251650048" behindDoc="0" locked="0" layoutInCell="1" allowOverlap="1" wp14:anchorId="0DD258C3" wp14:editId="0C9C8D64">
                <wp:simplePos x="0" y="0"/>
                <wp:positionH relativeFrom="column">
                  <wp:posOffset>3009583</wp:posOffset>
                </wp:positionH>
                <wp:positionV relativeFrom="paragraph">
                  <wp:posOffset>424814</wp:posOffset>
                </wp:positionV>
                <wp:extent cx="1824037" cy="5476875"/>
                <wp:effectExtent l="0" t="0" r="24130" b="28575"/>
                <wp:wrapNone/>
                <wp:docPr id="2019735439" name="Lige forbindelse 7"/>
                <wp:cNvGraphicFramePr/>
                <a:graphic xmlns:a="http://schemas.openxmlformats.org/drawingml/2006/main">
                  <a:graphicData uri="http://schemas.microsoft.com/office/word/2010/wordprocessingShape">
                    <wps:wsp>
                      <wps:cNvCnPr/>
                      <wps:spPr>
                        <a:xfrm>
                          <a:off x="0" y="0"/>
                          <a:ext cx="1824037" cy="5476875"/>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4F6C9" id="Lige forbindelse 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pt,33.45pt" to="380.6pt,4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" strokecolor="black [3040]" strokeweight="2pt"/>
            </w:pict>
          </mc:Fallback>
        </mc:AlternateContent>
      </w:r>
      <w:r w:rsidR="003663A1">
        <w:rPr>
          <w:noProof/>
        </w:rPr>
        <mc:AlternateContent>
          <mc:Choice Requires="wps">
            <w:drawing>
              <wp:anchor distT="0" distB="0" distL="114300" distR="114300" simplePos="0" relativeHeight="251652096" behindDoc="0" locked="0" layoutInCell="1" allowOverlap="1" wp14:anchorId="35F942A9" wp14:editId="6CE8DF23">
                <wp:simplePos x="0" y="0"/>
                <wp:positionH relativeFrom="column">
                  <wp:posOffset>66358</wp:posOffset>
                </wp:positionH>
                <wp:positionV relativeFrom="paragraph">
                  <wp:posOffset>2596515</wp:posOffset>
                </wp:positionV>
                <wp:extent cx="4419600" cy="3481388"/>
                <wp:effectExtent l="0" t="0" r="19050" b="24130"/>
                <wp:wrapNone/>
                <wp:docPr id="188367239" name="Lige forbindelse 7"/>
                <wp:cNvGraphicFramePr/>
                <a:graphic xmlns:a="http://schemas.openxmlformats.org/drawingml/2006/main">
                  <a:graphicData uri="http://schemas.microsoft.com/office/word/2010/wordprocessingShape">
                    <wps:wsp>
                      <wps:cNvCnPr/>
                      <wps:spPr>
                        <a:xfrm>
                          <a:off x="0" y="0"/>
                          <a:ext cx="4419600" cy="3481388"/>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3E60F" id="Lige forbindelse 7"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204.45pt" to="353.25pt,4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" strokecolor="black [3040]" strokeweight="2pt"/>
            </w:pict>
          </mc:Fallback>
        </mc:AlternateContent>
      </w:r>
      <w:r w:rsidR="00B1149B">
        <w:br w:type="page"/>
      </w:r>
    </w:p>
    <w:p w14:paraId="3EAA05A1" w14:textId="6EB2B19B" w:rsidR="0078628A" w:rsidRDefault="00784A88" w:rsidP="0078628A">
      <w:pPr>
        <w:pStyle w:val="BrdtekstODK"/>
      </w:pPr>
      <w:r>
        <w:lastRenderedPageBreak/>
        <w:t xml:space="preserve">Afstand fra højre side af symaskine til ydre kant af remskive er 31 mm. Midten af remhul i bordplade er 18 mm fra symaskine. Så midten af tandremskive ønskes 13 mm fra metalpladen, som danner hjul. Dvs 8 mm fra kanten af rem. Indre diameter af 3D-print tandremsskive bør være 170 mm. Der bør nok laves omkring 8 huller langs kanten til </w:t>
      </w:r>
      <w:r w:rsidR="000A4F67">
        <w:t>undersænkede M3 eller M4 skruer. De skal så nok have en længde på ca. 3+2+10+8+3 mm = 26 mm.</w:t>
      </w:r>
    </w:p>
    <w:p w14:paraId="0D02BB3F" w14:textId="77777777" w:rsidR="00A02F34" w:rsidRDefault="00A02F34" w:rsidP="0078628A">
      <w:pPr>
        <w:pStyle w:val="BrdtekstODK"/>
      </w:pPr>
    </w:p>
    <w:p w14:paraId="7C3BA23F" w14:textId="2166C696" w:rsidR="00A02F34" w:rsidRDefault="00A02F34" w:rsidP="0078628A">
      <w:pPr>
        <w:pStyle w:val="BrdtekstODK"/>
      </w:pPr>
      <w:r>
        <w:t>Achim har lavet fil med kun 2 mm afstand. Det betyder, at der bør være en mellemplade på 6 mm tykkelse. Det tænkes at der skæres gevind ind i den 3D printede ring for skruerne. Den endelige centerjustering kan ske ved de tre centrale huller.</w:t>
      </w:r>
    </w:p>
    <w:p w14:paraId="0CD21855" w14:textId="77777777" w:rsidR="007F19BA" w:rsidRDefault="007F19BA" w:rsidP="0078628A">
      <w:pPr>
        <w:pStyle w:val="BrdtekstODK"/>
      </w:pPr>
    </w:p>
    <w:p w14:paraId="51CCB864" w14:textId="5E4A2510" w:rsidR="007F19BA" w:rsidRDefault="007F19BA" w:rsidP="0078628A">
      <w:pPr>
        <w:pStyle w:val="BrdtekstODK"/>
      </w:pPr>
      <w:r>
        <w:t>Det er også muligt at lave en metalskive på omkring Ø80 og med Ø22,5 mm hul til at spænde et krydsfinerplade fast, som rækker ud til den 3D-printede skive.</w:t>
      </w:r>
      <w:r w:rsidR="001271F2">
        <w:t xml:space="preserve"> Det bør undersøges om der findes værktøj, som kan bore metal op til Ø22,5 mm.</w:t>
      </w:r>
      <w:r w:rsidR="006B0497">
        <w:t xml:space="preserve"> Muligt bor:</w:t>
      </w:r>
      <w:r w:rsidR="006B0497">
        <w:br/>
      </w:r>
      <w:hyperlink r:id="rId16" w:history="1">
        <w:r w:rsidR="006B0497" w:rsidRPr="00C83589">
          <w:rPr>
            <w:rStyle w:val="Hyperlink"/>
          </w:rPr>
          <w:t>https://www.autodoc.dk/yato/16371407</w:t>
        </w:r>
      </w:hyperlink>
      <w:r w:rsidR="006B0497">
        <w:t xml:space="preserve"> </w:t>
      </w:r>
    </w:p>
    <w:p w14:paraId="77821FAE" w14:textId="131058C1" w:rsidR="00CA6B4C" w:rsidRDefault="00CA6B4C" w:rsidP="0078628A">
      <w:pPr>
        <w:pStyle w:val="BrdtekstODK"/>
      </w:pPr>
      <w:r>
        <w:t>Man kan også købe færdiglavede skiver med en mindre diameter. Mange har ydre diameter på 39 mm, men det er for lidt.</w:t>
      </w:r>
      <w:r w:rsidR="009F00E8">
        <w:t xml:space="preserve"> 45 mm er muligvis akkurat OK. Men fås i 55 mm.</w:t>
      </w:r>
      <w:r w:rsidR="00502083">
        <w:t xml:space="preserve"> Har købt.</w:t>
      </w:r>
    </w:p>
    <w:p w14:paraId="1942A585" w14:textId="6BCAFDB9" w:rsidR="009F00E8" w:rsidRDefault="009F00E8" w:rsidP="009F00E8">
      <w:pPr>
        <w:pStyle w:val="BrdtekstODK"/>
      </w:pPr>
      <w:hyperlink r:id="rId17" w:history="1">
        <w:r w:rsidRPr="00502083">
          <w:rPr>
            <w:rStyle w:val="Hyperlink"/>
          </w:rPr>
          <w:t>https://www.skrue-ekspres.dk/skiver-flad-l-nfe-25513-nfe-25513vs-nfe25513-grade-c/22124-skiver-flad-m22x55x3-l-elforzinket-stal-3663072193765.html</w:t>
        </w:r>
      </w:hyperlink>
      <w:r w:rsidRPr="00502083">
        <w:t xml:space="preserve"> </w:t>
      </w:r>
      <w:r w:rsidR="00502083" w:rsidRPr="00502083">
        <w:br/>
        <w:t>De t</w:t>
      </w:r>
      <w:r w:rsidR="00502083">
        <w:t>re skruer er sandsynligvis M5 og har en midterafstand på 30 mm. Det giver afstand fra center på 17,3 mm og det er 5,8 mm fra den indre kant.</w:t>
      </w:r>
    </w:p>
    <w:p w14:paraId="6615D760" w14:textId="77777777" w:rsidR="00D0682D" w:rsidRDefault="00D0682D" w:rsidP="009F00E8">
      <w:pPr>
        <w:pStyle w:val="BrdtekstODK"/>
      </w:pPr>
    </w:p>
    <w:p w14:paraId="31CCB703" w14:textId="1BF09F6B" w:rsidR="00D0682D" w:rsidRDefault="00D0682D" w:rsidP="009F00E8">
      <w:pPr>
        <w:pStyle w:val="BrdtekstODK"/>
      </w:pPr>
      <w:r>
        <w:t>Andreas på fablab hjalp med at CNC-fræse en 22 mm finsk krydsfinerplade til håndhjulet og til det indre af 3D-printet remskive. Han har gemt filerne, som var fra Inkscape. Desværre viste det sig, at der var savespor på den ufræsede side af pladen, så den kan nok ikke bruges.</w:t>
      </w:r>
    </w:p>
    <w:p w14:paraId="07742338" w14:textId="77777777" w:rsidR="00D0682D" w:rsidRDefault="00D0682D" w:rsidP="009F00E8">
      <w:pPr>
        <w:pStyle w:val="BrdtekstODK"/>
      </w:pPr>
    </w:p>
    <w:p w14:paraId="47ED03F8" w14:textId="3D976AF8" w:rsidR="00D0682D" w:rsidRDefault="00BA6DD0" w:rsidP="009F00E8">
      <w:pPr>
        <w:pStyle w:val="BrdtekstODK"/>
      </w:pPr>
      <w:r>
        <w:t xml:space="preserve">Den beregnede længde af tandrem passer dårligt til det leverbare af HTD3M remme. Så en løsning er at øge højden eller lave trinvise justeringsmuligheder også i højde på motor. Ønsket middellængde fra nuværede design er 1044 mm og de leverbare er 1029 og 1068 mm. Hvis man går med 1068 </w:t>
      </w:r>
      <w:proofErr w:type="gramStart"/>
      <w:r>
        <w:t>mm</w:t>
      </w:r>
      <w:proofErr w:type="gramEnd"/>
      <w:r>
        <w:t xml:space="preserve"> så er det 24</w:t>
      </w:r>
      <w:r w:rsidR="00E2701F">
        <w:t xml:space="preserve"> mm længere svarende til omkring 15 mm ekstra højde. </w:t>
      </w:r>
    </w:p>
    <w:p w14:paraId="25D1FDE7" w14:textId="77777777" w:rsidR="00A13531" w:rsidRDefault="00A13531" w:rsidP="009F00E8">
      <w:pPr>
        <w:pStyle w:val="BrdtekstODK"/>
      </w:pPr>
    </w:p>
    <w:p w14:paraId="7E45C2FF" w14:textId="184744B4" w:rsidR="00A13531" w:rsidRDefault="00A13531" w:rsidP="009F00E8">
      <w:pPr>
        <w:pStyle w:val="BrdtekstODK"/>
      </w:pPr>
      <w:r>
        <w:t xml:space="preserve">Denne rem er nu prøvet med 15-tænder remskive. Remmen er tilpas stram når 9 mm pladekant er ca. 4 mm fra bordkanten. </w:t>
      </w:r>
      <w:r w:rsidR="00A649F5">
        <w:t>Den beregnede centerafstand remskiver kan nu beregnes:</w:t>
      </w:r>
    </w:p>
    <w:p w14:paraId="7F072E7E" w14:textId="77777777" w:rsidR="00A649F5" w:rsidRDefault="00A649F5" w:rsidP="009F00E8">
      <w:pPr>
        <w:pStyle w:val="BrdtekstODK"/>
      </w:pPr>
    </w:p>
    <w:p w14:paraId="09E084F0" w14:textId="2C401954" w:rsidR="00A649F5" w:rsidRDefault="00A649F5" w:rsidP="009F00E8">
      <w:pPr>
        <w:pStyle w:val="BrdtekstODK"/>
      </w:pPr>
      <w:r>
        <w:t>Lodret afstand: 187 + 38 + 55 = 280 mm</w:t>
      </w:r>
    </w:p>
    <w:p w14:paraId="70341793" w14:textId="2842498F" w:rsidR="00A649F5" w:rsidRDefault="00A649F5" w:rsidP="009F00E8">
      <w:pPr>
        <w:pStyle w:val="BrdtekstODK"/>
      </w:pPr>
      <w:r>
        <w:t>Vandret afstand: 295 – 4 – 90 = 201 mm</w:t>
      </w:r>
    </w:p>
    <w:p w14:paraId="0FA6383B" w14:textId="140B2C4F" w:rsidR="00A649F5" w:rsidRDefault="00A649F5" w:rsidP="009F00E8">
      <w:pPr>
        <w:pStyle w:val="BrdtekstODK"/>
      </w:pPr>
      <w:r>
        <w:t>Det giver: 344,7 mm</w:t>
      </w:r>
    </w:p>
    <w:p w14:paraId="6B5BB43F" w14:textId="77777777" w:rsidR="00A649F5" w:rsidRDefault="00A649F5" w:rsidP="009F00E8">
      <w:pPr>
        <w:pStyle w:val="BrdtekstODK"/>
      </w:pPr>
    </w:p>
    <w:p w14:paraId="5716058D" w14:textId="5A734641" w:rsidR="009C3A2E" w:rsidRDefault="00A649F5" w:rsidP="009F00E8">
      <w:pPr>
        <w:pStyle w:val="BrdtekstODK"/>
      </w:pPr>
      <w:r>
        <w:t xml:space="preserve">Med 20 tænders remskive </w:t>
      </w:r>
      <w:r w:rsidR="000E0B08">
        <w:t>får man med samme remspænding en afstand på 341,5 mm. Med samme højde giver det en giver vandret afstand på 195,5 mm</w:t>
      </w:r>
      <w:r w:rsidR="009C3A2E">
        <w:t xml:space="preserve"> og er så 5,5 mm længere inde eller ca. 9,5 mm fra kant. Mit gæt er at pladen kan forskydes ind til 23 mm fra kant pladen vil støde på den underste del af symaskinen (har ikke noteret mål).</w:t>
      </w:r>
    </w:p>
    <w:p w14:paraId="26D2FA78" w14:textId="77777777" w:rsidR="009C3A2E" w:rsidRDefault="009C3A2E" w:rsidP="009F00E8">
      <w:pPr>
        <w:pStyle w:val="BrdtekstODK"/>
      </w:pPr>
    </w:p>
    <w:p w14:paraId="7CC34FB0" w14:textId="4E2A46C1" w:rsidR="00D0682D" w:rsidRDefault="009C3A2E" w:rsidP="003166B2">
      <w:pPr>
        <w:pStyle w:val="BrdtekstODK"/>
      </w:pPr>
      <w:r>
        <w:t>Hvis man i st</w:t>
      </w:r>
      <w:r w:rsidR="003166B2">
        <w:t>e</w:t>
      </w:r>
      <w:r>
        <w:t xml:space="preserve">det bruger en 24 tænders </w:t>
      </w:r>
      <w:proofErr w:type="gramStart"/>
      <w:r>
        <w:t>remskive</w:t>
      </w:r>
      <w:proofErr w:type="gramEnd"/>
      <w:r>
        <w:t xml:space="preserve"> fås en centerafstand på 339 mm. Det opnås ved 191 mm vandret afstand. Det er så 14 mm fra kant. </w:t>
      </w:r>
      <w:r w:rsidR="003166B2">
        <w:t>Det er også OK. Så samme højde vælges. Pladen til motor kan så være 96 x 90 x 6,5 mm. Centerhul er 46 mm fra nedre kant.</w:t>
      </w:r>
      <w:r w:rsidR="00D0682D">
        <w:br w:type="page"/>
      </w:r>
    </w:p>
    <w:p w14:paraId="592275F1" w14:textId="338B297C" w:rsidR="00A148AE" w:rsidRDefault="00A148AE" w:rsidP="009F00E8">
      <w:pPr>
        <w:pStyle w:val="BrdtekstODK"/>
      </w:pPr>
      <w:r>
        <w:lastRenderedPageBreak/>
        <w:t xml:space="preserve">Detaljer for fastspænding af lille 895 motor tegnet </w:t>
      </w:r>
      <w:r w:rsidR="00CB6D41">
        <w:t>1</w:t>
      </w:r>
      <w:r>
        <w:t>:1</w:t>
      </w:r>
    </w:p>
    <w:p w14:paraId="59B40ACF" w14:textId="49629E41" w:rsidR="00200470" w:rsidRDefault="005F08F3" w:rsidP="009F00E8">
      <w:pPr>
        <w:pStyle w:val="BrdtekstODK"/>
      </w:pPr>
      <w:r>
        <w:rPr>
          <w:noProof/>
        </w:rPr>
        <mc:AlternateContent>
          <mc:Choice Requires="wpg">
            <w:drawing>
              <wp:anchor distT="0" distB="0" distL="114300" distR="114300" simplePos="0" relativeHeight="251645952" behindDoc="0" locked="0" layoutInCell="1" allowOverlap="1" wp14:anchorId="32E92765" wp14:editId="7E416EFD">
                <wp:simplePos x="0" y="0"/>
                <wp:positionH relativeFrom="column">
                  <wp:posOffset>742315</wp:posOffset>
                </wp:positionH>
                <wp:positionV relativeFrom="paragraph">
                  <wp:posOffset>332105</wp:posOffset>
                </wp:positionV>
                <wp:extent cx="4960620" cy="3048635"/>
                <wp:effectExtent l="0" t="0" r="30480" b="18415"/>
                <wp:wrapTopAndBottom/>
                <wp:docPr id="168261973" name="Gruppe 65"/>
                <wp:cNvGraphicFramePr/>
                <a:graphic xmlns:a="http://schemas.openxmlformats.org/drawingml/2006/main">
                  <a:graphicData uri="http://schemas.microsoft.com/office/word/2010/wordprocessingGroup">
                    <wpg:wgp>
                      <wpg:cNvGrpSpPr/>
                      <wpg:grpSpPr>
                        <a:xfrm>
                          <a:off x="0" y="0"/>
                          <a:ext cx="4960620" cy="3048635"/>
                          <a:chOff x="0" y="0"/>
                          <a:chExt cx="4962207" cy="3048000"/>
                        </a:xfrm>
                      </wpg:grpSpPr>
                      <wps:wsp>
                        <wps:cNvPr id="1454456396" name="Rektangel 21"/>
                        <wps:cNvSpPr/>
                        <wps:spPr>
                          <a:xfrm>
                            <a:off x="757237" y="133350"/>
                            <a:ext cx="3514725" cy="25193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5181337" name="Lige forbindelse 61"/>
                        <wps:cNvCnPr/>
                        <wps:spPr>
                          <a:xfrm>
                            <a:off x="0" y="1404938"/>
                            <a:ext cx="496220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849133747" name="Lige forbindelse 61"/>
                        <wps:cNvCnPr/>
                        <wps:spPr>
                          <a:xfrm flipH="1">
                            <a:off x="2514600" y="0"/>
                            <a:ext cx="318" cy="30480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490324291" name="Ellipse 62"/>
                        <wps:cNvSpPr/>
                        <wps:spPr>
                          <a:xfrm>
                            <a:off x="2428875" y="771525"/>
                            <a:ext cx="166687" cy="16668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155097" name="Ellipse 62"/>
                        <wps:cNvSpPr/>
                        <wps:spPr>
                          <a:xfrm>
                            <a:off x="2428875" y="1866900"/>
                            <a:ext cx="166687" cy="16668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2178075" name="Ellipse 62"/>
                        <wps:cNvSpPr/>
                        <wps:spPr>
                          <a:xfrm>
                            <a:off x="1928812" y="1333500"/>
                            <a:ext cx="133350"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161048" name="Ellipse 62"/>
                        <wps:cNvSpPr/>
                        <wps:spPr>
                          <a:xfrm>
                            <a:off x="2957512" y="1333500"/>
                            <a:ext cx="133350"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987151" name="Ellipse 62"/>
                        <wps:cNvSpPr/>
                        <wps:spPr>
                          <a:xfrm>
                            <a:off x="1785937" y="685800"/>
                            <a:ext cx="423863" cy="4238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232226" name="Ellipse 62"/>
                        <wps:cNvSpPr/>
                        <wps:spPr>
                          <a:xfrm>
                            <a:off x="2814637" y="685800"/>
                            <a:ext cx="423863" cy="4238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741981" name="Ellipse 62"/>
                        <wps:cNvSpPr/>
                        <wps:spPr>
                          <a:xfrm>
                            <a:off x="1795462" y="1695450"/>
                            <a:ext cx="423863" cy="4238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138006" name="Ellipse 62"/>
                        <wps:cNvSpPr/>
                        <wps:spPr>
                          <a:xfrm>
                            <a:off x="2805112" y="1695450"/>
                            <a:ext cx="423863" cy="4238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5429879" name="Ellipse 62"/>
                        <wps:cNvSpPr/>
                        <wps:spPr>
                          <a:xfrm>
                            <a:off x="2190750" y="1081088"/>
                            <a:ext cx="642937" cy="6429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036208" name="Lige pilforbindelse 27"/>
                        <wps:cNvCnPr/>
                        <wps:spPr>
                          <a:xfrm>
                            <a:off x="933450" y="128588"/>
                            <a:ext cx="0" cy="252412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187784283" name="Tekstfelt 64"/>
                        <wps:cNvSpPr txBox="1"/>
                        <wps:spPr>
                          <a:xfrm>
                            <a:off x="947737" y="1004888"/>
                            <a:ext cx="257175" cy="214312"/>
                          </a:xfrm>
                          <a:prstGeom prst="rect">
                            <a:avLst/>
                          </a:prstGeom>
                          <a:solidFill>
                            <a:schemeClr val="lt1"/>
                          </a:solidFill>
                          <a:ln w="6350">
                            <a:noFill/>
                          </a:ln>
                        </wps:spPr>
                        <wps:txbx>
                          <w:txbxContent>
                            <w:p w14:paraId="0001F555" w14:textId="7AF10330" w:rsidR="004B2C7C" w:rsidRDefault="004B2C7C">
                              <w:r>
                                <w:t>70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35878297" name="Tekstfelt 64"/>
                        <wps:cNvSpPr txBox="1"/>
                        <wps:spPr>
                          <a:xfrm>
                            <a:off x="1604962" y="481013"/>
                            <a:ext cx="319088" cy="214312"/>
                          </a:xfrm>
                          <a:prstGeom prst="rect">
                            <a:avLst/>
                          </a:prstGeom>
                          <a:solidFill>
                            <a:schemeClr val="lt1"/>
                          </a:solidFill>
                          <a:ln w="6350">
                            <a:noFill/>
                          </a:ln>
                        </wps:spPr>
                        <wps:txbx>
                          <w:txbxContent>
                            <w:p w14:paraId="17FA42E4" w14:textId="548D0D95" w:rsidR="004B2C7C" w:rsidRDefault="004B2C7C">
                              <w:r>
                                <w:t>Ø12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4131795" name="Tekstfelt 64"/>
                        <wps:cNvSpPr txBox="1"/>
                        <wps:spPr>
                          <a:xfrm>
                            <a:off x="2290762" y="1195388"/>
                            <a:ext cx="319088" cy="171450"/>
                          </a:xfrm>
                          <a:prstGeom prst="rect">
                            <a:avLst/>
                          </a:prstGeom>
                          <a:solidFill>
                            <a:schemeClr val="lt1"/>
                          </a:solidFill>
                          <a:ln w="6350">
                            <a:noFill/>
                          </a:ln>
                        </wps:spPr>
                        <wps:txbx>
                          <w:txbxContent>
                            <w:p w14:paraId="6A26D4F1" w14:textId="6EC409D9" w:rsidR="004B2C7C" w:rsidRDefault="004B2C7C">
                              <w:r>
                                <w:t>Ø18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0308925" name="Lige forbindelse 61"/>
                        <wps:cNvCnPr/>
                        <wps:spPr>
                          <a:xfrm>
                            <a:off x="2743200" y="900113"/>
                            <a:ext cx="881062"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595957682" name="Lige pilforbindelse 27"/>
                        <wps:cNvCnPr/>
                        <wps:spPr>
                          <a:xfrm>
                            <a:off x="3467100" y="895350"/>
                            <a:ext cx="0" cy="509588"/>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79546205" name="Tekstfelt 64"/>
                        <wps:cNvSpPr txBox="1"/>
                        <wps:spPr>
                          <a:xfrm>
                            <a:off x="3538537" y="1042988"/>
                            <a:ext cx="219075" cy="213995"/>
                          </a:xfrm>
                          <a:prstGeom prst="rect">
                            <a:avLst/>
                          </a:prstGeom>
                          <a:solidFill>
                            <a:schemeClr val="lt1"/>
                          </a:solidFill>
                          <a:ln w="6350">
                            <a:noFill/>
                          </a:ln>
                        </wps:spPr>
                        <wps:txbx>
                          <w:txbxContent>
                            <w:p w14:paraId="08CD67E4" w14:textId="476FB22D" w:rsidR="004B2C7C" w:rsidRDefault="004B2C7C">
                              <w: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77737442" name="Lige forbindelse 61"/>
                        <wps:cNvCnPr/>
                        <wps:spPr>
                          <a:xfrm>
                            <a:off x="2347912" y="857250"/>
                            <a:ext cx="1766888"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426582916" name="Lige pilforbindelse 27"/>
                        <wps:cNvCnPr/>
                        <wps:spPr>
                          <a:xfrm>
                            <a:off x="3914775" y="852488"/>
                            <a:ext cx="0" cy="55245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72859092" name="Tekstfelt 64"/>
                        <wps:cNvSpPr txBox="1"/>
                        <wps:spPr>
                          <a:xfrm>
                            <a:off x="3967162" y="1028700"/>
                            <a:ext cx="219075" cy="213995"/>
                          </a:xfrm>
                          <a:prstGeom prst="rect">
                            <a:avLst/>
                          </a:prstGeom>
                          <a:solidFill>
                            <a:schemeClr val="lt1"/>
                          </a:solidFill>
                          <a:ln w="6350">
                            <a:noFill/>
                          </a:ln>
                        </wps:spPr>
                        <wps:txbx>
                          <w:txbxContent>
                            <w:p w14:paraId="2A406B39" w14:textId="705FA204" w:rsidR="004B2C7C" w:rsidRDefault="004B2C7C">
                              <w:r>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74743491" name="Lige forbindelse 61"/>
                        <wps:cNvCnPr/>
                        <wps:spPr>
                          <a:xfrm flipH="1">
                            <a:off x="3024187" y="1233488"/>
                            <a:ext cx="4763" cy="1347787"/>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843665369" name="Lige pilforbindelse 27"/>
                        <wps:cNvCnPr/>
                        <wps:spPr>
                          <a:xfrm flipH="1" flipV="1">
                            <a:off x="2514600" y="2428875"/>
                            <a:ext cx="5095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74347042" name="Tekstfelt 64"/>
                        <wps:cNvSpPr txBox="1"/>
                        <wps:spPr>
                          <a:xfrm>
                            <a:off x="2605087" y="2205038"/>
                            <a:ext cx="323850" cy="166687"/>
                          </a:xfrm>
                          <a:prstGeom prst="rect">
                            <a:avLst/>
                          </a:prstGeom>
                          <a:solidFill>
                            <a:schemeClr val="lt1"/>
                          </a:solidFill>
                          <a:ln w="6350">
                            <a:noFill/>
                          </a:ln>
                        </wps:spPr>
                        <wps:txbx>
                          <w:txbxContent>
                            <w:p w14:paraId="121813E1" w14:textId="7465701D" w:rsidR="00274ECF" w:rsidRDefault="00274ECF">
                              <w:r>
                                <w:t>14,5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08485401" name="Lige pilforbindelse 27"/>
                        <wps:cNvCnPr/>
                        <wps:spPr>
                          <a:xfrm flipH="1">
                            <a:off x="752475" y="266700"/>
                            <a:ext cx="35194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28851387" name="Tekstfelt 64"/>
                        <wps:cNvSpPr txBox="1"/>
                        <wps:spPr>
                          <a:xfrm>
                            <a:off x="3471862" y="314325"/>
                            <a:ext cx="219075" cy="171450"/>
                          </a:xfrm>
                          <a:prstGeom prst="rect">
                            <a:avLst/>
                          </a:prstGeom>
                          <a:solidFill>
                            <a:schemeClr val="lt1"/>
                          </a:solidFill>
                          <a:ln w="6350">
                            <a:noFill/>
                          </a:ln>
                        </wps:spPr>
                        <wps:txbx>
                          <w:txbxContent>
                            <w:p w14:paraId="146330E1" w14:textId="2E0521E4" w:rsidR="00274ECF" w:rsidRDefault="00274ECF">
                              <w:r>
                                <w:t>96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92765" id="Gruppe 65" o:spid="_x0000_s1102" style="position:absolute;margin-left:58.45pt;margin-top:26.15pt;width:390.6pt;height:240.05pt;z-index:251645952;mso-width-relative:margin;mso-height-relative:margin" coordsize="49622,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">
                <v:rect id="Rektangel 21" o:spid="_x0000_s1103" style="position:absolute;left:7572;top:1333;width:35147;height:25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" filled="f" strokecolor="#0a121c [484]" strokeweight="1pt"/>
                <v:line id="Lige forbindelse 61" o:spid="_x0000_s1104" style="position:absolute;visibility:visible;mso-wrap-style:square" from="0,14049" to="49622,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" strokecolor="black [3040]">
                  <v:stroke dashstyle="dash"/>
                </v:line>
                <v:line id="Lige forbindelse 61" o:spid="_x0000_s1105" style="position:absolute;flip:x;visibility:visible;mso-wrap-style:square" from="25146,0" to="25149,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" strokecolor="black [3040]">
                  <v:stroke dashstyle="dash"/>
                </v:line>
                <v:oval id="Ellipse 62" o:spid="_x0000_s1106" style="position:absolute;left:24288;top:7715;width:1667;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" filled="f" strokecolor="#0a121c [484]" strokeweight="1pt"/>
                <v:oval id="Ellipse 62" o:spid="_x0000_s1107" style="position:absolute;left:24288;top:18669;width:1667;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" filled="f" strokecolor="#0a121c [484]" strokeweight="1pt"/>
                <v:oval id="Ellipse 62" o:spid="_x0000_s1108" style="position:absolute;left:19288;top:13335;width:133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" filled="f" strokecolor="#0a121c [484]" strokeweight="1pt"/>
                <v:oval id="Ellipse 62" o:spid="_x0000_s1109" style="position:absolute;left:29575;top:13335;width:133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" filled="f" strokecolor="#0a121c [484]" strokeweight="1pt"/>
                <v:oval id="Ellipse 62" o:spid="_x0000_s1110" style="position:absolute;left:17859;top:6858;width:4239;height:4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" filled="f" strokecolor="#0a121c [484]" strokeweight="1pt"/>
                <v:oval id="Ellipse 62" o:spid="_x0000_s1111" style="position:absolute;left:28146;top:6858;width:4239;height:4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" filled="f" strokecolor="#0a121c [484]" strokeweight="1pt"/>
                <v:oval id="Ellipse 62" o:spid="_x0000_s1112" style="position:absolute;left:17954;top:16954;width:4239;height:4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" filled="f" strokecolor="#0a121c [484]" strokeweight="1pt"/>
                <v:oval id="Ellipse 62" o:spid="_x0000_s1113" style="position:absolute;left:28051;top:16954;width:4238;height:4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" filled="f" strokecolor="#0a121c [484]" strokeweight="1pt"/>
                <v:oval id="Ellipse 62" o:spid="_x0000_s1114" style="position:absolute;left:21907;top:10810;width:6429;height:6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" filled="f" strokecolor="#0a121c [484]" strokeweight="1pt"/>
                <v:shape id="Lige pilforbindelse 27" o:spid="_x0000_s1115" type="#_x0000_t32" style="position:absolute;left:9334;top:1285;width:0;height:252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" strokecolor="black [3040]" strokeweight="1pt">
                  <v:stroke startarrow="classic" startarrowlength="long" endarrow="classic" endarrowlength="long"/>
                </v:shape>
                <v:shape id="Tekstfelt 64" o:spid="_x0000_s1116" type="#_x0000_t202" style="position:absolute;left:9477;top:10048;width:2572;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" fillcolor="white [3201]" stroked="f" strokeweight=".5pt">
                  <v:textbox inset="0,0,0,0">
                    <w:txbxContent>
                      <w:p w14:paraId="0001F555" w14:textId="7AF10330" w:rsidR="004B2C7C" w:rsidRDefault="004B2C7C">
                        <w:r>
                          <w:t>70</w:t>
                        </w:r>
                      </w:p>
                    </w:txbxContent>
                  </v:textbox>
                </v:shape>
                <v:shape id="Tekstfelt 64" o:spid="_x0000_s1117" type="#_x0000_t202" style="position:absolute;left:16049;top:4810;width:3191;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" fillcolor="white [3201]" stroked="f" strokeweight=".5pt">
                  <v:textbox inset="0,0,0,0">
                    <w:txbxContent>
                      <w:p w14:paraId="17FA42E4" w14:textId="548D0D95" w:rsidR="004B2C7C" w:rsidRDefault="004B2C7C">
                        <w:r>
                          <w:t>Ø12</w:t>
                        </w:r>
                      </w:p>
                    </w:txbxContent>
                  </v:textbox>
                </v:shape>
                <v:shape id="Tekstfelt 64" o:spid="_x0000_s1118" type="#_x0000_t202" style="position:absolute;left:22907;top:11953;width:3191;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" fillcolor="white [3201]" stroked="f" strokeweight=".5pt">
                  <v:textbox inset="0,0,0,0">
                    <w:txbxContent>
                      <w:p w14:paraId="6A26D4F1" w14:textId="6EC409D9" w:rsidR="004B2C7C" w:rsidRDefault="004B2C7C">
                        <w:r>
                          <w:t>Ø18</w:t>
                        </w:r>
                      </w:p>
                    </w:txbxContent>
                  </v:textbox>
                </v:shape>
                <v:line id="Lige forbindelse 61" o:spid="_x0000_s1119" style="position:absolute;visibility:visible;mso-wrap-style:square" from="27432,9001" to="36242,9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" strokecolor="black [3040]">
                  <v:stroke dashstyle="dash"/>
                </v:line>
                <v:shape id="Lige pilforbindelse 27" o:spid="_x0000_s1120" type="#_x0000_t32" style="position:absolute;left:34671;top:8953;width:0;height:5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" strokecolor="black [3040]" strokeweight="1pt">
                  <v:stroke startarrow="classic" startarrowlength="long" endarrow="classic" endarrowlength="long"/>
                </v:shape>
                <v:shape id="Tekstfelt 64" o:spid="_x0000_s1121" type="#_x0000_t202" style="position:absolute;left:35385;top:10429;width:2191;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" fillcolor="white [3201]" stroked="f" strokeweight=".5pt">
                  <v:textbox inset="0,0,0,0">
                    <w:txbxContent>
                      <w:p w14:paraId="08CD67E4" w14:textId="476FB22D" w:rsidR="004B2C7C" w:rsidRDefault="004B2C7C">
                        <w:r>
                          <w:t>14</w:t>
                        </w:r>
                      </w:p>
                    </w:txbxContent>
                  </v:textbox>
                </v:shape>
                <v:line id="Lige forbindelse 61" o:spid="_x0000_s1122" style="position:absolute;visibility:visible;mso-wrap-style:square" from="23479,8572" to="41148,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" strokecolor="black [3040]">
                  <v:stroke dashstyle="dash"/>
                </v:line>
                <v:shape id="Lige pilforbindelse 27" o:spid="_x0000_s1123" type="#_x0000_t32" style="position:absolute;left:39147;top:8524;width:0;height:5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" strokecolor="black [3040]" strokeweight="1pt">
                  <v:stroke startarrow="classic" startarrowlength="long" endarrow="classic" endarrowlength="long"/>
                </v:shape>
                <v:shape id="Tekstfelt 64" o:spid="_x0000_s1124" type="#_x0000_t202" style="position:absolute;left:39671;top:10287;width:2191;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" fillcolor="white [3201]" stroked="f" strokeweight=".5pt">
                  <v:textbox inset="0,0,0,0">
                    <w:txbxContent>
                      <w:p w14:paraId="2A406B39" w14:textId="705FA204" w:rsidR="004B2C7C" w:rsidRDefault="004B2C7C">
                        <w:r>
                          <w:t>16</w:t>
                        </w:r>
                      </w:p>
                    </w:txbxContent>
                  </v:textbox>
                </v:shape>
                <v:line id="Lige forbindelse 61" o:spid="_x0000_s1125" style="position:absolute;flip:x;visibility:visible;mso-wrap-style:square" from="30241,12334" to="30289,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" strokecolor="black [3040]">
                  <v:stroke dashstyle="dash"/>
                </v:line>
                <v:shape id="Lige pilforbindelse 27" o:spid="_x0000_s1126" type="#_x0000_t32" style="position:absolute;left:25146;top:24288;width:509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" strokecolor="black [3040]" strokeweight="1pt">
                  <v:stroke startarrow="classic" startarrowlength="long" endarrow="classic" endarrowlength="long"/>
                </v:shape>
                <v:shape id="Tekstfelt 64" o:spid="_x0000_s1127" type="#_x0000_t202" style="position:absolute;left:26050;top:22050;width:3239;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" fillcolor="white [3201]" stroked="f" strokeweight=".5pt">
                  <v:textbox inset="0,0,0,0">
                    <w:txbxContent>
                      <w:p w14:paraId="121813E1" w14:textId="7465701D" w:rsidR="00274ECF" w:rsidRDefault="00274ECF">
                        <w:r>
                          <w:t>14,5</w:t>
                        </w:r>
                      </w:p>
                    </w:txbxContent>
                  </v:textbox>
                </v:shape>
                <v:shape id="Lige pilforbindelse 27" o:spid="_x0000_s1128" type="#_x0000_t32" style="position:absolute;left:7524;top:2667;width:351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" strokecolor="black [3040]" strokeweight="1pt">
                  <v:stroke startarrow="classic" startarrowlength="long" endarrow="classic" endarrowlength="long"/>
                </v:shape>
                <v:shape id="Tekstfelt 64" o:spid="_x0000_s1129" type="#_x0000_t202" style="position:absolute;left:34718;top:3143;width:219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" fillcolor="white [3201]" stroked="f" strokeweight=".5pt">
                  <v:textbox inset="0,0,0,0">
                    <w:txbxContent>
                      <w:p w14:paraId="146330E1" w14:textId="2E0521E4" w:rsidR="00274ECF" w:rsidRDefault="00274ECF">
                        <w:r>
                          <w:t>96</w:t>
                        </w:r>
                      </w:p>
                    </w:txbxContent>
                  </v:textbox>
                </v:shape>
                <w10:wrap type="topAndBottom"/>
              </v:group>
            </w:pict>
          </mc:Fallback>
        </mc:AlternateContent>
      </w:r>
    </w:p>
    <w:p w14:paraId="62B2D7D1" w14:textId="7E6AB0AE" w:rsidR="005F08F3" w:rsidRDefault="005F08F3" w:rsidP="009F00E8">
      <w:pPr>
        <w:pStyle w:val="BrdtekstODK"/>
      </w:pPr>
    </w:p>
    <w:p w14:paraId="7768ECB9" w14:textId="28046ABF" w:rsidR="00A148AE" w:rsidRDefault="005F08F3" w:rsidP="009F00E8">
      <w:pPr>
        <w:pStyle w:val="BrdtekstODK"/>
      </w:pPr>
      <w:r>
        <w:t>Der bør også laves mulighed for højdejustering, så trekantholdere skal være højere</w:t>
      </w:r>
      <w:r w:rsidR="00A13531">
        <w:t>.</w:t>
      </w:r>
      <w:r>
        <w:t xml:space="preserve"> Der bør også laves lidt længde til skruer på ekstra 15 mm. Så med 90 mm højde får man:</w:t>
      </w:r>
    </w:p>
    <w:p w14:paraId="5B5B8462" w14:textId="6CF17E9F" w:rsidR="005F08F3" w:rsidRDefault="005F08F3" w:rsidP="009F00E8">
      <w:pPr>
        <w:pStyle w:val="BrdtekstODK"/>
      </w:pPr>
    </w:p>
    <w:p w14:paraId="6D41A306" w14:textId="4C7FF169" w:rsidR="00A148AE" w:rsidRDefault="000828F2" w:rsidP="009F00E8">
      <w:pPr>
        <w:pStyle w:val="BrdtekstODK"/>
      </w:pPr>
      <w:r>
        <w:rPr>
          <w:noProof/>
        </w:rPr>
        <mc:AlternateContent>
          <mc:Choice Requires="wpg">
            <w:drawing>
              <wp:anchor distT="0" distB="0" distL="114300" distR="114300" simplePos="0" relativeHeight="251660288" behindDoc="0" locked="0" layoutInCell="1" allowOverlap="1" wp14:anchorId="635D22AF" wp14:editId="4CF32D56">
                <wp:simplePos x="0" y="0"/>
                <wp:positionH relativeFrom="column">
                  <wp:posOffset>1944686</wp:posOffset>
                </wp:positionH>
                <wp:positionV relativeFrom="paragraph">
                  <wp:posOffset>10795</wp:posOffset>
                </wp:positionV>
                <wp:extent cx="3265170" cy="3241991"/>
                <wp:effectExtent l="38100" t="0" r="87630" b="34925"/>
                <wp:wrapNone/>
                <wp:docPr id="1483475931" name="Gruppe 347"/>
                <wp:cNvGraphicFramePr/>
                <a:graphic xmlns:a="http://schemas.openxmlformats.org/drawingml/2006/main">
                  <a:graphicData uri="http://schemas.microsoft.com/office/word/2010/wordprocessingGroup">
                    <wpg:wgp>
                      <wpg:cNvGrpSpPr/>
                      <wpg:grpSpPr>
                        <a:xfrm>
                          <a:off x="0" y="0"/>
                          <a:ext cx="3265170" cy="3241991"/>
                          <a:chOff x="0" y="0"/>
                          <a:chExt cx="3265170" cy="3241991"/>
                        </a:xfrm>
                      </wpg:grpSpPr>
                      <wps:wsp>
                        <wps:cNvPr id="1392421608" name="Lige forbindelse 118"/>
                        <wps:cNvCnPr/>
                        <wps:spPr>
                          <a:xfrm rot="5400000">
                            <a:off x="240984" y="3000375"/>
                            <a:ext cx="632" cy="48259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61168455" name="Lige forbindelse 118"/>
                        <wps:cNvCnPr/>
                        <wps:spPr>
                          <a:xfrm rot="10800000" flipH="1">
                            <a:off x="3260409" y="2714625"/>
                            <a:ext cx="0" cy="52621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876456242" name="Lige forbindelse 118"/>
                        <wps:cNvCnPr/>
                        <wps:spPr>
                          <a:xfrm rot="5400000" flipH="1" flipV="1">
                            <a:off x="411164" y="3141980"/>
                            <a:ext cx="178107" cy="190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51077804" name="Lige forbindelse 118"/>
                        <wps:cNvCnPr/>
                        <wps:spPr>
                          <a:xfrm rot="5400000" flipH="1">
                            <a:off x="855346" y="2700338"/>
                            <a:ext cx="477" cy="72215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25898540" name="Lige forbindelse 118"/>
                        <wps:cNvCnPr/>
                        <wps:spPr>
                          <a:xfrm rot="5400000" flipH="1" flipV="1">
                            <a:off x="1135064" y="3132455"/>
                            <a:ext cx="178107" cy="190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16974093" name="Lige forbindelse 118"/>
                        <wps:cNvCnPr/>
                        <wps:spPr>
                          <a:xfrm rot="5400000" flipH="1">
                            <a:off x="2242504" y="2220595"/>
                            <a:ext cx="5874" cy="202041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33270136" name="Lige pilforbindelse 27"/>
                        <wps:cNvCnPr/>
                        <wps:spPr>
                          <a:xfrm flipV="1">
                            <a:off x="21909" y="2819400"/>
                            <a:ext cx="4857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404483527" name="Tekstfelt 10"/>
                        <wps:cNvSpPr txBox="1"/>
                        <wps:spPr>
                          <a:xfrm>
                            <a:off x="117159" y="2590800"/>
                            <a:ext cx="342900" cy="180962"/>
                          </a:xfrm>
                          <a:prstGeom prst="rect">
                            <a:avLst/>
                          </a:prstGeom>
                          <a:solidFill>
                            <a:schemeClr val="lt1"/>
                          </a:solidFill>
                          <a:ln w="6350">
                            <a:noFill/>
                          </a:ln>
                        </wps:spPr>
                        <wps:txbx>
                          <w:txbxContent>
                            <w:p w14:paraId="3CF1D848" w14:textId="4C2ABCB8" w:rsidR="00B0432F" w:rsidRPr="00622AF2" w:rsidRDefault="00B0432F" w:rsidP="00B0432F">
                              <w:r>
                                <w:t xml:space="preserve">13,5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3027497" name="Lige pilforbindelse 27"/>
                        <wps:cNvCnPr/>
                        <wps:spPr>
                          <a:xfrm>
                            <a:off x="507684" y="2609850"/>
                            <a:ext cx="72390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029452292" name="Tekstfelt 10"/>
                        <wps:cNvSpPr txBox="1"/>
                        <wps:spPr>
                          <a:xfrm>
                            <a:off x="793434" y="2409825"/>
                            <a:ext cx="271462" cy="180962"/>
                          </a:xfrm>
                          <a:prstGeom prst="rect">
                            <a:avLst/>
                          </a:prstGeom>
                          <a:solidFill>
                            <a:schemeClr val="lt1"/>
                          </a:solidFill>
                          <a:ln w="6350">
                            <a:noFill/>
                          </a:ln>
                        </wps:spPr>
                        <wps:txbx>
                          <w:txbxContent>
                            <w:p w14:paraId="04399483" w14:textId="4F86B7B0" w:rsidR="00B0432F" w:rsidRPr="00622AF2" w:rsidRDefault="00B0432F" w:rsidP="00B0432F">
                              <w:r>
                                <w:t>2</w:t>
                              </w:r>
                              <w:r w:rsidR="00FB6E19">
                                <w:t>0</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7633226" name="Lige pilforbindelse 27"/>
                        <wps:cNvCnPr/>
                        <wps:spPr>
                          <a:xfrm>
                            <a:off x="1231584" y="2847975"/>
                            <a:ext cx="2019299"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077563681" name="Tekstfelt 10"/>
                        <wps:cNvSpPr txBox="1"/>
                        <wps:spPr>
                          <a:xfrm>
                            <a:off x="2174559" y="2667000"/>
                            <a:ext cx="333375" cy="180962"/>
                          </a:xfrm>
                          <a:prstGeom prst="rect">
                            <a:avLst/>
                          </a:prstGeom>
                          <a:solidFill>
                            <a:schemeClr val="lt1"/>
                          </a:solidFill>
                          <a:ln w="6350">
                            <a:noFill/>
                          </a:ln>
                        </wps:spPr>
                        <wps:txbx>
                          <w:txbxContent>
                            <w:p w14:paraId="29496F79" w14:textId="1222D817" w:rsidR="001A6675" w:rsidRDefault="001A6675" w:rsidP="00B0432F">
                              <w:r>
                                <w:t>5</w:t>
                              </w:r>
                              <w:r w:rsidR="00FB6E19">
                                <w:t>6</w:t>
                              </w:r>
                              <w:r>
                                <w:t>,5</w:t>
                              </w:r>
                            </w:p>
                            <w:p w14:paraId="43C60712" w14:textId="103701B6" w:rsidR="001A6675" w:rsidRPr="00622AF2" w:rsidRDefault="001A6675" w:rsidP="00B0432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6175624" name="Lige pilforbindelse 27"/>
                        <wps:cNvCnPr/>
                        <wps:spPr>
                          <a:xfrm flipV="1">
                            <a:off x="174309" y="2971800"/>
                            <a:ext cx="4857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80888659" name="Lige forbindelse 118"/>
                        <wps:cNvCnPr/>
                        <wps:spPr>
                          <a:xfrm flipH="1">
                            <a:off x="21909" y="0"/>
                            <a:ext cx="0" cy="32382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45140986" name="Lige forbindelse 118"/>
                        <wps:cNvCnPr/>
                        <wps:spPr>
                          <a:xfrm rot="5400000" flipH="1">
                            <a:off x="269559" y="-247650"/>
                            <a:ext cx="0" cy="52625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90219501" name="Lige forbindelse 118"/>
                        <wps:cNvCnPr/>
                        <wps:spPr>
                          <a:xfrm>
                            <a:off x="555309" y="9525"/>
                            <a:ext cx="2709861" cy="2719189"/>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35D22AF" id="Gruppe 347" o:spid="_x0000_s1130" style="position:absolute;margin-left:153.1pt;margin-top:.85pt;width:257.1pt;height:255.25pt;z-index:251660288" coordsize="32651,3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">
                <v:line id="Lige forbindelse 118" o:spid="_x0000_s1131" style="position:absolute;rotation:90;visibility:visible;mso-wrap-style:square" from="2410,30003" to="2416,34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" strokecolor="black [3040]" strokeweight="1pt"/>
                <v:line id="Lige forbindelse 118" o:spid="_x0000_s1132" style="position:absolute;rotation:180;flip:x;visibility:visible;mso-wrap-style:square" from="32604,27146" to="32604,32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" strokecolor="black [3040]" strokeweight="1pt"/>
                <v:line id="Lige forbindelse 118" o:spid="_x0000_s1133" style="position:absolute;rotation:90;flip:x y;visibility:visible;mso-wrap-style:square" from="4111,31419" to="5892,31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" strokecolor="black [3040]" strokeweight="1pt"/>
                <v:line id="Lige forbindelse 118" o:spid="_x0000_s1134" style="position:absolute;rotation:-90;flip:x;visibility:visible;mso-wrap-style:square" from="8553,27003" to="8558,3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" strokecolor="black [3040]" strokeweight="1pt"/>
                <v:line id="Lige forbindelse 118" o:spid="_x0000_s1135" style="position:absolute;rotation:90;flip:x y;visibility:visible;mso-wrap-style:square" from="11350,31324" to="13131,3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" strokecolor="black [3040]" strokeweight="1pt"/>
                <v:line id="Lige forbindelse 118" o:spid="_x0000_s1136" style="position:absolute;rotation:-90;flip:x;visibility:visible;mso-wrap-style:square" from="22424,22206" to="22483,4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" strokecolor="black [3040]" strokeweight="1pt"/>
                <v:shape id="Lige pilforbindelse 27" o:spid="_x0000_s1137" type="#_x0000_t32" style="position:absolute;left:219;top:28194;width:48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" strokecolor="black [3040]" strokeweight="1pt">
                  <v:stroke startarrow="classic" startarrowlength="long" endarrow="classic" endarrowlength="long"/>
                </v:shape>
                <v:shape id="_x0000_s1138" type="#_x0000_t202" style="position:absolute;left:1171;top:25908;width:342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" fillcolor="white [3201]" stroked="f" strokeweight=".5pt">
                  <v:textbox inset="0,0,0,0">
                    <w:txbxContent>
                      <w:p w14:paraId="3CF1D848" w14:textId="4C2ABCB8" w:rsidR="00B0432F" w:rsidRPr="00622AF2" w:rsidRDefault="00B0432F" w:rsidP="00B0432F">
                        <w:r>
                          <w:t xml:space="preserve">13,5 </w:t>
                        </w:r>
                      </w:p>
                    </w:txbxContent>
                  </v:textbox>
                </v:shape>
                <v:shape id="Lige pilforbindelse 27" o:spid="_x0000_s1139" type="#_x0000_t32" style="position:absolute;left:5076;top:26098;width:7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" strokecolor="black [3040]" strokeweight="1pt">
                  <v:stroke startarrow="classic" startarrowlength="long" endarrow="classic" endarrowlength="long"/>
                </v:shape>
                <v:shape id="_x0000_s1140" type="#_x0000_t202" style="position:absolute;left:7934;top:24098;width:271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" fillcolor="white [3201]" stroked="f" strokeweight=".5pt">
                  <v:textbox inset="0,0,0,0">
                    <w:txbxContent>
                      <w:p w14:paraId="04399483" w14:textId="4F86B7B0" w:rsidR="00B0432F" w:rsidRPr="00622AF2" w:rsidRDefault="00B0432F" w:rsidP="00B0432F">
                        <w:r>
                          <w:t>2</w:t>
                        </w:r>
                        <w:r w:rsidR="00FB6E19">
                          <w:t>0</w:t>
                        </w:r>
                        <w:r>
                          <w:t xml:space="preserve"> </w:t>
                        </w:r>
                      </w:p>
                    </w:txbxContent>
                  </v:textbox>
                </v:shape>
                <v:shape id="Lige pilforbindelse 27" o:spid="_x0000_s1141" type="#_x0000_t32" style="position:absolute;left:12315;top:28479;width:201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" strokecolor="black [3040]" strokeweight="1pt">
                  <v:stroke startarrow="classic" startarrowlength="long" endarrow="classic" endarrowlength="long"/>
                </v:shape>
                <v:shape id="_x0000_s1142" type="#_x0000_t202" style="position:absolute;left:21745;top:26670;width:333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" fillcolor="white [3201]" stroked="f" strokeweight=".5pt">
                  <v:textbox inset="0,0,0,0">
                    <w:txbxContent>
                      <w:p w14:paraId="29496F79" w14:textId="1222D817" w:rsidR="001A6675" w:rsidRDefault="001A6675" w:rsidP="00B0432F">
                        <w:r>
                          <w:t>5</w:t>
                        </w:r>
                        <w:r w:rsidR="00FB6E19">
                          <w:t>6</w:t>
                        </w:r>
                        <w:r>
                          <w:t>,5</w:t>
                        </w:r>
                      </w:p>
                      <w:p w14:paraId="43C60712" w14:textId="103701B6" w:rsidR="001A6675" w:rsidRPr="00622AF2" w:rsidRDefault="001A6675" w:rsidP="00B0432F">
                        <w:r>
                          <w:t xml:space="preserve"> </w:t>
                        </w:r>
                      </w:p>
                    </w:txbxContent>
                  </v:textbox>
                </v:shape>
                <v:shape id="Lige pilforbindelse 27" o:spid="_x0000_s1143" type="#_x0000_t32" style="position:absolute;left:1743;top:29718;width:48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" strokecolor="black [3040]" strokeweight="1pt">
                  <v:stroke startarrow="classic" startarrowlength="long" endarrow="classic" endarrowlength="long"/>
                </v:shape>
                <v:line id="Lige forbindelse 118" o:spid="_x0000_s1144" style="position:absolute;flip:x;visibility:visible;mso-wrap-style:square" from="219,0" to="219,3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" strokecolor="black [3040]" strokeweight="1pt"/>
                <v:line id="Lige forbindelse 118" o:spid="_x0000_s1145" style="position:absolute;rotation:-90;flip:x;visibility:visible;mso-wrap-style:square" from="2695,-2477" to="2695,2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" strokecolor="black [3040]" strokeweight="1pt"/>
                <v:line id="Lige forbindelse 118" o:spid="_x0000_s1146" style="position:absolute;visibility:visible;mso-wrap-style:square" from="5553,95" to="32651,27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" strokecolor="black [3040]" strokeweight="1pt"/>
              </v:group>
            </w:pict>
          </mc:Fallback>
        </mc:AlternateContent>
      </w:r>
    </w:p>
    <w:p w14:paraId="59C76ECC" w14:textId="5010DC7F" w:rsidR="00A148AE" w:rsidRPr="00502083" w:rsidRDefault="00A148AE" w:rsidP="009F00E8">
      <w:pPr>
        <w:pStyle w:val="BrdtekstODK"/>
      </w:pPr>
    </w:p>
    <w:p w14:paraId="3BAD91E5" w14:textId="4F3D6F30" w:rsidR="00A148AE" w:rsidRDefault="00547160">
      <w:r>
        <w:rPr>
          <w:noProof/>
        </w:rPr>
        <mc:AlternateContent>
          <mc:Choice Requires="wps">
            <w:drawing>
              <wp:anchor distT="0" distB="0" distL="114300" distR="114300" simplePos="0" relativeHeight="251600896" behindDoc="0" locked="0" layoutInCell="1" allowOverlap="1" wp14:anchorId="18DD6770" wp14:editId="1B678EE6">
                <wp:simplePos x="0" y="0"/>
                <wp:positionH relativeFrom="column">
                  <wp:posOffset>2393316</wp:posOffset>
                </wp:positionH>
                <wp:positionV relativeFrom="paragraph">
                  <wp:posOffset>3470275</wp:posOffset>
                </wp:positionV>
                <wp:extent cx="880745" cy="880745"/>
                <wp:effectExtent l="0" t="19050" r="0" b="0"/>
                <wp:wrapNone/>
                <wp:docPr id="438953525" name="Bue 124"/>
                <wp:cNvGraphicFramePr/>
                <a:graphic xmlns:a="http://schemas.openxmlformats.org/drawingml/2006/main">
                  <a:graphicData uri="http://schemas.microsoft.com/office/word/2010/wordprocessingShape">
                    <wps:wsp>
                      <wps:cNvSpPr/>
                      <wps:spPr>
                        <a:xfrm>
                          <a:off x="0" y="0"/>
                          <a:ext cx="880745" cy="880745"/>
                        </a:xfrm>
                        <a:prstGeom prst="arc">
                          <a:avLst>
                            <a:gd name="adj1" fmla="val 12790890"/>
                            <a:gd name="adj2" fmla="val 19712694"/>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93250" id="Bue 124" o:spid="_x0000_s1026" style="position:absolute;margin-left:188.45pt;margin-top:273.25pt;width:69.35pt;height:69.35pt;z-index:251600896;visibility:visible;mso-wrap-style:square;mso-wrap-distance-left:9pt;mso-wrap-distance-top:0;mso-wrap-distance-right:9pt;mso-wrap-distance-bottom:0;mso-position-horizontal:absolute;mso-position-horizontal-relative:text;mso-position-vertical:absolute;mso-position-vertical-relative:text;v-text-anchor:middle" coordsize="880745,88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" path="m71807,199360nsc154438,72998,296043,-2225,447008,50,597972,2325,737247,81779,816034,210573l440373,440373,71807,199360xem71807,199360nfc154438,72998,296043,-2225,447008,50,597972,2325,737247,81779,816034,210573e" filled="f" strokecolor="black [3040]" strokeweight="1pt">
                <v:path arrowok="t" o:connecttype="custom" o:connectlocs="71807,199360;447008,50;816034,210573" o:connectangles="0,0,0"/>
              </v:shape>
            </w:pict>
          </mc:Fallback>
        </mc:AlternateContent>
      </w:r>
      <w:r>
        <w:rPr>
          <w:noProof/>
        </w:rPr>
        <mc:AlternateContent>
          <mc:Choice Requires="wps">
            <w:drawing>
              <wp:anchor distT="0" distB="0" distL="114300" distR="114300" simplePos="0" relativeHeight="251602944" behindDoc="0" locked="0" layoutInCell="1" allowOverlap="1" wp14:anchorId="49C6E45B" wp14:editId="6EE1CF44">
                <wp:simplePos x="0" y="0"/>
                <wp:positionH relativeFrom="column">
                  <wp:posOffset>1959929</wp:posOffset>
                </wp:positionH>
                <wp:positionV relativeFrom="paragraph">
                  <wp:posOffset>3136900</wp:posOffset>
                </wp:positionV>
                <wp:extent cx="3224211" cy="538123"/>
                <wp:effectExtent l="0" t="0" r="14605" b="14605"/>
                <wp:wrapNone/>
                <wp:docPr id="1431371723" name="Rektangel 122"/>
                <wp:cNvGraphicFramePr/>
                <a:graphic xmlns:a="http://schemas.openxmlformats.org/drawingml/2006/main">
                  <a:graphicData uri="http://schemas.microsoft.com/office/word/2010/wordprocessingShape">
                    <wps:wsp>
                      <wps:cNvSpPr/>
                      <wps:spPr>
                        <a:xfrm>
                          <a:off x="0" y="0"/>
                          <a:ext cx="3224211" cy="53812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E11B2" id="Rektangel 122" o:spid="_x0000_s1026" style="position:absolute;margin-left:154.35pt;margin-top:247pt;width:253.85pt;height:42.3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" filled="f" strokecolor="#0a121c [484]" strokeweight="1pt"/>
            </w:pict>
          </mc:Fallback>
        </mc:AlternateContent>
      </w:r>
      <w:r>
        <w:rPr>
          <w:noProof/>
        </w:rPr>
        <mc:AlternateContent>
          <mc:Choice Requires="wps">
            <w:drawing>
              <wp:anchor distT="0" distB="0" distL="114300" distR="114300" simplePos="0" relativeHeight="251604992" behindDoc="0" locked="0" layoutInCell="1" allowOverlap="1" wp14:anchorId="3DAFAB68" wp14:editId="67D94901">
                <wp:simplePos x="0" y="0"/>
                <wp:positionH relativeFrom="column">
                  <wp:posOffset>2802891</wp:posOffset>
                </wp:positionH>
                <wp:positionV relativeFrom="paragraph">
                  <wp:posOffset>3813175</wp:posOffset>
                </wp:positionV>
                <wp:extent cx="1908" cy="193357"/>
                <wp:effectExtent l="0" t="317" r="16827" b="35878"/>
                <wp:wrapNone/>
                <wp:docPr id="966526854" name="Lige forbindelse 118"/>
                <wp:cNvGraphicFramePr/>
                <a:graphic xmlns:a="http://schemas.openxmlformats.org/drawingml/2006/main">
                  <a:graphicData uri="http://schemas.microsoft.com/office/word/2010/wordprocessingShape">
                    <wps:wsp>
                      <wps:cNvCnPr/>
                      <wps:spPr>
                        <a:xfrm rot="5400000" flipH="1">
                          <a:off x="0" y="0"/>
                          <a:ext cx="1908" cy="193357"/>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2A184F" id="Lige forbindelse 118" o:spid="_x0000_s1026" style="position:absolute;rotation:-90;flip:x;z-index:251604992;visibility:visible;mso-wrap-style:square;mso-wrap-distance-left:9pt;mso-wrap-distance-top:0;mso-wrap-distance-right:9pt;mso-wrap-distance-bottom:0;mso-position-horizontal:absolute;mso-position-horizontal-relative:text;mso-position-vertical:absolute;mso-position-vertical-relative:text" from="220.7pt,300.25pt" to="220.85pt,3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" strokecolor="black [3040]" strokeweight="1pt"/>
            </w:pict>
          </mc:Fallback>
        </mc:AlternateContent>
      </w:r>
      <w:r>
        <w:rPr>
          <w:noProof/>
        </w:rPr>
        <mc:AlternateContent>
          <mc:Choice Requires="wps">
            <w:drawing>
              <wp:anchor distT="0" distB="0" distL="114300" distR="114300" simplePos="0" relativeHeight="251609088" behindDoc="0" locked="0" layoutInCell="1" allowOverlap="1" wp14:anchorId="257ACEF2" wp14:editId="15D29B62">
                <wp:simplePos x="0" y="0"/>
                <wp:positionH relativeFrom="column">
                  <wp:posOffset>2721770</wp:posOffset>
                </wp:positionH>
                <wp:positionV relativeFrom="paragraph">
                  <wp:posOffset>3898742</wp:posOffset>
                </wp:positionV>
                <wp:extent cx="166675" cy="4762"/>
                <wp:effectExtent l="4762" t="0" r="28893" b="28892"/>
                <wp:wrapNone/>
                <wp:docPr id="1576726240" name="Lige forbindelse 118"/>
                <wp:cNvGraphicFramePr/>
                <a:graphic xmlns:a="http://schemas.openxmlformats.org/drawingml/2006/main">
                  <a:graphicData uri="http://schemas.microsoft.com/office/word/2010/wordprocessingShape">
                    <wps:wsp>
                      <wps:cNvCnPr/>
                      <wps:spPr>
                        <a:xfrm rot="5400000">
                          <a:off x="0" y="0"/>
                          <a:ext cx="166675" cy="476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2CF16E" id="Lige forbindelse 118" o:spid="_x0000_s1026" style="position:absolute;rotation:90;z-index:251609088;visibility:visible;mso-wrap-style:square;mso-wrap-distance-left:9pt;mso-wrap-distance-top:0;mso-wrap-distance-right:9pt;mso-wrap-distance-bottom:0;mso-position-horizontal:absolute;mso-position-horizontal-relative:text;mso-position-vertical:absolute;mso-position-vertical-relative:text" from="214.3pt,307pt" to="227.4pt,3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" strokecolor="black [3040]" strokeweight="1pt"/>
            </w:pict>
          </mc:Fallback>
        </mc:AlternateContent>
      </w:r>
      <w:r>
        <w:rPr>
          <w:noProof/>
        </w:rPr>
        <mc:AlternateContent>
          <mc:Choice Requires="wps">
            <w:drawing>
              <wp:anchor distT="0" distB="0" distL="114300" distR="114300" simplePos="0" relativeHeight="251611136" behindDoc="0" locked="0" layoutInCell="1" allowOverlap="1" wp14:anchorId="6D9D40A9" wp14:editId="4B9FC748">
                <wp:simplePos x="0" y="0"/>
                <wp:positionH relativeFrom="column">
                  <wp:posOffset>1959929</wp:posOffset>
                </wp:positionH>
                <wp:positionV relativeFrom="paragraph">
                  <wp:posOffset>3327400</wp:posOffset>
                </wp:positionV>
                <wp:extent cx="847725" cy="0"/>
                <wp:effectExtent l="0" t="76200" r="0" b="95250"/>
                <wp:wrapNone/>
                <wp:docPr id="628829192" name="Lige pilforbindelse 27"/>
                <wp:cNvGraphicFramePr/>
                <a:graphic xmlns:a="http://schemas.openxmlformats.org/drawingml/2006/main">
                  <a:graphicData uri="http://schemas.microsoft.com/office/word/2010/wordprocessingShape">
                    <wps:wsp>
                      <wps:cNvCnPr/>
                      <wps:spPr>
                        <a:xfrm>
                          <a:off x="0" y="0"/>
                          <a:ext cx="84772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06E0AF" id="Lige pilforbindelse 27" o:spid="_x0000_s1026" type="#_x0000_t32" style="position:absolute;margin-left:154.35pt;margin-top:262pt;width:66.75pt;height:0;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613184" behindDoc="0" locked="0" layoutInCell="1" allowOverlap="1" wp14:anchorId="7DA31A6D" wp14:editId="4BACF656">
                <wp:simplePos x="0" y="0"/>
                <wp:positionH relativeFrom="column">
                  <wp:posOffset>2179004</wp:posOffset>
                </wp:positionH>
                <wp:positionV relativeFrom="paragraph">
                  <wp:posOffset>3355975</wp:posOffset>
                </wp:positionV>
                <wp:extent cx="309562" cy="180962"/>
                <wp:effectExtent l="0" t="0" r="0" b="0"/>
                <wp:wrapNone/>
                <wp:docPr id="575175685" name="Tekstfelt 10"/>
                <wp:cNvGraphicFramePr/>
                <a:graphic xmlns:a="http://schemas.openxmlformats.org/drawingml/2006/main">
                  <a:graphicData uri="http://schemas.microsoft.com/office/word/2010/wordprocessingShape">
                    <wps:wsp>
                      <wps:cNvSpPr txBox="1"/>
                      <wps:spPr>
                        <a:xfrm>
                          <a:off x="0" y="0"/>
                          <a:ext cx="309562" cy="180962"/>
                        </a:xfrm>
                        <a:prstGeom prst="rect">
                          <a:avLst/>
                        </a:prstGeom>
                        <a:solidFill>
                          <a:schemeClr val="lt1"/>
                        </a:solidFill>
                        <a:ln w="6350">
                          <a:noFill/>
                        </a:ln>
                      </wps:spPr>
                      <wps:txbx>
                        <w:txbxContent>
                          <w:p w14:paraId="5E129291" w14:textId="20A73041" w:rsidR="00FB6E19" w:rsidRPr="00622AF2" w:rsidRDefault="00FB6E19" w:rsidP="00B0432F">
                            <w:r>
                              <w:t xml:space="preserve">23,5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A31A6D" id="_x0000_s1147" type="#_x0000_t202" style="position:absolute;margin-left:171.6pt;margin-top:264.25pt;width:24.35pt;height:14.2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" fillcolor="white [3201]" stroked="f" strokeweight=".5pt">
                <v:textbox inset="0,0,0,0">
                  <w:txbxContent>
                    <w:p w14:paraId="5E129291" w14:textId="20A73041" w:rsidR="00FB6E19" w:rsidRPr="00622AF2" w:rsidRDefault="00FB6E19" w:rsidP="00B0432F">
                      <w:r>
                        <w:t xml:space="preserve">23,5 </w:t>
                      </w:r>
                    </w:p>
                  </w:txbxContent>
                </v:textbox>
              </v:shape>
            </w:pict>
          </mc:Fallback>
        </mc:AlternateContent>
      </w:r>
      <w:r>
        <w:rPr>
          <w:noProof/>
        </w:rPr>
        <mc:AlternateContent>
          <mc:Choice Requires="wps">
            <w:drawing>
              <wp:anchor distT="0" distB="0" distL="114300" distR="114300" simplePos="0" relativeHeight="251615232" behindDoc="0" locked="0" layoutInCell="1" allowOverlap="1" wp14:anchorId="6BC9A8CB" wp14:editId="457331A2">
                <wp:simplePos x="0" y="0"/>
                <wp:positionH relativeFrom="column">
                  <wp:posOffset>2636204</wp:posOffset>
                </wp:positionH>
                <wp:positionV relativeFrom="paragraph">
                  <wp:posOffset>3679825</wp:posOffset>
                </wp:positionV>
                <wp:extent cx="0" cy="223821"/>
                <wp:effectExtent l="38100" t="38100" r="57150" b="62230"/>
                <wp:wrapNone/>
                <wp:docPr id="2056772155" name="Lige pilforbindelse 27"/>
                <wp:cNvGraphicFramePr/>
                <a:graphic xmlns:a="http://schemas.openxmlformats.org/drawingml/2006/main">
                  <a:graphicData uri="http://schemas.microsoft.com/office/word/2010/wordprocessingShape">
                    <wps:wsp>
                      <wps:cNvCnPr/>
                      <wps:spPr>
                        <a:xfrm>
                          <a:off x="0" y="0"/>
                          <a:ext cx="0" cy="223821"/>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AE2572" id="Lige pilforbindelse 27" o:spid="_x0000_s1026" type="#_x0000_t32" style="position:absolute;margin-left:207.6pt;margin-top:289.75pt;width:0;height:17.6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617280" behindDoc="0" locked="0" layoutInCell="1" allowOverlap="1" wp14:anchorId="4C353563" wp14:editId="6F43FF5F">
                <wp:simplePos x="0" y="0"/>
                <wp:positionH relativeFrom="column">
                  <wp:posOffset>2445704</wp:posOffset>
                </wp:positionH>
                <wp:positionV relativeFrom="paragraph">
                  <wp:posOffset>3736975</wp:posOffset>
                </wp:positionV>
                <wp:extent cx="147637" cy="180962"/>
                <wp:effectExtent l="0" t="0" r="5080" b="0"/>
                <wp:wrapNone/>
                <wp:docPr id="1074831255" name="Tekstfelt 10"/>
                <wp:cNvGraphicFramePr/>
                <a:graphic xmlns:a="http://schemas.openxmlformats.org/drawingml/2006/main">
                  <a:graphicData uri="http://schemas.microsoft.com/office/word/2010/wordprocessingShape">
                    <wps:wsp>
                      <wps:cNvSpPr txBox="1"/>
                      <wps:spPr>
                        <a:xfrm>
                          <a:off x="0" y="0"/>
                          <a:ext cx="147637" cy="180962"/>
                        </a:xfrm>
                        <a:prstGeom prst="rect">
                          <a:avLst/>
                        </a:prstGeom>
                        <a:solidFill>
                          <a:schemeClr val="lt1"/>
                        </a:solidFill>
                        <a:ln w="6350">
                          <a:noFill/>
                        </a:ln>
                      </wps:spPr>
                      <wps:txbx>
                        <w:txbxContent>
                          <w:p w14:paraId="3D3C5262" w14:textId="4757488A" w:rsidR="00FB6E19" w:rsidRPr="00622AF2" w:rsidRDefault="00FB6E19" w:rsidP="00B0432F">
                            <w:r>
                              <w:t xml:space="preserve">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353563" id="_x0000_s1148" type="#_x0000_t202" style="position:absolute;margin-left:192.6pt;margin-top:294.25pt;width:11.6pt;height:14.2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" fillcolor="white [3201]" stroked="f" strokeweight=".5pt">
                <v:textbox inset="0,0,0,0">
                  <w:txbxContent>
                    <w:p w14:paraId="3D3C5262" w14:textId="4757488A" w:rsidR="00FB6E19" w:rsidRPr="00622AF2" w:rsidRDefault="00FB6E19" w:rsidP="00B0432F">
                      <w:r>
                        <w:t xml:space="preserve">7 </w:t>
                      </w:r>
                    </w:p>
                  </w:txbxContent>
                </v:textbox>
              </v:shape>
            </w:pict>
          </mc:Fallback>
        </mc:AlternateContent>
      </w:r>
      <w:r w:rsidR="00A148AE">
        <w:br w:type="page"/>
      </w:r>
    </w:p>
    <w:p w14:paraId="7E655DB2" w14:textId="6E0FE69A" w:rsidR="008E4EEF" w:rsidRDefault="008E4EEF">
      <w:r>
        <w:lastRenderedPageBreak/>
        <w:t>Mere om bordet:</w:t>
      </w:r>
    </w:p>
    <w:p w14:paraId="0AB83297" w14:textId="7FFB645C" w:rsidR="000C5B3B" w:rsidRDefault="000C5B3B">
      <w:r>
        <w:rPr>
          <w:noProof/>
        </w:rPr>
        <mc:AlternateContent>
          <mc:Choice Requires="wpg">
            <w:drawing>
              <wp:anchor distT="0" distB="0" distL="114300" distR="114300" simplePos="0" relativeHeight="251682816" behindDoc="0" locked="0" layoutInCell="1" allowOverlap="1" wp14:anchorId="69149998" wp14:editId="3C86A59B">
                <wp:simplePos x="0" y="0"/>
                <wp:positionH relativeFrom="column">
                  <wp:posOffset>-495935</wp:posOffset>
                </wp:positionH>
                <wp:positionV relativeFrom="paragraph">
                  <wp:posOffset>297815</wp:posOffset>
                </wp:positionV>
                <wp:extent cx="5462270" cy="3204845"/>
                <wp:effectExtent l="0" t="76200" r="24130" b="52705"/>
                <wp:wrapTopAndBottom/>
                <wp:docPr id="1877214866" name="Gruppe 330"/>
                <wp:cNvGraphicFramePr/>
                <a:graphic xmlns:a="http://schemas.openxmlformats.org/drawingml/2006/main">
                  <a:graphicData uri="http://schemas.microsoft.com/office/word/2010/wordprocessingGroup">
                    <wpg:wgp>
                      <wpg:cNvGrpSpPr/>
                      <wpg:grpSpPr>
                        <a:xfrm>
                          <a:off x="0" y="0"/>
                          <a:ext cx="5462270" cy="3204845"/>
                          <a:chOff x="0" y="0"/>
                          <a:chExt cx="5462588" cy="3205163"/>
                        </a:xfrm>
                      </wpg:grpSpPr>
                      <wps:wsp>
                        <wps:cNvPr id="412615169" name="Rektangel 283"/>
                        <wps:cNvSpPr/>
                        <wps:spPr>
                          <a:xfrm>
                            <a:off x="3967163" y="495300"/>
                            <a:ext cx="89853" cy="27114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360939" name="Rektangel 283"/>
                        <wps:cNvSpPr/>
                        <wps:spPr>
                          <a:xfrm>
                            <a:off x="1371600" y="495300"/>
                            <a:ext cx="90487" cy="27114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89800" name="Rektangel 283"/>
                        <wps:cNvSpPr/>
                        <wps:spPr>
                          <a:xfrm>
                            <a:off x="1371600" y="495300"/>
                            <a:ext cx="90487" cy="27051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0974700" name="Rektangel 283"/>
                        <wps:cNvSpPr/>
                        <wps:spPr>
                          <a:xfrm>
                            <a:off x="3967163" y="500063"/>
                            <a:ext cx="90488" cy="27051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940977" name="Rektangel 283"/>
                        <wps:cNvSpPr/>
                        <wps:spPr>
                          <a:xfrm>
                            <a:off x="3476625" y="352425"/>
                            <a:ext cx="114300" cy="1428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2086684" name="Lige pilforbindelse 27"/>
                        <wps:cNvCnPr/>
                        <wps:spPr>
                          <a:xfrm>
                            <a:off x="3500438" y="252413"/>
                            <a:ext cx="700088"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962316423" name="Rektangel 283"/>
                        <wps:cNvSpPr/>
                        <wps:spPr>
                          <a:xfrm>
                            <a:off x="2990850" y="495300"/>
                            <a:ext cx="509587" cy="52387"/>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06684" name="Tekstfelt 10"/>
                        <wps:cNvSpPr txBox="1"/>
                        <wps:spPr>
                          <a:xfrm>
                            <a:off x="4300538" y="742950"/>
                            <a:ext cx="309562" cy="180962"/>
                          </a:xfrm>
                          <a:prstGeom prst="rect">
                            <a:avLst/>
                          </a:prstGeom>
                          <a:solidFill>
                            <a:schemeClr val="lt1"/>
                          </a:solidFill>
                          <a:ln w="6350">
                            <a:noFill/>
                          </a:ln>
                        </wps:spPr>
                        <wps:txbx>
                          <w:txbxContent>
                            <w:p w14:paraId="3B2A7DBC" w14:textId="622946EB" w:rsidR="00547160" w:rsidRPr="00622AF2" w:rsidRDefault="00547160" w:rsidP="00B0432F">
                              <w:r>
                                <w:t xml:space="preserve">45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6799385" name="Tekstfelt 10"/>
                        <wps:cNvSpPr txBox="1"/>
                        <wps:spPr>
                          <a:xfrm>
                            <a:off x="3581400" y="871538"/>
                            <a:ext cx="309562" cy="180962"/>
                          </a:xfrm>
                          <a:prstGeom prst="rect">
                            <a:avLst/>
                          </a:prstGeom>
                          <a:solidFill>
                            <a:schemeClr val="lt1"/>
                          </a:solidFill>
                          <a:ln w="6350">
                            <a:noFill/>
                          </a:ln>
                        </wps:spPr>
                        <wps:txbx>
                          <w:txbxContent>
                            <w:p w14:paraId="1E1D9F4C" w14:textId="79D76C47" w:rsidR="00547160" w:rsidRPr="00622AF2" w:rsidRDefault="00547160" w:rsidP="00B0432F">
                              <w:r>
                                <w:t xml:space="preserve">128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681677" name="Lige pilforbindelse 27"/>
                        <wps:cNvCnPr/>
                        <wps:spPr>
                          <a:xfrm>
                            <a:off x="3514725" y="852488"/>
                            <a:ext cx="4476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87903811" name="Lige pilforbindelse 27"/>
                        <wps:cNvCnPr/>
                        <wps:spPr>
                          <a:xfrm flipV="1">
                            <a:off x="3000375" y="633413"/>
                            <a:ext cx="49530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114171318" name="Rektangel 283"/>
                        <wps:cNvSpPr/>
                        <wps:spPr>
                          <a:xfrm>
                            <a:off x="457200" y="352425"/>
                            <a:ext cx="3762375" cy="1428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814283" name="Tekstfelt 10"/>
                        <wps:cNvSpPr txBox="1"/>
                        <wps:spPr>
                          <a:xfrm>
                            <a:off x="3128963" y="704850"/>
                            <a:ext cx="309562" cy="180962"/>
                          </a:xfrm>
                          <a:prstGeom prst="rect">
                            <a:avLst/>
                          </a:prstGeom>
                          <a:solidFill>
                            <a:schemeClr val="lt1"/>
                          </a:solidFill>
                          <a:ln w="6350">
                            <a:noFill/>
                          </a:ln>
                        </wps:spPr>
                        <wps:txbx>
                          <w:txbxContent>
                            <w:p w14:paraId="584F1152" w14:textId="0DFED0BD" w:rsidR="00547160" w:rsidRPr="00622AF2" w:rsidRDefault="00547160" w:rsidP="00B0432F">
                              <w:r>
                                <w:t xml:space="preserve">140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215033" name="Lige pilforbindelse 27"/>
                        <wps:cNvCnPr/>
                        <wps:spPr>
                          <a:xfrm>
                            <a:off x="2867025" y="1157288"/>
                            <a:ext cx="1100138"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047699426" name="Rektangel 283"/>
                        <wps:cNvSpPr/>
                        <wps:spPr>
                          <a:xfrm>
                            <a:off x="2833688" y="419100"/>
                            <a:ext cx="80963" cy="762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5200398" name="Tekstfelt 10"/>
                        <wps:cNvSpPr txBox="1"/>
                        <wps:spPr>
                          <a:xfrm>
                            <a:off x="3348038" y="1181100"/>
                            <a:ext cx="309562" cy="180962"/>
                          </a:xfrm>
                          <a:prstGeom prst="rect">
                            <a:avLst/>
                          </a:prstGeom>
                          <a:solidFill>
                            <a:schemeClr val="lt1"/>
                          </a:solidFill>
                          <a:ln w="6350">
                            <a:noFill/>
                          </a:ln>
                        </wps:spPr>
                        <wps:txbx>
                          <w:txbxContent>
                            <w:p w14:paraId="66B962B0" w14:textId="0C15F38B" w:rsidR="00547160" w:rsidRPr="00622AF2" w:rsidRDefault="00547160" w:rsidP="00B0432F">
                              <w:r>
                                <w:t xml:space="preserve">307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19993563" name="Rektangel 283"/>
                        <wps:cNvSpPr/>
                        <wps:spPr>
                          <a:xfrm>
                            <a:off x="1747838" y="495300"/>
                            <a:ext cx="1071562" cy="619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983911" name="Rektangel 283"/>
                        <wps:cNvSpPr/>
                        <wps:spPr>
                          <a:xfrm>
                            <a:off x="1928813" y="557213"/>
                            <a:ext cx="719137" cy="10477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233419" name="Tekstfelt 10"/>
                        <wps:cNvSpPr txBox="1"/>
                        <wps:spPr>
                          <a:xfrm>
                            <a:off x="2024063" y="890588"/>
                            <a:ext cx="542925" cy="357188"/>
                          </a:xfrm>
                          <a:prstGeom prst="rect">
                            <a:avLst/>
                          </a:prstGeom>
                          <a:solidFill>
                            <a:schemeClr val="lt1"/>
                          </a:solidFill>
                          <a:ln w="6350">
                            <a:noFill/>
                          </a:ln>
                        </wps:spPr>
                        <wps:txbx>
                          <w:txbxContent>
                            <w:p w14:paraId="4502FFF3" w14:textId="358FCCEC" w:rsidR="00C62DD3" w:rsidRPr="00622AF2" w:rsidRDefault="00C62DD3" w:rsidP="00B0432F">
                              <w:r>
                                <w:t>Elektronikskab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0904800" name="Lige pilforbindelse 27"/>
                        <wps:cNvCnPr/>
                        <wps:spPr>
                          <a:xfrm flipV="1">
                            <a:off x="457200" y="619125"/>
                            <a:ext cx="91440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046882798" name="Tekstfelt 10"/>
                        <wps:cNvSpPr txBox="1"/>
                        <wps:spPr>
                          <a:xfrm>
                            <a:off x="3729038" y="52388"/>
                            <a:ext cx="309562" cy="180962"/>
                          </a:xfrm>
                          <a:prstGeom prst="rect">
                            <a:avLst/>
                          </a:prstGeom>
                          <a:solidFill>
                            <a:schemeClr val="lt1"/>
                          </a:solidFill>
                          <a:ln w="6350">
                            <a:noFill/>
                          </a:ln>
                        </wps:spPr>
                        <wps:txbx>
                          <w:txbxContent>
                            <w:p w14:paraId="2EF6BF9D" w14:textId="3CA43CDD" w:rsidR="00C62DD3" w:rsidRPr="00622AF2" w:rsidRDefault="00C62DD3" w:rsidP="00B0432F">
                              <w:r>
                                <w:t xml:space="preserve">198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1180900" name="Tekstfelt 10"/>
                        <wps:cNvSpPr txBox="1"/>
                        <wps:spPr>
                          <a:xfrm>
                            <a:off x="828675" y="642938"/>
                            <a:ext cx="309562" cy="180962"/>
                          </a:xfrm>
                          <a:prstGeom prst="rect">
                            <a:avLst/>
                          </a:prstGeom>
                          <a:solidFill>
                            <a:schemeClr val="lt1"/>
                          </a:solidFill>
                          <a:ln w="6350">
                            <a:noFill/>
                          </a:ln>
                        </wps:spPr>
                        <wps:txbx>
                          <w:txbxContent>
                            <w:p w14:paraId="3642FA2D" w14:textId="3255D8C8" w:rsidR="00C62DD3" w:rsidRPr="00622AF2" w:rsidRDefault="00C62DD3" w:rsidP="00B0432F">
                              <w:r>
                                <w:t xml:space="preserve">256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13622415" name="Rektangel 283"/>
                        <wps:cNvSpPr/>
                        <wps:spPr>
                          <a:xfrm>
                            <a:off x="2947988" y="357188"/>
                            <a:ext cx="45719" cy="1333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73956" name="Lige pilforbindelse 27"/>
                        <wps:cNvCnPr/>
                        <wps:spPr>
                          <a:xfrm flipV="1">
                            <a:off x="476250" y="0"/>
                            <a:ext cx="3738562"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23846849" name="Tekstfelt 10"/>
                        <wps:cNvSpPr txBox="1"/>
                        <wps:spPr>
                          <a:xfrm>
                            <a:off x="2033588" y="19050"/>
                            <a:ext cx="352425" cy="180962"/>
                          </a:xfrm>
                          <a:prstGeom prst="rect">
                            <a:avLst/>
                          </a:prstGeom>
                          <a:solidFill>
                            <a:schemeClr val="lt1"/>
                          </a:solidFill>
                          <a:ln w="6350">
                            <a:noFill/>
                          </a:ln>
                        </wps:spPr>
                        <wps:txbx>
                          <w:txbxContent>
                            <w:p w14:paraId="2A54D222" w14:textId="2B5733D6" w:rsidR="00C62DD3" w:rsidRPr="00622AF2" w:rsidRDefault="00C62DD3" w:rsidP="00B0432F">
                              <w:r>
                                <w:t xml:space="preserve">1050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99224873" name="Rektangel 283"/>
                        <wps:cNvSpPr/>
                        <wps:spPr>
                          <a:xfrm>
                            <a:off x="2647950" y="614363"/>
                            <a:ext cx="80963" cy="762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382882" name="Lige pilforbindelse 27"/>
                        <wps:cNvCnPr/>
                        <wps:spPr>
                          <a:xfrm>
                            <a:off x="623888" y="495300"/>
                            <a:ext cx="0" cy="2700338"/>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18313401" name="Lige forbindelse 327"/>
                        <wps:cNvCnPr/>
                        <wps:spPr>
                          <a:xfrm flipV="1">
                            <a:off x="0" y="3200400"/>
                            <a:ext cx="5462588"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41795367" name="Tekstfelt 10"/>
                        <wps:cNvSpPr txBox="1"/>
                        <wps:spPr>
                          <a:xfrm>
                            <a:off x="671513" y="1685925"/>
                            <a:ext cx="309562" cy="180962"/>
                          </a:xfrm>
                          <a:prstGeom prst="rect">
                            <a:avLst/>
                          </a:prstGeom>
                          <a:solidFill>
                            <a:schemeClr val="lt1"/>
                          </a:solidFill>
                          <a:ln w="6350">
                            <a:noFill/>
                          </a:ln>
                        </wps:spPr>
                        <wps:txbx>
                          <w:txbxContent>
                            <w:p w14:paraId="4057A013" w14:textId="77777777" w:rsidR="00A86C13" w:rsidRDefault="00A86C13" w:rsidP="00B0432F">
                              <w:r>
                                <w:t>760</w:t>
                              </w:r>
                            </w:p>
                            <w:p w14:paraId="70D33D9C" w14:textId="10F273F8" w:rsidR="00A86C13" w:rsidRPr="00622AF2" w:rsidRDefault="00A86C13" w:rsidP="00B0432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55283023" name="Tekstfelt 10"/>
                        <wps:cNvSpPr txBox="1"/>
                        <wps:spPr>
                          <a:xfrm>
                            <a:off x="4333875" y="328613"/>
                            <a:ext cx="309562" cy="180962"/>
                          </a:xfrm>
                          <a:prstGeom prst="rect">
                            <a:avLst/>
                          </a:prstGeom>
                          <a:solidFill>
                            <a:schemeClr val="lt1"/>
                          </a:solidFill>
                          <a:ln w="6350">
                            <a:noFill/>
                          </a:ln>
                        </wps:spPr>
                        <wps:txbx>
                          <w:txbxContent>
                            <w:p w14:paraId="2F03D83E" w14:textId="24292D30" w:rsidR="00737ADA" w:rsidRDefault="00737ADA" w:rsidP="00B0432F">
                              <w:r>
                                <w:t>38</w:t>
                              </w:r>
                            </w:p>
                            <w:p w14:paraId="418B9ED6" w14:textId="77777777" w:rsidR="00737ADA" w:rsidRPr="00622AF2" w:rsidRDefault="00737ADA" w:rsidP="00B0432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82611439" name="Rektangel 283"/>
                        <wps:cNvSpPr/>
                        <wps:spPr>
                          <a:xfrm>
                            <a:off x="2114550" y="1604963"/>
                            <a:ext cx="80963" cy="762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5594286" name="Lige forbindelse 329"/>
                        <wps:cNvCnPr/>
                        <wps:spPr>
                          <a:xfrm flipH="1">
                            <a:off x="3509963" y="180975"/>
                            <a:ext cx="0" cy="738188"/>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517230371" name="Lige forbindelse 329"/>
                        <wps:cNvCnPr/>
                        <wps:spPr>
                          <a:xfrm>
                            <a:off x="2990850" y="180975"/>
                            <a:ext cx="0" cy="1357313"/>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614555136" name="Lige forbindelse 329"/>
                        <wps:cNvCnPr/>
                        <wps:spPr>
                          <a:xfrm flipH="1">
                            <a:off x="2871788" y="180975"/>
                            <a:ext cx="0" cy="1033463"/>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526664676" name="Lige forbindelse 329"/>
                        <wps:cNvCnPr/>
                        <wps:spPr>
                          <a:xfrm>
                            <a:off x="4219575" y="214313"/>
                            <a:ext cx="0" cy="2909887"/>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298640556" name="Lige pilforbindelse 27"/>
                        <wps:cNvCnPr/>
                        <wps:spPr>
                          <a:xfrm flipV="1">
                            <a:off x="4052888" y="833438"/>
                            <a:ext cx="1666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610969285" name="Lige pilforbindelse 27"/>
                        <wps:cNvCnPr/>
                        <wps:spPr>
                          <a:xfrm flipV="1">
                            <a:off x="2986088" y="1409700"/>
                            <a:ext cx="122872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618165004" name="Tekstfelt 10"/>
                        <wps:cNvSpPr txBox="1"/>
                        <wps:spPr>
                          <a:xfrm>
                            <a:off x="3176588" y="1443038"/>
                            <a:ext cx="309562" cy="180962"/>
                          </a:xfrm>
                          <a:prstGeom prst="rect">
                            <a:avLst/>
                          </a:prstGeom>
                          <a:solidFill>
                            <a:schemeClr val="lt1"/>
                          </a:solidFill>
                          <a:ln w="6350">
                            <a:noFill/>
                          </a:ln>
                        </wps:spPr>
                        <wps:txbx>
                          <w:txbxContent>
                            <w:p w14:paraId="1EE49439" w14:textId="36274A24" w:rsidR="000701F5" w:rsidRPr="00622AF2" w:rsidRDefault="000701F5" w:rsidP="00B0432F">
                              <w:r>
                                <w:t>348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68579799" name="Lige forbindelse 329"/>
                        <wps:cNvCnPr/>
                        <wps:spPr>
                          <a:xfrm>
                            <a:off x="2819400" y="514350"/>
                            <a:ext cx="0" cy="1590675"/>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731268830" name="Lige pilforbindelse 27"/>
                        <wps:cNvCnPr/>
                        <wps:spPr>
                          <a:xfrm flipV="1">
                            <a:off x="2814638" y="1747838"/>
                            <a:ext cx="14001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006091217" name="Tekstfelt 10"/>
                        <wps:cNvSpPr txBox="1"/>
                        <wps:spPr>
                          <a:xfrm>
                            <a:off x="3305175" y="1771650"/>
                            <a:ext cx="309562" cy="180962"/>
                          </a:xfrm>
                          <a:prstGeom prst="rect">
                            <a:avLst/>
                          </a:prstGeom>
                          <a:solidFill>
                            <a:schemeClr val="lt1"/>
                          </a:solidFill>
                          <a:ln w="6350">
                            <a:noFill/>
                          </a:ln>
                        </wps:spPr>
                        <wps:txbx>
                          <w:txbxContent>
                            <w:p w14:paraId="42FCACA3" w14:textId="012A3EDC" w:rsidR="00BC5FA1" w:rsidRPr="00622AF2" w:rsidRDefault="00BC5FA1" w:rsidP="00B0432F">
                              <w:r>
                                <w:t>400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6789046" name="Lige forbindelse 329"/>
                        <wps:cNvCnPr/>
                        <wps:spPr>
                          <a:xfrm flipH="1">
                            <a:off x="1743075" y="285750"/>
                            <a:ext cx="0" cy="2009775"/>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1478903296" name="Lige pilforbindelse 27"/>
                        <wps:cNvCnPr/>
                        <wps:spPr>
                          <a:xfrm flipV="1">
                            <a:off x="1462088" y="2914650"/>
                            <a:ext cx="2757487"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45192257" name="Tekstfelt 10"/>
                        <wps:cNvSpPr txBox="1"/>
                        <wps:spPr>
                          <a:xfrm>
                            <a:off x="2609850" y="2709863"/>
                            <a:ext cx="309562" cy="180962"/>
                          </a:xfrm>
                          <a:prstGeom prst="rect">
                            <a:avLst/>
                          </a:prstGeom>
                          <a:solidFill>
                            <a:schemeClr val="lt1"/>
                          </a:solidFill>
                          <a:ln w="6350">
                            <a:noFill/>
                          </a:ln>
                        </wps:spPr>
                        <wps:txbx>
                          <w:txbxContent>
                            <w:p w14:paraId="66A71F2F" w14:textId="35D9BB32" w:rsidR="00BC5FA1" w:rsidRPr="00622AF2" w:rsidRDefault="00BC5FA1" w:rsidP="00B0432F">
                              <w:r>
                                <w:t>769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6499667" name="Lige pilforbindelse 27"/>
                        <wps:cNvCnPr/>
                        <wps:spPr>
                          <a:xfrm flipV="1">
                            <a:off x="1743075" y="1971675"/>
                            <a:ext cx="107632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726769424" name="Tekstfelt 10"/>
                        <wps:cNvSpPr txBox="1"/>
                        <wps:spPr>
                          <a:xfrm>
                            <a:off x="2147888" y="1995488"/>
                            <a:ext cx="309562" cy="180962"/>
                          </a:xfrm>
                          <a:prstGeom prst="rect">
                            <a:avLst/>
                          </a:prstGeom>
                          <a:solidFill>
                            <a:schemeClr val="lt1"/>
                          </a:solidFill>
                          <a:ln w="6350">
                            <a:noFill/>
                          </a:ln>
                        </wps:spPr>
                        <wps:txbx>
                          <w:txbxContent>
                            <w:p w14:paraId="5B0DC3A6" w14:textId="53BD726B" w:rsidR="00BC5FA1" w:rsidRPr="00622AF2" w:rsidRDefault="00BC5FA1" w:rsidP="00B0432F">
                              <w:r>
                                <w:t>300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7006507" name="Rektangel 283"/>
                        <wps:cNvSpPr/>
                        <wps:spPr>
                          <a:xfrm>
                            <a:off x="1524000" y="3000375"/>
                            <a:ext cx="1085850" cy="2000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8375864" name="Rektangel 283"/>
                        <wps:cNvSpPr/>
                        <wps:spPr>
                          <a:xfrm>
                            <a:off x="3690938" y="495300"/>
                            <a:ext cx="276225" cy="1619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149998" id="Gruppe 330" o:spid="_x0000_s1149" style="position:absolute;margin-left:-39.05pt;margin-top:23.45pt;width:430.1pt;height:252.35pt;z-index:251682816" coordsize="54625,3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">
                <v:rect id="Rektangel 283" o:spid="_x0000_s1150" style="position:absolute;left:39671;top:4953;width:899;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" filled="f" strokecolor="#0a121c [484]" strokeweight="1pt"/>
                <v:rect id="Rektangel 283" o:spid="_x0000_s1151" style="position:absolute;left:13716;top:4953;width:904;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" filled="f" strokecolor="#0a121c [484]" strokeweight="1pt"/>
                <v:rect id="Rektangel 283" o:spid="_x0000_s1152" style="position:absolute;left:13716;top:4953;width:904;height:27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" filled="f" strokecolor="#0a121c [484]" strokeweight="1pt"/>
                <v:rect id="Rektangel 283" o:spid="_x0000_s1153" style="position:absolute;left:39671;top:5000;width:905;height:27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" filled="f" strokecolor="#0a121c [484]" strokeweight="1pt"/>
                <v:rect id="Rektangel 283" o:spid="_x0000_s1154" style="position:absolute;left:34766;top:3524;width:1143;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" filled="f" strokecolor="#0a121c [484]" strokeweight="1pt"/>
                <v:shape id="Lige pilforbindelse 27" o:spid="_x0000_s1155" type="#_x0000_t32" style="position:absolute;left:35004;top:2524;width:7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" strokecolor="black [3040]" strokeweight="1pt">
                  <v:stroke startarrow="classic" startarrowlength="long" endarrow="classic" endarrowlength="long"/>
                </v:shape>
                <v:rect id="Rektangel 283" o:spid="_x0000_s1156" style="position:absolute;left:29908;top:4953;width:5096;height: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" filled="f" strokecolor="#0a121c [484]" strokeweight="1pt"/>
                <v:shape id="_x0000_s1157" type="#_x0000_t202" style="position:absolute;left:43005;top:7429;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" fillcolor="white [3201]" stroked="f" strokeweight=".5pt">
                  <v:textbox inset="0,0,0,0">
                    <w:txbxContent>
                      <w:p w14:paraId="3B2A7DBC" w14:textId="622946EB" w:rsidR="00547160" w:rsidRPr="00622AF2" w:rsidRDefault="00547160" w:rsidP="00B0432F">
                        <w:r>
                          <w:t xml:space="preserve">45 </w:t>
                        </w:r>
                      </w:p>
                    </w:txbxContent>
                  </v:textbox>
                </v:shape>
                <v:shape id="_x0000_s1158" type="#_x0000_t202" style="position:absolute;left:35814;top:8715;width:3095;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" fillcolor="white [3201]" stroked="f" strokeweight=".5pt">
                  <v:textbox inset="0,0,0,0">
                    <w:txbxContent>
                      <w:p w14:paraId="1E1D9F4C" w14:textId="79D76C47" w:rsidR="00547160" w:rsidRPr="00622AF2" w:rsidRDefault="00547160" w:rsidP="00B0432F">
                        <w:r>
                          <w:t xml:space="preserve">128 </w:t>
                        </w:r>
                      </w:p>
                    </w:txbxContent>
                  </v:textbox>
                </v:shape>
                <v:shape id="Lige pilforbindelse 27" o:spid="_x0000_s1159" type="#_x0000_t32" style="position:absolute;left:35147;top:8524;width:4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" strokecolor="black [3040]" strokeweight="1pt">
                  <v:stroke startarrow="classic" startarrowlength="long" endarrow="classic" endarrowlength="long"/>
                </v:shape>
                <v:shape id="Lige pilforbindelse 27" o:spid="_x0000_s1160" type="#_x0000_t32" style="position:absolute;left:30003;top:6334;width:495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" strokecolor="black [3040]" strokeweight="1pt">
                  <v:stroke startarrow="classic" startarrowlength="long" endarrow="classic" endarrowlength="long"/>
                </v:shape>
                <v:rect id="Rektangel 283" o:spid="_x0000_s1161" style="position:absolute;left:4572;top:3524;width:37623;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" filled="f" strokecolor="#0a121c [484]" strokeweight="1pt"/>
                <v:shape id="_x0000_s1162" type="#_x0000_t202" style="position:absolute;left:31289;top:7048;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" fillcolor="white [3201]" stroked="f" strokeweight=".5pt">
                  <v:textbox inset="0,0,0,0">
                    <w:txbxContent>
                      <w:p w14:paraId="584F1152" w14:textId="0DFED0BD" w:rsidR="00547160" w:rsidRPr="00622AF2" w:rsidRDefault="00547160" w:rsidP="00B0432F">
                        <w:r>
                          <w:t xml:space="preserve">140 </w:t>
                        </w:r>
                      </w:p>
                    </w:txbxContent>
                  </v:textbox>
                </v:shape>
                <v:shape id="Lige pilforbindelse 27" o:spid="_x0000_s1163" type="#_x0000_t32" style="position:absolute;left:28670;top:11572;width:11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" strokecolor="black [3040]" strokeweight="1pt">
                  <v:stroke startarrow="classic" startarrowlength="long" endarrow="classic" endarrowlength="long"/>
                </v:shape>
                <v:rect id="Rektangel 283" o:spid="_x0000_s1164" style="position:absolute;left:28336;top:4191;width:810;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" filled="f" strokecolor="#0a121c [484]" strokeweight="1pt"/>
                <v:shape id="_x0000_s1165" type="#_x0000_t202" style="position:absolute;left:33480;top:11811;width:309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" fillcolor="white [3201]" stroked="f" strokeweight=".5pt">
                  <v:textbox inset="0,0,0,0">
                    <w:txbxContent>
                      <w:p w14:paraId="66B962B0" w14:textId="0C15F38B" w:rsidR="00547160" w:rsidRPr="00622AF2" w:rsidRDefault="00547160" w:rsidP="00B0432F">
                        <w:r>
                          <w:t xml:space="preserve">307 </w:t>
                        </w:r>
                      </w:p>
                    </w:txbxContent>
                  </v:textbox>
                </v:shape>
                <v:rect id="Rektangel 283" o:spid="_x0000_s1166" style="position:absolute;left:17478;top:4953;width:10716;height: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" filled="f" strokecolor="#0a121c [484]" strokeweight="1pt"/>
                <v:rect id="Rektangel 283" o:spid="_x0000_s1167" style="position:absolute;left:19288;top:5572;width:7191;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" filled="f" strokecolor="#0a121c [484]" strokeweight="1pt"/>
                <v:shape id="_x0000_s1168" type="#_x0000_t202" style="position:absolute;left:20240;top:8905;width:5429;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" fillcolor="white [3201]" stroked="f" strokeweight=".5pt">
                  <v:textbox inset="0,0,0,0">
                    <w:txbxContent>
                      <w:p w14:paraId="4502FFF3" w14:textId="358FCCEC" w:rsidR="00C62DD3" w:rsidRPr="00622AF2" w:rsidRDefault="00C62DD3" w:rsidP="00B0432F">
                        <w:r>
                          <w:t>Elektronikskab</w:t>
                        </w:r>
                      </w:p>
                    </w:txbxContent>
                  </v:textbox>
                </v:shape>
                <v:shape id="Lige pilforbindelse 27" o:spid="_x0000_s1169" type="#_x0000_t32" style="position:absolute;left:4572;top:6191;width:91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" strokecolor="black [3040]" strokeweight="1pt">
                  <v:stroke startarrow="classic" startarrowlength="long" endarrow="classic" endarrowlength="long"/>
                </v:shape>
                <v:shape id="_x0000_s1170" type="#_x0000_t202" style="position:absolute;left:37290;top:523;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" fillcolor="white [3201]" stroked="f" strokeweight=".5pt">
                  <v:textbox inset="0,0,0,0">
                    <w:txbxContent>
                      <w:p w14:paraId="2EF6BF9D" w14:textId="3CA43CDD" w:rsidR="00C62DD3" w:rsidRPr="00622AF2" w:rsidRDefault="00C62DD3" w:rsidP="00B0432F">
                        <w:r>
                          <w:t xml:space="preserve">198 </w:t>
                        </w:r>
                      </w:p>
                    </w:txbxContent>
                  </v:textbox>
                </v:shape>
                <v:shape id="_x0000_s1171" type="#_x0000_t202" style="position:absolute;left:8286;top:6429;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" fillcolor="white [3201]" stroked="f" strokeweight=".5pt">
                  <v:textbox inset="0,0,0,0">
                    <w:txbxContent>
                      <w:p w14:paraId="3642FA2D" w14:textId="3255D8C8" w:rsidR="00C62DD3" w:rsidRPr="00622AF2" w:rsidRDefault="00C62DD3" w:rsidP="00B0432F">
                        <w:r>
                          <w:t xml:space="preserve">256 </w:t>
                        </w:r>
                      </w:p>
                    </w:txbxContent>
                  </v:textbox>
                </v:shape>
                <v:rect id="Rektangel 283" o:spid="_x0000_s1172" style="position:absolute;left:29479;top:3571;width:458;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" filled="f" strokecolor="#0a121c [484]" strokeweight="1pt"/>
                <v:shape id="Lige pilforbindelse 27" o:spid="_x0000_s1173" type="#_x0000_t32" style="position:absolute;left:4762;width:3738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" strokecolor="black [3040]" strokeweight="1pt">
                  <v:stroke startarrow="classic" startarrowlength="long" endarrow="classic" endarrowlength="long"/>
                </v:shape>
                <v:shape id="_x0000_s1174" type="#_x0000_t202" style="position:absolute;left:20335;top:190;width:3525;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" fillcolor="white [3201]" stroked="f" strokeweight=".5pt">
                  <v:textbox inset="0,0,0,0">
                    <w:txbxContent>
                      <w:p w14:paraId="2A54D222" w14:textId="2B5733D6" w:rsidR="00C62DD3" w:rsidRPr="00622AF2" w:rsidRDefault="00C62DD3" w:rsidP="00B0432F">
                        <w:r>
                          <w:t xml:space="preserve">1050 </w:t>
                        </w:r>
                      </w:p>
                    </w:txbxContent>
                  </v:textbox>
                </v:shape>
                <v:rect id="Rektangel 283" o:spid="_x0000_s1175" style="position:absolute;left:26479;top:6143;width:810;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" filled="f" strokecolor="#0a121c [484]" strokeweight="1pt"/>
                <v:shape id="Lige pilforbindelse 27" o:spid="_x0000_s1176" type="#_x0000_t32" style="position:absolute;left:6238;top:4953;width:0;height:27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" strokecolor="black [3040]" strokeweight="1pt">
                  <v:stroke startarrow="classic" startarrowlength="long" endarrow="classic" endarrowlength="long"/>
                </v:shape>
                <v:line id="Lige forbindelse 327" o:spid="_x0000_s1177" style="position:absolute;flip:y;visibility:visible;mso-wrap-style:square" from="0,32004" to="54625,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" strokecolor="black [3040]" strokeweight="1pt"/>
                <v:shape id="_x0000_s1178" type="#_x0000_t202" style="position:absolute;left:6715;top:16859;width:309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" fillcolor="white [3201]" stroked="f" strokeweight=".5pt">
                  <v:textbox inset="0,0,0,0">
                    <w:txbxContent>
                      <w:p w14:paraId="4057A013" w14:textId="77777777" w:rsidR="00A86C13" w:rsidRDefault="00A86C13" w:rsidP="00B0432F">
                        <w:r>
                          <w:t>760</w:t>
                        </w:r>
                      </w:p>
                      <w:p w14:paraId="70D33D9C" w14:textId="10F273F8" w:rsidR="00A86C13" w:rsidRPr="00622AF2" w:rsidRDefault="00A86C13" w:rsidP="00B0432F">
                        <w:r>
                          <w:t xml:space="preserve"> </w:t>
                        </w:r>
                      </w:p>
                    </w:txbxContent>
                  </v:textbox>
                </v:shape>
                <v:shape id="_x0000_s1179" type="#_x0000_t202" style="position:absolute;left:43338;top:3286;width:309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" fillcolor="white [3201]" stroked="f" strokeweight=".5pt">
                  <v:textbox inset="0,0,0,0">
                    <w:txbxContent>
                      <w:p w14:paraId="2F03D83E" w14:textId="24292D30" w:rsidR="00737ADA" w:rsidRDefault="00737ADA" w:rsidP="00B0432F">
                        <w:r>
                          <w:t>38</w:t>
                        </w:r>
                      </w:p>
                      <w:p w14:paraId="418B9ED6" w14:textId="77777777" w:rsidR="00737ADA" w:rsidRPr="00622AF2" w:rsidRDefault="00737ADA" w:rsidP="00B0432F">
                        <w:r>
                          <w:t xml:space="preserve"> </w:t>
                        </w:r>
                      </w:p>
                    </w:txbxContent>
                  </v:textbox>
                </v:shape>
                <v:rect id="Rektangel 283" o:spid="_x0000_s1180" style="position:absolute;left:21145;top:16049;width:810;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" filled="f" strokecolor="#0a121c [484]" strokeweight="1pt"/>
                <v:line id="Lige forbindelse 329" o:spid="_x0000_s1181" style="position:absolute;flip:x;visibility:visible;mso-wrap-style:square" from="35099,1809" to="35099,9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" strokecolor="black [3040]">
                  <v:stroke dashstyle="dash"/>
                </v:line>
                <v:line id="Lige forbindelse 329" o:spid="_x0000_s1182" style="position:absolute;visibility:visible;mso-wrap-style:square" from="29908,1809" to="29908,15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" strokecolor="black [3040]">
                  <v:stroke dashstyle="dash"/>
                </v:line>
                <v:line id="Lige forbindelse 329" o:spid="_x0000_s1183" style="position:absolute;flip:x;visibility:visible;mso-wrap-style:square" from="28717,1809" to="28717,12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" strokecolor="black [3040]">
                  <v:stroke dashstyle="dash"/>
                </v:line>
                <v:line id="Lige forbindelse 329" o:spid="_x0000_s1184" style="position:absolute;visibility:visible;mso-wrap-style:square" from="42195,2143" to="42195,3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" strokecolor="black [3040]">
                  <v:stroke dashstyle="dash"/>
                </v:line>
                <v:shape id="Lige pilforbindelse 27" o:spid="_x0000_s1185" type="#_x0000_t32" style="position:absolute;left:40528;top:8334;width:166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" strokecolor="black [3040]" strokeweight="1pt">
                  <v:stroke startarrow="classic" startarrowlength="long" endarrow="classic" endarrowlength="long"/>
                </v:shape>
                <v:shape id="Lige pilforbindelse 27" o:spid="_x0000_s1186" type="#_x0000_t32" style="position:absolute;left:29860;top:14097;width:1228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" strokecolor="black [3040]" strokeweight="1pt">
                  <v:stroke startarrow="classic" startarrowlength="long" endarrow="classic" endarrowlength="long"/>
                </v:shape>
                <v:shape id="_x0000_s1187" type="#_x0000_t202" style="position:absolute;left:31765;top:14430;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" fillcolor="white [3201]" stroked="f" strokeweight=".5pt">
                  <v:textbox inset="0,0,0,0">
                    <w:txbxContent>
                      <w:p w14:paraId="1EE49439" w14:textId="36274A24" w:rsidR="000701F5" w:rsidRPr="00622AF2" w:rsidRDefault="000701F5" w:rsidP="00B0432F">
                        <w:r>
                          <w:t>348</w:t>
                        </w:r>
                      </w:p>
                    </w:txbxContent>
                  </v:textbox>
                </v:shape>
                <v:line id="Lige forbindelse 329" o:spid="_x0000_s1188" style="position:absolute;visibility:visible;mso-wrap-style:square" from="28194,5143" to="28194,21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" strokecolor="black [3040]">
                  <v:stroke dashstyle="dash"/>
                </v:line>
                <v:shape id="Lige pilforbindelse 27" o:spid="_x0000_s1189" type="#_x0000_t32" style="position:absolute;left:28146;top:17478;width:140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" strokecolor="black [3040]" strokeweight="1pt">
                  <v:stroke startarrow="classic" startarrowlength="long" endarrow="classic" endarrowlength="long"/>
                </v:shape>
                <v:shape id="_x0000_s1190" type="#_x0000_t202" style="position:absolute;left:33051;top:17716;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" fillcolor="white [3201]" stroked="f" strokeweight=".5pt">
                  <v:textbox inset="0,0,0,0">
                    <w:txbxContent>
                      <w:p w14:paraId="42FCACA3" w14:textId="012A3EDC" w:rsidR="00BC5FA1" w:rsidRPr="00622AF2" w:rsidRDefault="00BC5FA1" w:rsidP="00B0432F">
                        <w:r>
                          <w:t>400</w:t>
                        </w:r>
                      </w:p>
                    </w:txbxContent>
                  </v:textbox>
                </v:shape>
                <v:line id="Lige forbindelse 329" o:spid="_x0000_s1191" style="position:absolute;flip:x;visibility:visible;mso-wrap-style:square" from="17430,2857" to="17430,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" strokecolor="black [3040]">
                  <v:stroke dashstyle="dash"/>
                </v:line>
                <v:shape id="Lige pilforbindelse 27" o:spid="_x0000_s1192" type="#_x0000_t32" style="position:absolute;left:14620;top:29146;width:2757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" strokecolor="black [3040]" strokeweight="1pt">
                  <v:stroke startarrow="classic" startarrowlength="long" endarrow="classic" endarrowlength="long"/>
                </v:shape>
                <v:shape id="_x0000_s1193" type="#_x0000_t202" style="position:absolute;left:26098;top:27098;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" fillcolor="white [3201]" stroked="f" strokeweight=".5pt">
                  <v:textbox inset="0,0,0,0">
                    <w:txbxContent>
                      <w:p w14:paraId="66A71F2F" w14:textId="35D9BB32" w:rsidR="00BC5FA1" w:rsidRPr="00622AF2" w:rsidRDefault="00BC5FA1" w:rsidP="00B0432F">
                        <w:r>
                          <w:t>769</w:t>
                        </w:r>
                      </w:p>
                    </w:txbxContent>
                  </v:textbox>
                </v:shape>
                <v:shape id="Lige pilforbindelse 27" o:spid="_x0000_s1194" type="#_x0000_t32" style="position:absolute;left:17430;top:19716;width:1076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" strokecolor="black [3040]" strokeweight="1pt">
                  <v:stroke startarrow="classic" startarrowlength="long" endarrow="classic" endarrowlength="long"/>
                </v:shape>
                <v:shape id="_x0000_s1195" type="#_x0000_t202" style="position:absolute;left:21478;top:19954;width:309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" fillcolor="white [3201]" stroked="f" strokeweight=".5pt">
                  <v:textbox inset="0,0,0,0">
                    <w:txbxContent>
                      <w:p w14:paraId="5B0DC3A6" w14:textId="53BD726B" w:rsidR="00BC5FA1" w:rsidRPr="00622AF2" w:rsidRDefault="00BC5FA1" w:rsidP="00B0432F">
                        <w:r>
                          <w:t>300</w:t>
                        </w:r>
                      </w:p>
                    </w:txbxContent>
                  </v:textbox>
                </v:shape>
                <v:rect id="Rektangel 283" o:spid="_x0000_s1196" style="position:absolute;left:15240;top:30003;width:10858;height: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" filled="f" strokecolor="#0a121c [484]" strokeweight="1pt"/>
                <v:rect id="Rektangel 283" o:spid="_x0000_s1197" style="position:absolute;left:36909;top:4953;width:2762;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" filled="f" strokecolor="#0a121c [484]" strokeweight="1pt"/>
                <w10:wrap type="topAndBottom"/>
              </v:group>
            </w:pict>
          </mc:Fallback>
        </mc:AlternateContent>
      </w:r>
    </w:p>
    <w:p w14:paraId="6DDBB2EC" w14:textId="0FFF3B9E" w:rsidR="000C5B3B" w:rsidRDefault="000C5B3B"/>
    <w:p w14:paraId="6BCF900D" w14:textId="1A2C0A54" w:rsidR="000C5B3B" w:rsidRDefault="000C5B3B"/>
    <w:p w14:paraId="2BF89587" w14:textId="6B02730F" w:rsidR="008E4EEF" w:rsidRDefault="000C5B3B">
      <w:r>
        <w:t>De 198 mm fra højre bordkant er til venstre side af tandremskive, som er 14 mm bred til en 10 mm bred rem. Motorens holder starter ca. 10 mm til venstre herfor.</w:t>
      </w:r>
    </w:p>
    <w:p w14:paraId="7C103A41" w14:textId="77777777" w:rsidR="000C5B3B" w:rsidRDefault="000C5B3B"/>
    <w:p w14:paraId="7A9C6739" w14:textId="43F2A54C" w:rsidR="000C5B3B" w:rsidRDefault="000C5B3B">
      <w:r>
        <w:t>Signalkabels længde</w:t>
      </w:r>
      <w:r w:rsidR="00664DE9">
        <w:t xml:space="preserve"> kan anslåes til:</w:t>
      </w:r>
    </w:p>
    <w:p w14:paraId="23886C60" w14:textId="6B16BF1C" w:rsidR="00664DE9" w:rsidRDefault="00664DE9">
      <w:r>
        <w:t>Panel 100, top symaskine 120, højde ned 350, under bordplade 200, elektronikkasse 300, ekstra</w:t>
      </w:r>
      <w:r w:rsidR="00C70388">
        <w:t xml:space="preserve"> sikkerhed</w:t>
      </w:r>
      <w:r>
        <w:t xml:space="preserve"> 150 – i alt 1220 mm.</w:t>
      </w:r>
    </w:p>
    <w:p w14:paraId="22C5BBB2" w14:textId="77777777" w:rsidR="00A86C9E" w:rsidRDefault="00A86C9E"/>
    <w:p w14:paraId="22D1517F" w14:textId="4504DFE4" w:rsidR="00A86C9E" w:rsidRDefault="00A86C9E">
      <w:r>
        <w:t>Længde motorkabel</w:t>
      </w:r>
      <w:r w:rsidR="00770B08">
        <w:t xml:space="preserve"> anslåes til:</w:t>
      </w:r>
    </w:p>
    <w:p w14:paraId="1EAB1AE2" w14:textId="3804D43B" w:rsidR="00770B08" w:rsidRDefault="00770B08">
      <w:r>
        <w:t xml:space="preserve">Elektronikkasse 200, Op 40, hen 102+30+40, op 50, ekstra 50 i alt 512 mm. Aflastning på motorbeslag. Kan bruge 3 x 1,5 kvadrat som jeg har liggende med to parallelt på minus. </w:t>
      </w:r>
    </w:p>
    <w:p w14:paraId="48ECD835" w14:textId="77777777" w:rsidR="004C6139" w:rsidRDefault="004C6139"/>
    <w:p w14:paraId="4BC6718E" w14:textId="607BB052" w:rsidR="004C6139" w:rsidRDefault="004C6139">
      <w:r>
        <w:t>Længde luftslange anslåes til: Skab 150, højde (760-300-18-60), bøjninger 100, ekstra 200, i alt 832 mm.</w:t>
      </w:r>
    </w:p>
    <w:p w14:paraId="69394832" w14:textId="77777777" w:rsidR="00F875D2" w:rsidRDefault="00F875D2"/>
    <w:p w14:paraId="1AE10727" w14:textId="3F117DA3" w:rsidR="00F875D2" w:rsidRPr="000439C2" w:rsidRDefault="00F875D2">
      <w:r w:rsidRPr="000439C2">
        <w:t xml:space="preserve">230 </w:t>
      </w:r>
      <w:proofErr w:type="gramStart"/>
      <w:r w:rsidRPr="000439C2">
        <w:t xml:space="preserve">VAC </w:t>
      </w:r>
      <w:r w:rsidR="000439C2" w:rsidRPr="000439C2">
        <w:t>kabel</w:t>
      </w:r>
      <w:proofErr w:type="gramEnd"/>
      <w:r w:rsidR="000439C2" w:rsidRPr="000439C2">
        <w:t xml:space="preserve"> fra kontakt, som</w:t>
      </w:r>
      <w:r w:rsidR="000439C2">
        <w:t xml:space="preserve"> sidder under bordet til højre rækker frem til 700 mm fra højre bordkant. Så det vil nemt kunne nå strømforsyningen i elektronikskabet.</w:t>
      </w:r>
    </w:p>
    <w:p w14:paraId="7C07EE69" w14:textId="77777777" w:rsidR="000C5B3B" w:rsidRPr="000439C2" w:rsidRDefault="000C5B3B"/>
    <w:p w14:paraId="545E4475" w14:textId="2E586EF3" w:rsidR="000C5B3B" w:rsidRPr="000439C2" w:rsidRDefault="00121C34">
      <w:r>
        <w:t xml:space="preserve">Skærm for personbeskyttelse: </w:t>
      </w:r>
      <w:r w:rsidR="0082312A">
        <w:t>Midten af rem er ca. 198-</w:t>
      </w:r>
      <w:r w:rsidR="00216E6E">
        <w:t>7</w:t>
      </w:r>
      <w:r w:rsidR="0082312A">
        <w:t>= 1</w:t>
      </w:r>
      <w:r w:rsidR="00216E6E">
        <w:t>91</w:t>
      </w:r>
      <w:r w:rsidR="0082312A">
        <w:t xml:space="preserve"> mm fra højre bordkant. Højre side af krydsfinerskive er 7+6+9 = 22 mm til højre for midten af rem. Skærm kan være 9 mm finsk krydsfiner som kan være 1 mm fra </w:t>
      </w:r>
      <w:r w:rsidR="00584C21">
        <w:t xml:space="preserve">skiven. Dvs. højre side </w:t>
      </w:r>
      <w:r w:rsidR="00AE5659">
        <w:t xml:space="preserve">pladen </w:t>
      </w:r>
      <w:r w:rsidR="00584C21">
        <w:t>er 32 mm til højre fra midten af rem og 1</w:t>
      </w:r>
      <w:r w:rsidR="00216E6E">
        <w:t>91</w:t>
      </w:r>
      <w:r w:rsidR="00584C21">
        <w:t>-32 = 15</w:t>
      </w:r>
      <w:r w:rsidR="00216E6E">
        <w:t>9</w:t>
      </w:r>
      <w:r w:rsidR="00584C21">
        <w:t xml:space="preserve"> mm til venstre for bordkant. </w:t>
      </w:r>
      <w:r w:rsidR="00723373">
        <w:t>Med 60 mm skrå lasker vil det give 9</w:t>
      </w:r>
      <w:r w:rsidR="00216E6E">
        <w:t>9</w:t>
      </w:r>
      <w:r w:rsidR="00723373">
        <w:t xml:space="preserve"> mm resterende plads til højre for </w:t>
      </w:r>
      <w:r w:rsidR="007E6FE3">
        <w:t>lasker</w:t>
      </w:r>
      <w:r w:rsidR="00723373">
        <w:t xml:space="preserve">. </w:t>
      </w:r>
      <w:r w:rsidR="007E6FE3">
        <w:t xml:space="preserve">Højre side af hul i bord er ca. </w:t>
      </w:r>
      <w:r w:rsidR="00216E6E">
        <w:t xml:space="preserve">17 mm til højre for midten af rem. </w:t>
      </w:r>
      <w:r w:rsidR="00AE5659">
        <w:t xml:space="preserve">Dvs. 191-17 = 174 mm fra bordkant. Pladen er således 6 mm til højre for hul i bord. </w:t>
      </w:r>
    </w:p>
    <w:p w14:paraId="13C6AE64" w14:textId="1120F47C" w:rsidR="008E4EEF" w:rsidRPr="000439C2" w:rsidRDefault="008E4EEF">
      <w:pPr>
        <w:rPr>
          <w:rFonts w:ascii="Univers" w:hAnsi="Univers" w:cs="Arial"/>
          <w:b/>
          <w:bCs/>
          <w:i/>
          <w:iCs/>
          <w:color w:val="000000" w:themeColor="text1"/>
          <w:sz w:val="26"/>
          <w:szCs w:val="28"/>
        </w:rPr>
      </w:pPr>
    </w:p>
    <w:p w14:paraId="465424FD" w14:textId="3D95763A" w:rsidR="008E4EEF" w:rsidRPr="000439C2" w:rsidRDefault="008E4EEF">
      <w:r w:rsidRPr="000439C2">
        <w:br w:type="page"/>
      </w:r>
    </w:p>
    <w:p w14:paraId="5A7DADB3" w14:textId="3F673E00" w:rsidR="00723373" w:rsidRDefault="0059274B">
      <w:pPr>
        <w:rPr>
          <w:rFonts w:ascii="Univers" w:hAnsi="Univers" w:cs="Arial"/>
          <w:b/>
          <w:bCs/>
          <w:i/>
          <w:iCs/>
          <w:color w:val="000000" w:themeColor="text1"/>
          <w:sz w:val="26"/>
          <w:szCs w:val="28"/>
        </w:rPr>
      </w:pPr>
      <w:r>
        <w:rPr>
          <w:noProof/>
        </w:rPr>
        <w:lastRenderedPageBreak/>
        <mc:AlternateContent>
          <mc:Choice Requires="wpg">
            <w:drawing>
              <wp:anchor distT="0" distB="0" distL="114300" distR="114300" simplePos="0" relativeHeight="251594752" behindDoc="0" locked="0" layoutInCell="1" allowOverlap="1" wp14:anchorId="76C24A8E" wp14:editId="6266C384">
                <wp:simplePos x="0" y="0"/>
                <wp:positionH relativeFrom="column">
                  <wp:posOffset>-205105</wp:posOffset>
                </wp:positionH>
                <wp:positionV relativeFrom="paragraph">
                  <wp:posOffset>-495300</wp:posOffset>
                </wp:positionV>
                <wp:extent cx="6257925" cy="7058025"/>
                <wp:effectExtent l="0" t="0" r="28575" b="28575"/>
                <wp:wrapNone/>
                <wp:docPr id="300794668" name="Gruppe 397"/>
                <wp:cNvGraphicFramePr/>
                <a:graphic xmlns:a="http://schemas.openxmlformats.org/drawingml/2006/main">
                  <a:graphicData uri="http://schemas.microsoft.com/office/word/2010/wordprocessingGroup">
                    <wpg:wgp>
                      <wpg:cNvGrpSpPr/>
                      <wpg:grpSpPr>
                        <a:xfrm>
                          <a:off x="0" y="0"/>
                          <a:ext cx="6257925" cy="7058025"/>
                          <a:chOff x="0" y="0"/>
                          <a:chExt cx="6257925" cy="7058025"/>
                        </a:xfrm>
                      </wpg:grpSpPr>
                      <wps:wsp>
                        <wps:cNvPr id="117375077" name="Rektangel 378"/>
                        <wps:cNvSpPr/>
                        <wps:spPr>
                          <a:xfrm>
                            <a:off x="200025" y="0"/>
                            <a:ext cx="328613" cy="5710237"/>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030682" name="Rektangel 378"/>
                        <wps:cNvSpPr/>
                        <wps:spPr>
                          <a:xfrm>
                            <a:off x="523875" y="5391150"/>
                            <a:ext cx="2162175" cy="30956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905759" name="Rektangel 378"/>
                        <wps:cNvSpPr/>
                        <wps:spPr>
                          <a:xfrm>
                            <a:off x="0" y="5705475"/>
                            <a:ext cx="6257925" cy="13525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424705" name="Lige forbindelse 379"/>
                        <wps:cNvCnPr/>
                        <wps:spPr>
                          <a:xfrm flipV="1">
                            <a:off x="523875" y="3238500"/>
                            <a:ext cx="71437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49554504" name="Tekstfelt 10"/>
                        <wps:cNvSpPr txBox="1"/>
                        <wps:spPr>
                          <a:xfrm>
                            <a:off x="971550" y="4352925"/>
                            <a:ext cx="847725" cy="180944"/>
                          </a:xfrm>
                          <a:prstGeom prst="rect">
                            <a:avLst/>
                          </a:prstGeom>
                          <a:solidFill>
                            <a:schemeClr val="lt1"/>
                          </a:solidFill>
                          <a:ln w="6350">
                            <a:noFill/>
                          </a:ln>
                        </wps:spPr>
                        <wps:txbx>
                          <w:txbxContent>
                            <w:p w14:paraId="5D23F739" w14:textId="29912607" w:rsidR="00AE5659" w:rsidRDefault="00212FBB" w:rsidP="00AE5659">
                              <w:r>
                                <w:t>15 x 60 x 60</w:t>
                              </w:r>
                            </w:p>
                            <w:p w14:paraId="47D036EC" w14:textId="77777777" w:rsidR="00AE5659" w:rsidRPr="00622AF2" w:rsidRDefault="00AE5659" w:rsidP="00AE5659">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3267713" name="Lige forbindelse 379"/>
                        <wps:cNvCnPr/>
                        <wps:spPr>
                          <a:xfrm rot="5400000" flipV="1">
                            <a:off x="2326323" y="5036502"/>
                            <a:ext cx="71437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632385162" name="Lige forbindelse 379"/>
                        <wps:cNvCnPr/>
                        <wps:spPr>
                          <a:xfrm>
                            <a:off x="200025" y="4552950"/>
                            <a:ext cx="719137"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2110619837" name="Lige forbindelse 380"/>
                        <wps:cNvCnPr/>
                        <wps:spPr>
                          <a:xfrm>
                            <a:off x="1238250" y="3238500"/>
                            <a:ext cx="1452562" cy="143351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81297061" name="Lige forbindelse 379"/>
                        <wps:cNvCnPr/>
                        <wps:spPr>
                          <a:xfrm rot="5400000" flipV="1">
                            <a:off x="1866900" y="5257800"/>
                            <a:ext cx="895350"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1465385008" name="Lige forbindelse 379"/>
                        <wps:cNvCnPr/>
                        <wps:spPr>
                          <a:xfrm rot="5400000">
                            <a:off x="400050" y="5753100"/>
                            <a:ext cx="719137"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1318717452" name="Lige forbindelse 379"/>
                        <wps:cNvCnPr/>
                        <wps:spPr>
                          <a:xfrm flipV="1">
                            <a:off x="200025" y="3619500"/>
                            <a:ext cx="895350"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1469880456" name="Lige forbindelse 379"/>
                        <wps:cNvCnPr/>
                        <wps:spPr>
                          <a:xfrm rot="5400000">
                            <a:off x="2085975" y="5743575"/>
                            <a:ext cx="719137"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958553247" name="Tekstfelt 10"/>
                        <wps:cNvSpPr txBox="1"/>
                        <wps:spPr>
                          <a:xfrm>
                            <a:off x="1285875" y="5457825"/>
                            <a:ext cx="847725" cy="180944"/>
                          </a:xfrm>
                          <a:prstGeom prst="rect">
                            <a:avLst/>
                          </a:prstGeom>
                          <a:solidFill>
                            <a:schemeClr val="lt1"/>
                          </a:solidFill>
                          <a:ln w="6350">
                            <a:noFill/>
                          </a:ln>
                        </wps:spPr>
                        <wps:txbx>
                          <w:txbxContent>
                            <w:p w14:paraId="23E5F8F4" w14:textId="5748B637" w:rsidR="00212FBB" w:rsidRDefault="00212FBB" w:rsidP="00AE5659">
                              <w:r>
                                <w:t>9 x 60 x 59</w:t>
                              </w:r>
                            </w:p>
                            <w:p w14:paraId="488C7DFC" w14:textId="77777777" w:rsidR="00212FBB" w:rsidRPr="00622AF2" w:rsidRDefault="00212FBB" w:rsidP="00AE5659">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35213644" name="Tekstfelt 10"/>
                        <wps:cNvSpPr txBox="1"/>
                        <wps:spPr>
                          <a:xfrm>
                            <a:off x="2762250" y="6477000"/>
                            <a:ext cx="847725" cy="180944"/>
                          </a:xfrm>
                          <a:prstGeom prst="rect">
                            <a:avLst/>
                          </a:prstGeom>
                          <a:solidFill>
                            <a:schemeClr val="lt1"/>
                          </a:solidFill>
                          <a:ln w="6350">
                            <a:noFill/>
                          </a:ln>
                        </wps:spPr>
                        <wps:txbx>
                          <w:txbxContent>
                            <w:p w14:paraId="789980CE" w14:textId="38B5C4B3" w:rsidR="00530D8E" w:rsidRDefault="00530D8E" w:rsidP="00AE5659">
                              <w:r>
                                <w:t>Bordpladen</w:t>
                              </w:r>
                            </w:p>
                            <w:p w14:paraId="33EF59B8" w14:textId="77777777" w:rsidR="00530D8E" w:rsidRPr="00622AF2" w:rsidRDefault="00530D8E" w:rsidP="00AE5659">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2106429" name="Tekstfelt 10"/>
                        <wps:cNvSpPr txBox="1"/>
                        <wps:spPr>
                          <a:xfrm>
                            <a:off x="552450" y="2333625"/>
                            <a:ext cx="1233487" cy="180944"/>
                          </a:xfrm>
                          <a:prstGeom prst="rect">
                            <a:avLst/>
                          </a:prstGeom>
                          <a:solidFill>
                            <a:schemeClr val="lt1"/>
                          </a:solidFill>
                          <a:ln w="6350">
                            <a:noFill/>
                          </a:ln>
                        </wps:spPr>
                        <wps:txbx>
                          <w:txbxContent>
                            <w:p w14:paraId="500A0E0B" w14:textId="0B3A3318" w:rsidR="00530D8E" w:rsidRDefault="00530D8E" w:rsidP="00AE5659">
                              <w:r>
                                <w:t>Beskyttelsesplade</w:t>
                              </w:r>
                            </w:p>
                            <w:p w14:paraId="2CC98AF9" w14:textId="77777777" w:rsidR="00530D8E" w:rsidRPr="00622AF2" w:rsidRDefault="00530D8E" w:rsidP="00AE5659">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49761862" name="Lige forbindelse 379"/>
                        <wps:cNvCnPr/>
                        <wps:spPr>
                          <a:xfrm>
                            <a:off x="209550" y="5553075"/>
                            <a:ext cx="719137" cy="0"/>
                          </a:xfrm>
                          <a:prstGeom prst="line">
                            <a:avLst/>
                          </a:prstGeom>
                          <a:ln w="76200"/>
                        </wps:spPr>
                        <wps:style>
                          <a:lnRef idx="1">
                            <a:schemeClr val="dk1"/>
                          </a:lnRef>
                          <a:fillRef idx="0">
                            <a:schemeClr val="dk1"/>
                          </a:fillRef>
                          <a:effectRef idx="0">
                            <a:schemeClr val="dk1"/>
                          </a:effectRef>
                          <a:fontRef idx="minor">
                            <a:schemeClr val="tx1"/>
                          </a:fontRef>
                        </wps:style>
                        <wps:bodyPr/>
                      </wps:wsp>
                      <wps:wsp>
                        <wps:cNvPr id="1339178521" name="Lige forbindelse 379"/>
                        <wps:cNvCnPr/>
                        <wps:spPr>
                          <a:xfrm rot="5400000" flipV="1">
                            <a:off x="438150" y="5248275"/>
                            <a:ext cx="895350" cy="0"/>
                          </a:xfrm>
                          <a:prstGeom prst="line">
                            <a:avLst/>
                          </a:prstGeom>
                          <a:ln w="762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6C24A8E" id="Gruppe 397" o:spid="_x0000_s1198" style="position:absolute;margin-left:-16.15pt;margin-top:-39pt;width:492.75pt;height:555.75pt;z-index:251594752" coordsize="62579,7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">
                <v:rect id="Rektangel 378" o:spid="_x0000_s1199" style="position:absolute;left:2000;width:3286;height:57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" filled="f" strokecolor="#0a121c [484]" strokeweight="1pt"/>
                <v:rect id="Rektangel 378" o:spid="_x0000_s1200" style="position:absolute;left:5238;top:53911;width:21622;height:3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" filled="f" strokecolor="#0a121c [484]" strokeweight="1pt"/>
                <v:rect id="Rektangel 378" o:spid="_x0000_s1201" style="position:absolute;top:57054;width:62579;height:13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" filled="f" strokecolor="#0a121c [484]" strokeweight="1pt"/>
                <v:line id="Lige forbindelse 379" o:spid="_x0000_s1202" style="position:absolute;flip:y;visibility:visible;mso-wrap-style:square" from="5238,32385" to="12382,32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" strokecolor="black [3040]" strokeweight="1pt"/>
                <v:shape id="_x0000_s1203" type="#_x0000_t202" style="position:absolute;left:9715;top:43529;width:847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" fillcolor="white [3201]" stroked="f" strokeweight=".5pt">
                  <v:textbox inset="0,0,0,0">
                    <w:txbxContent>
                      <w:p w14:paraId="5D23F739" w14:textId="29912607" w:rsidR="00AE5659" w:rsidRDefault="00212FBB" w:rsidP="00AE5659">
                        <w:r>
                          <w:t>15 x 60 x 60</w:t>
                        </w:r>
                      </w:p>
                      <w:p w14:paraId="47D036EC" w14:textId="77777777" w:rsidR="00AE5659" w:rsidRPr="00622AF2" w:rsidRDefault="00AE5659" w:rsidP="00AE5659">
                        <w:r>
                          <w:t xml:space="preserve"> </w:t>
                        </w:r>
                      </w:p>
                    </w:txbxContent>
                  </v:textbox>
                </v:shape>
                <v:line id="Lige forbindelse 379" o:spid="_x0000_s1204" style="position:absolute;rotation:-90;flip:y;visibility:visible;mso-wrap-style:square" from="23263,50365" to="30406,50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" strokecolor="black [3040]" strokeweight="1pt"/>
                <v:line id="Lige forbindelse 379" o:spid="_x0000_s1205" style="position:absolute;visibility:visible;mso-wrap-style:square" from="2000,45529" to="9191,45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" strokecolor="black [3040]" strokeweight="6pt"/>
                <v:line id="Lige forbindelse 380" o:spid="_x0000_s1206" style="position:absolute;visibility:visible;mso-wrap-style:square" from="12382,32385" to="26908,46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" strokecolor="black [3040]" strokeweight="1pt"/>
                <v:line id="Lige forbindelse 379" o:spid="_x0000_s1207" style="position:absolute;rotation:-90;flip:y;visibility:visible;mso-wrap-style:square" from="18668,52578" to="27621,52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" strokecolor="black [3040]" strokeweight="6pt"/>
                <v:line id="Lige forbindelse 379" o:spid="_x0000_s1208" style="position:absolute;rotation:90;visibility:visible;mso-wrap-style:square" from="4000,57531" to="11191,57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" strokecolor="black [3040]" strokeweight="6pt"/>
                <v:line id="Lige forbindelse 379" o:spid="_x0000_s1209" style="position:absolute;flip:y;visibility:visible;mso-wrap-style:square" from="2000,36195" to="10953,36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" strokecolor="black [3040]" strokeweight="6pt"/>
                <v:line id="Lige forbindelse 379" o:spid="_x0000_s1210" style="position:absolute;rotation:90;visibility:visible;mso-wrap-style:square" from="20859,57436" to="28050,5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" strokecolor="black [3040]" strokeweight="6pt"/>
                <v:shape id="_x0000_s1211" type="#_x0000_t202" style="position:absolute;left:12858;top:54578;width:8478;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" fillcolor="white [3201]" stroked="f" strokeweight=".5pt">
                  <v:textbox inset="0,0,0,0">
                    <w:txbxContent>
                      <w:p w14:paraId="23E5F8F4" w14:textId="5748B637" w:rsidR="00212FBB" w:rsidRDefault="00212FBB" w:rsidP="00AE5659">
                        <w:r>
                          <w:t>9 x 60 x 59</w:t>
                        </w:r>
                      </w:p>
                      <w:p w14:paraId="488C7DFC" w14:textId="77777777" w:rsidR="00212FBB" w:rsidRPr="00622AF2" w:rsidRDefault="00212FBB" w:rsidP="00AE5659">
                        <w:r>
                          <w:t xml:space="preserve"> </w:t>
                        </w:r>
                      </w:p>
                    </w:txbxContent>
                  </v:textbox>
                </v:shape>
                <v:shape id="_x0000_s1212" type="#_x0000_t202" style="position:absolute;left:27622;top:64770;width:847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" fillcolor="white [3201]" stroked="f" strokeweight=".5pt">
                  <v:textbox inset="0,0,0,0">
                    <w:txbxContent>
                      <w:p w14:paraId="789980CE" w14:textId="38B5C4B3" w:rsidR="00530D8E" w:rsidRDefault="00530D8E" w:rsidP="00AE5659">
                        <w:r>
                          <w:t>Bordpladen</w:t>
                        </w:r>
                      </w:p>
                      <w:p w14:paraId="33EF59B8" w14:textId="77777777" w:rsidR="00530D8E" w:rsidRPr="00622AF2" w:rsidRDefault="00530D8E" w:rsidP="00AE5659">
                        <w:r>
                          <w:t xml:space="preserve"> </w:t>
                        </w:r>
                      </w:p>
                    </w:txbxContent>
                  </v:textbox>
                </v:shape>
                <v:shape id="_x0000_s1213" type="#_x0000_t202" style="position:absolute;left:5524;top:23336;width:1233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" fillcolor="white [3201]" stroked="f" strokeweight=".5pt">
                  <v:textbox inset="0,0,0,0">
                    <w:txbxContent>
                      <w:p w14:paraId="500A0E0B" w14:textId="0B3A3318" w:rsidR="00530D8E" w:rsidRDefault="00530D8E" w:rsidP="00AE5659">
                        <w:r>
                          <w:t>Beskyttelsesplade</w:t>
                        </w:r>
                      </w:p>
                      <w:p w14:paraId="2CC98AF9" w14:textId="77777777" w:rsidR="00530D8E" w:rsidRPr="00622AF2" w:rsidRDefault="00530D8E" w:rsidP="00AE5659">
                        <w:r>
                          <w:t xml:space="preserve"> </w:t>
                        </w:r>
                      </w:p>
                    </w:txbxContent>
                  </v:textbox>
                </v:shape>
                <v:line id="Lige forbindelse 379" o:spid="_x0000_s1214" style="position:absolute;visibility:visible;mso-wrap-style:square" from="2095,55530" to="9286,5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" strokecolor="black [3040]" strokeweight="6pt"/>
                <v:line id="Lige forbindelse 379" o:spid="_x0000_s1215" style="position:absolute;rotation:-90;flip:y;visibility:visible;mso-wrap-style:square" from="4381,52483" to="13334,52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" strokecolor="black [3040]" strokeweight="6pt"/>
              </v:group>
            </w:pict>
          </mc:Fallback>
        </mc:AlternateContent>
      </w:r>
      <w:r w:rsidR="00723373">
        <w:br w:type="page"/>
      </w:r>
    </w:p>
    <w:p w14:paraId="58C4D0EB" w14:textId="362A02A5" w:rsidR="00FB0509" w:rsidRDefault="00FB0509" w:rsidP="00FB0509">
      <w:pPr>
        <w:pStyle w:val="Heading2"/>
      </w:pPr>
      <w:bookmarkStart w:id="2" w:name="_Toc241989416"/>
      <w:r>
        <w:lastRenderedPageBreak/>
        <w:t>Montage af sikkerhedsafbryder</w:t>
      </w:r>
      <w:bookmarkEnd w:id="2"/>
    </w:p>
    <w:p w14:paraId="1E2D3FC3" w14:textId="4C4F83DB" w:rsidR="0039344E" w:rsidRDefault="00FB0509" w:rsidP="0039344E">
      <w:pPr>
        <w:pStyle w:val="BrdtekstODK"/>
      </w:pPr>
      <w:r>
        <w:t>I forbindelse med, at symaskinen ønskes flyttet til Valby Kulturhus, skal instaleres en afbyder, som kan aflåses med en hængelås. Den tænkes placeret samme sted, som den nuværende afbryder, men på en måde så man let kan komme til den og sætte hængelåsen på og af igen.</w:t>
      </w:r>
      <w:r w:rsidR="001E2D54">
        <w:t xml:space="preserve"> </w:t>
      </w:r>
      <w:r w:rsidR="006A672B">
        <w:t>Endelige mål sættes efter ekstra kik på afbryder og bord.</w:t>
      </w:r>
      <w:r w:rsidR="001F64D6">
        <w:br/>
      </w:r>
      <w:r w:rsidR="001F64D6">
        <w:br/>
      </w:r>
    </w:p>
    <w:p w14:paraId="373FD4AB" w14:textId="69F6B47D" w:rsidR="0039344E" w:rsidRDefault="0039344E" w:rsidP="00FB0509">
      <w:pPr>
        <w:pStyle w:val="BrdtekstODK"/>
      </w:pPr>
      <w:r>
        <w:br/>
      </w:r>
      <w:r>
        <w:br/>
      </w:r>
    </w:p>
    <w:p w14:paraId="6E4018F1" w14:textId="77777777" w:rsidR="0039344E" w:rsidRDefault="0039344E">
      <w:r>
        <w:br w:type="page"/>
      </w:r>
    </w:p>
    <w:p w14:paraId="21823909" w14:textId="15FD4C0D" w:rsidR="0039344E" w:rsidRDefault="0039344E" w:rsidP="0039344E">
      <w:pPr>
        <w:pStyle w:val="BrdtekstODK"/>
      </w:pPr>
      <w:r>
        <w:lastRenderedPageBreak/>
        <w:t>Afstande højre bordkant mm: Inderst bordben 70, Maskinehul 200, Remhul 175.</w:t>
      </w:r>
    </w:p>
    <w:p w14:paraId="1BD2C4E5" w14:textId="25061D46" w:rsidR="0039344E" w:rsidRDefault="0039344E" w:rsidP="0039344E">
      <w:pPr>
        <w:pStyle w:val="BrdtekstODK"/>
      </w:pPr>
      <w:r>
        <w:t>Dybde fra foreste bordkant: Maskinehul 110, remhul 200.</w:t>
      </w:r>
    </w:p>
    <w:p w14:paraId="7FD848A0" w14:textId="58CC1042" w:rsidR="0039344E" w:rsidRDefault="0039344E" w:rsidP="0039344E">
      <w:pPr>
        <w:pStyle w:val="BrdtekstODK"/>
      </w:pPr>
      <w:r>
        <w:t>Stålstel ved bordplade måler nok 25x60 mm. Drejekontakt bør side nedenfor stålstel.</w:t>
      </w:r>
    </w:p>
    <w:p w14:paraId="623B5FE9" w14:textId="00C4240E" w:rsidR="007867B9" w:rsidRDefault="0039344E" w:rsidP="0039344E">
      <w:pPr>
        <w:pStyle w:val="BrdtekstODK"/>
      </w:pPr>
      <w:r>
        <w:t xml:space="preserve">Vælger plade mod bordplade til </w:t>
      </w:r>
      <w:r w:rsidR="00CB1A7D">
        <w:t>200</w:t>
      </w:r>
      <w:r>
        <w:t xml:space="preserve"> x 100 x 9 mm. Plade holder: 190x100x15 mm.</w:t>
      </w:r>
    </w:p>
    <w:p w14:paraId="51A8D163" w14:textId="47EB4002" w:rsidR="00FB0509" w:rsidRDefault="00FB0509" w:rsidP="00FB0509">
      <w:pPr>
        <w:pStyle w:val="BrdtekstODK"/>
      </w:pPr>
    </w:p>
    <w:p w14:paraId="42043A5E" w14:textId="377B2905" w:rsidR="00FB0509" w:rsidRDefault="008B487F" w:rsidP="00FB0509">
      <w:pPr>
        <w:pStyle w:val="BrdtekstODK"/>
      </w:pPr>
      <w:r>
        <w:t>1:</w:t>
      </w:r>
      <w:r w:rsidR="007867B9">
        <w:t>1</w:t>
      </w:r>
      <w:r>
        <w:t xml:space="preserve"> i scala:</w:t>
      </w:r>
    </w:p>
    <w:p w14:paraId="069FB05F" w14:textId="5B63FC44" w:rsidR="00CB1A7D" w:rsidRDefault="00013A49" w:rsidP="00FB0509">
      <w:pPr>
        <w:pStyle w:val="BrdtekstODK"/>
      </w:pPr>
      <w:r>
        <w:rPr>
          <w:noProof/>
        </w:rPr>
        <mc:AlternateContent>
          <mc:Choice Requires="wps">
            <w:drawing>
              <wp:anchor distT="0" distB="0" distL="114300" distR="114300" simplePos="0" relativeHeight="251762688" behindDoc="0" locked="0" layoutInCell="1" allowOverlap="1" wp14:anchorId="3D1F22A6" wp14:editId="752A0B9C">
                <wp:simplePos x="0" y="0"/>
                <wp:positionH relativeFrom="column">
                  <wp:posOffset>3096895</wp:posOffset>
                </wp:positionH>
                <wp:positionV relativeFrom="paragraph">
                  <wp:posOffset>143510</wp:posOffset>
                </wp:positionV>
                <wp:extent cx="0" cy="309562"/>
                <wp:effectExtent l="76200" t="38100" r="57150" b="52705"/>
                <wp:wrapNone/>
                <wp:docPr id="116131508" name="Lige pilforbindelse 27"/>
                <wp:cNvGraphicFramePr/>
                <a:graphic xmlns:a="http://schemas.openxmlformats.org/drawingml/2006/main">
                  <a:graphicData uri="http://schemas.microsoft.com/office/word/2010/wordprocessingShape">
                    <wps:wsp>
                      <wps:cNvCnPr/>
                      <wps:spPr>
                        <a:xfrm>
                          <a:off x="0" y="0"/>
                          <a:ext cx="0" cy="309562"/>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07C7C" id="Lige pilforbindelse 27" o:spid="_x0000_s1026" type="#_x0000_t32" style="position:absolute;margin-left:243.85pt;margin-top:11.3pt;width:0;height:24.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545600" behindDoc="0" locked="0" layoutInCell="1" allowOverlap="1" wp14:anchorId="78B193F4" wp14:editId="327A22BA">
                <wp:simplePos x="0" y="0"/>
                <wp:positionH relativeFrom="column">
                  <wp:posOffset>966470</wp:posOffset>
                </wp:positionH>
                <wp:positionV relativeFrom="paragraph">
                  <wp:posOffset>139065</wp:posOffset>
                </wp:positionV>
                <wp:extent cx="3604895" cy="6976745"/>
                <wp:effectExtent l="0" t="0" r="14605" b="14605"/>
                <wp:wrapNone/>
                <wp:docPr id="1456058344" name="Rectangle 398"/>
                <wp:cNvGraphicFramePr/>
                <a:graphic xmlns:a="http://schemas.openxmlformats.org/drawingml/2006/main">
                  <a:graphicData uri="http://schemas.microsoft.com/office/word/2010/wordprocessingShape">
                    <wps:wsp>
                      <wps:cNvSpPr/>
                      <wps:spPr>
                        <a:xfrm>
                          <a:off x="0" y="0"/>
                          <a:ext cx="3604895" cy="6976745"/>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77A50" id="Rectangle 398" o:spid="_x0000_s1026" style="position:absolute;margin-left:76.1pt;margin-top:10.95pt;width:283.85pt;height:549.3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" filled="f" strokecolor="black [3200]" strokeweight="1pt"/>
            </w:pict>
          </mc:Fallback>
        </mc:AlternateContent>
      </w:r>
    </w:p>
    <w:p w14:paraId="5C117B38" w14:textId="06542D2E" w:rsidR="00CB1A7D" w:rsidRDefault="00013A49" w:rsidP="00FB0509">
      <w:pPr>
        <w:pStyle w:val="BrdtekstODK"/>
      </w:pPr>
      <w:r>
        <w:rPr>
          <w:noProof/>
        </w:rPr>
        <mc:AlternateContent>
          <mc:Choice Requires="wps">
            <w:drawing>
              <wp:anchor distT="0" distB="0" distL="114300" distR="114300" simplePos="0" relativeHeight="251764736" behindDoc="0" locked="0" layoutInCell="1" allowOverlap="1" wp14:anchorId="69B7D80F" wp14:editId="5BA5BDD2">
                <wp:simplePos x="0" y="0"/>
                <wp:positionH relativeFrom="column">
                  <wp:posOffset>3142615</wp:posOffset>
                </wp:positionH>
                <wp:positionV relativeFrom="paragraph">
                  <wp:posOffset>30480</wp:posOffset>
                </wp:positionV>
                <wp:extent cx="252413" cy="219075"/>
                <wp:effectExtent l="0" t="0" r="0" b="9525"/>
                <wp:wrapNone/>
                <wp:docPr id="1568528683" name="Tekstfelt 10"/>
                <wp:cNvGraphicFramePr/>
                <a:graphic xmlns:a="http://schemas.openxmlformats.org/drawingml/2006/main">
                  <a:graphicData uri="http://schemas.microsoft.com/office/word/2010/wordprocessingShape">
                    <wps:wsp>
                      <wps:cNvSpPr txBox="1"/>
                      <wps:spPr>
                        <a:xfrm>
                          <a:off x="0" y="0"/>
                          <a:ext cx="252413" cy="219075"/>
                        </a:xfrm>
                        <a:prstGeom prst="rect">
                          <a:avLst/>
                        </a:prstGeom>
                        <a:solidFill>
                          <a:schemeClr val="lt1"/>
                        </a:solidFill>
                        <a:ln w="6350">
                          <a:noFill/>
                        </a:ln>
                      </wps:spPr>
                      <wps:txbx>
                        <w:txbxContent>
                          <w:p w14:paraId="463C19CA" w14:textId="77777777" w:rsidR="00013A49" w:rsidRDefault="00013A49" w:rsidP="008B487F">
                            <w:r>
                              <w:t>10</w:t>
                            </w:r>
                          </w:p>
                          <w:p w14:paraId="0AB637E6" w14:textId="77777777" w:rsidR="00013A49" w:rsidRPr="00622AF2" w:rsidRDefault="00013A49"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B7D80F" id="_x0000_s1216" type="#_x0000_t202" style="position:absolute;margin-left:247.45pt;margin-top:2.4pt;width:19.9pt;height:17.2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" fillcolor="white [3201]" stroked="f" strokeweight=".5pt">
                <v:textbox inset="0,0,0,0">
                  <w:txbxContent>
                    <w:p w14:paraId="463C19CA" w14:textId="77777777" w:rsidR="00013A49" w:rsidRDefault="00013A49" w:rsidP="008B487F">
                      <w:r>
                        <w:t>10</w:t>
                      </w:r>
                    </w:p>
                    <w:p w14:paraId="0AB637E6" w14:textId="77777777" w:rsidR="00013A49" w:rsidRPr="00622AF2" w:rsidRDefault="00013A49" w:rsidP="008B487F">
                      <w:r>
                        <w:t xml:space="preserve"> </w:t>
                      </w:r>
                    </w:p>
                  </w:txbxContent>
                </v:textbox>
              </v:shape>
            </w:pict>
          </mc:Fallback>
        </mc:AlternateContent>
      </w:r>
    </w:p>
    <w:p w14:paraId="10A768D1" w14:textId="23D2BCF7" w:rsidR="00CB1A7D" w:rsidRDefault="00013A49" w:rsidP="00FB0509">
      <w:pPr>
        <w:pStyle w:val="BrdtekstODK"/>
      </w:pPr>
      <w:r>
        <w:rPr>
          <w:noProof/>
        </w:rPr>
        <mc:AlternateContent>
          <mc:Choice Requires="wps">
            <w:drawing>
              <wp:anchor distT="0" distB="0" distL="114300" distR="114300" simplePos="0" relativeHeight="251760640" behindDoc="0" locked="0" layoutInCell="1" allowOverlap="1" wp14:anchorId="60B327F3" wp14:editId="5B07E674">
                <wp:simplePos x="0" y="0"/>
                <wp:positionH relativeFrom="column">
                  <wp:posOffset>638175</wp:posOffset>
                </wp:positionH>
                <wp:positionV relativeFrom="paragraph">
                  <wp:posOffset>104457</wp:posOffset>
                </wp:positionV>
                <wp:extent cx="4476750" cy="0"/>
                <wp:effectExtent l="0" t="0" r="0" b="0"/>
                <wp:wrapNone/>
                <wp:docPr id="780341787" name="Straight Connector 411"/>
                <wp:cNvGraphicFramePr/>
                <a:graphic xmlns:a="http://schemas.openxmlformats.org/drawingml/2006/main">
                  <a:graphicData uri="http://schemas.microsoft.com/office/word/2010/wordprocessingShape">
                    <wps:wsp>
                      <wps:cNvCnPr/>
                      <wps:spPr>
                        <a:xfrm>
                          <a:off x="0" y="0"/>
                          <a:ext cx="4476750"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2C6DA" id="Straight Connector 41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8.2pt" to="402.7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" strokecolor="black [3040]">
                <v:stroke dashstyle="dash"/>
              </v:line>
            </w:pict>
          </mc:Fallback>
        </mc:AlternateContent>
      </w:r>
      <w:r>
        <w:rPr>
          <w:noProof/>
        </w:rPr>
        <mc:AlternateContent>
          <mc:Choice Requires="wps">
            <w:drawing>
              <wp:anchor distT="0" distB="0" distL="114300" distR="114300" simplePos="0" relativeHeight="251553792" behindDoc="0" locked="0" layoutInCell="1" allowOverlap="1" wp14:anchorId="4B16C611" wp14:editId="56644692">
                <wp:simplePos x="0" y="0"/>
                <wp:positionH relativeFrom="column">
                  <wp:posOffset>4166870</wp:posOffset>
                </wp:positionH>
                <wp:positionV relativeFrom="paragraph">
                  <wp:posOffset>31433</wp:posOffset>
                </wp:positionV>
                <wp:extent cx="133307" cy="133378"/>
                <wp:effectExtent l="0" t="0" r="19685" b="19050"/>
                <wp:wrapNone/>
                <wp:docPr id="1342658948" name="Ellipse 62"/>
                <wp:cNvGraphicFramePr/>
                <a:graphic xmlns:a="http://schemas.openxmlformats.org/drawingml/2006/main">
                  <a:graphicData uri="http://schemas.microsoft.com/office/word/2010/wordprocessingShape">
                    <wps:wsp>
                      <wps:cNvSpPr/>
                      <wps:spPr>
                        <a:xfrm>
                          <a:off x="0" y="0"/>
                          <a:ext cx="133307" cy="133378"/>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34EDC0" id="Ellipse 62" o:spid="_x0000_s1026" style="position:absolute;margin-left:328.1pt;margin-top:2.5pt;width:10.5pt;height:10.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" filled="f" strokecolor="#0a121c [484]" strokeweight="1pt"/>
            </w:pict>
          </mc:Fallback>
        </mc:AlternateContent>
      </w:r>
      <w:r>
        <w:rPr>
          <w:noProof/>
        </w:rPr>
        <mc:AlternateContent>
          <mc:Choice Requires="wps">
            <w:drawing>
              <wp:anchor distT="0" distB="0" distL="114300" distR="114300" simplePos="0" relativeHeight="251557888" behindDoc="0" locked="0" layoutInCell="1" allowOverlap="1" wp14:anchorId="2102BD97" wp14:editId="5FF43431">
                <wp:simplePos x="0" y="0"/>
                <wp:positionH relativeFrom="column">
                  <wp:posOffset>1237933</wp:posOffset>
                </wp:positionH>
                <wp:positionV relativeFrom="paragraph">
                  <wp:posOffset>31433</wp:posOffset>
                </wp:positionV>
                <wp:extent cx="132715" cy="133350"/>
                <wp:effectExtent l="0" t="0" r="19685" b="19050"/>
                <wp:wrapNone/>
                <wp:docPr id="1047533172"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3EE887" id="Ellipse 62" o:spid="_x0000_s1026" style="position:absolute;margin-left:97.5pt;margin-top:2.5pt;width:10.45pt;height:10.5pt;z-index:25155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" filled="f" strokecolor="#0a121c [484]" strokeweight="1pt"/>
            </w:pict>
          </mc:Fallback>
        </mc:AlternateContent>
      </w:r>
    </w:p>
    <w:p w14:paraId="00118432" w14:textId="75A225E4" w:rsidR="008B487F" w:rsidRDefault="008B487F" w:rsidP="00FB0509">
      <w:pPr>
        <w:pStyle w:val="BrdtekstODK"/>
      </w:pPr>
    </w:p>
    <w:p w14:paraId="68747C12" w14:textId="6655F754" w:rsidR="00CB1A7D" w:rsidRDefault="00013A49">
      <w:r>
        <w:rPr>
          <w:noProof/>
        </w:rPr>
        <mc:AlternateContent>
          <mc:Choice Requires="wps">
            <w:drawing>
              <wp:anchor distT="0" distB="0" distL="114300" distR="114300" simplePos="0" relativeHeight="251770880" behindDoc="0" locked="0" layoutInCell="1" allowOverlap="1" wp14:anchorId="7E25A578" wp14:editId="02D9BF22">
                <wp:simplePos x="0" y="0"/>
                <wp:positionH relativeFrom="column">
                  <wp:posOffset>4233228</wp:posOffset>
                </wp:positionH>
                <wp:positionV relativeFrom="paragraph">
                  <wp:posOffset>1576387</wp:posOffset>
                </wp:positionV>
                <wp:extent cx="252413" cy="219075"/>
                <wp:effectExtent l="0" t="0" r="0" b="9525"/>
                <wp:wrapNone/>
                <wp:docPr id="678715019" name="Tekstfelt 10"/>
                <wp:cNvGraphicFramePr/>
                <a:graphic xmlns:a="http://schemas.openxmlformats.org/drawingml/2006/main">
                  <a:graphicData uri="http://schemas.microsoft.com/office/word/2010/wordprocessingShape">
                    <wps:wsp>
                      <wps:cNvSpPr txBox="1"/>
                      <wps:spPr>
                        <a:xfrm>
                          <a:off x="0" y="0"/>
                          <a:ext cx="252413" cy="219075"/>
                        </a:xfrm>
                        <a:prstGeom prst="rect">
                          <a:avLst/>
                        </a:prstGeom>
                        <a:solidFill>
                          <a:schemeClr val="lt1"/>
                        </a:solidFill>
                        <a:ln w="6350">
                          <a:noFill/>
                        </a:ln>
                      </wps:spPr>
                      <wps:txbx>
                        <w:txbxContent>
                          <w:p w14:paraId="695E82C0" w14:textId="69CAEE1E" w:rsidR="00013A49" w:rsidRDefault="00013A49" w:rsidP="008B487F">
                            <w:r>
                              <w:t>12</w:t>
                            </w:r>
                          </w:p>
                          <w:p w14:paraId="6B0F08D2" w14:textId="77777777" w:rsidR="00013A49" w:rsidRPr="00622AF2" w:rsidRDefault="00013A49"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25A578" id="_x0000_s1217" type="#_x0000_t202" style="position:absolute;margin-left:333.35pt;margin-top:124.1pt;width:19.9pt;height:17.2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" fillcolor="white [3201]" stroked="f" strokeweight=".5pt">
                <v:textbox inset="0,0,0,0">
                  <w:txbxContent>
                    <w:p w14:paraId="695E82C0" w14:textId="69CAEE1E" w:rsidR="00013A49" w:rsidRDefault="00013A49" w:rsidP="008B487F">
                      <w:r>
                        <w:t>12</w:t>
                      </w:r>
                    </w:p>
                    <w:p w14:paraId="6B0F08D2" w14:textId="77777777" w:rsidR="00013A49" w:rsidRPr="00622AF2" w:rsidRDefault="00013A49" w:rsidP="008B487F">
                      <w:r>
                        <w:t xml:space="preserve"> </w:t>
                      </w:r>
                    </w:p>
                  </w:txbxContent>
                </v:textbox>
              </v:shape>
            </w:pict>
          </mc:Fallback>
        </mc:AlternateContent>
      </w:r>
      <w:r>
        <w:rPr>
          <w:noProof/>
        </w:rPr>
        <mc:AlternateContent>
          <mc:Choice Requires="wps">
            <w:drawing>
              <wp:anchor distT="0" distB="0" distL="114300" distR="114300" simplePos="0" relativeHeight="251768832" behindDoc="0" locked="0" layoutInCell="1" allowOverlap="1" wp14:anchorId="4B4D119B" wp14:editId="18135D69">
                <wp:simplePos x="0" y="0"/>
                <wp:positionH relativeFrom="column">
                  <wp:posOffset>4128770</wp:posOffset>
                </wp:positionH>
                <wp:positionV relativeFrom="paragraph">
                  <wp:posOffset>1525905</wp:posOffset>
                </wp:positionV>
                <wp:extent cx="438150" cy="0"/>
                <wp:effectExtent l="0" t="76200" r="0" b="95250"/>
                <wp:wrapNone/>
                <wp:docPr id="1335938889" name="Lige pilforbindelse 27"/>
                <wp:cNvGraphicFramePr/>
                <a:graphic xmlns:a="http://schemas.openxmlformats.org/drawingml/2006/main">
                  <a:graphicData uri="http://schemas.microsoft.com/office/word/2010/wordprocessingShape">
                    <wps:wsp>
                      <wps:cNvCnPr/>
                      <wps:spPr>
                        <a:xfrm flipV="1">
                          <a:off x="0" y="0"/>
                          <a:ext cx="43815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114C5" id="Lige pilforbindelse 27" o:spid="_x0000_s1026" type="#_x0000_t32" style="position:absolute;margin-left:325.1pt;margin-top:120.15pt;width:34.5pt;height:0;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766784" behindDoc="0" locked="0" layoutInCell="1" allowOverlap="1" wp14:anchorId="1E295B9A" wp14:editId="74E6287B">
                <wp:simplePos x="0" y="0"/>
                <wp:positionH relativeFrom="column">
                  <wp:posOffset>4128453</wp:posOffset>
                </wp:positionH>
                <wp:positionV relativeFrom="paragraph">
                  <wp:posOffset>271145</wp:posOffset>
                </wp:positionV>
                <wp:extent cx="0" cy="3062287"/>
                <wp:effectExtent l="0" t="0" r="38100" b="5080"/>
                <wp:wrapNone/>
                <wp:docPr id="641491493" name="Straight Connector 411"/>
                <wp:cNvGraphicFramePr/>
                <a:graphic xmlns:a="http://schemas.openxmlformats.org/drawingml/2006/main">
                  <a:graphicData uri="http://schemas.microsoft.com/office/word/2010/wordprocessingShape">
                    <wps:wsp>
                      <wps:cNvCnPr/>
                      <wps:spPr>
                        <a:xfrm flipH="1">
                          <a:off x="0" y="0"/>
                          <a:ext cx="0" cy="3062287"/>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0ABC1" id="Straight Connector 411" o:spid="_x0000_s1026" style="position:absolute;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1pt,21.35pt" to="325.1pt,2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" strokecolor="black [3040]">
                <v:stroke dashstyle="dash"/>
              </v:line>
            </w:pict>
          </mc:Fallback>
        </mc:AlternateContent>
      </w:r>
      <w:r>
        <w:rPr>
          <w:noProof/>
        </w:rPr>
        <mc:AlternateContent>
          <mc:Choice Requires="wps">
            <w:drawing>
              <wp:anchor distT="0" distB="0" distL="114300" distR="114300" simplePos="0" relativeHeight="251758592" behindDoc="0" locked="0" layoutInCell="1" allowOverlap="1" wp14:anchorId="74AA25C6" wp14:editId="5176EBA4">
                <wp:simplePos x="0" y="0"/>
                <wp:positionH relativeFrom="column">
                  <wp:posOffset>1195070</wp:posOffset>
                </wp:positionH>
                <wp:positionV relativeFrom="paragraph">
                  <wp:posOffset>5005388</wp:posOffset>
                </wp:positionV>
                <wp:extent cx="300038" cy="219075"/>
                <wp:effectExtent l="0" t="0" r="5080" b="9525"/>
                <wp:wrapNone/>
                <wp:docPr id="1080520782" name="Tekstfelt 10"/>
                <wp:cNvGraphicFramePr/>
                <a:graphic xmlns:a="http://schemas.openxmlformats.org/drawingml/2006/main">
                  <a:graphicData uri="http://schemas.microsoft.com/office/word/2010/wordprocessingShape">
                    <wps:wsp>
                      <wps:cNvSpPr txBox="1"/>
                      <wps:spPr>
                        <a:xfrm>
                          <a:off x="0" y="0"/>
                          <a:ext cx="300038" cy="219075"/>
                        </a:xfrm>
                        <a:prstGeom prst="rect">
                          <a:avLst/>
                        </a:prstGeom>
                        <a:solidFill>
                          <a:schemeClr val="lt1"/>
                        </a:solidFill>
                        <a:ln w="6350">
                          <a:noFill/>
                        </a:ln>
                      </wps:spPr>
                      <wps:txbx>
                        <w:txbxContent>
                          <w:p w14:paraId="6314B001" w14:textId="6CE7DE7D" w:rsidR="00013A49" w:rsidRDefault="00013A49" w:rsidP="008B487F">
                            <w:r>
                              <w:t>163</w:t>
                            </w:r>
                          </w:p>
                          <w:p w14:paraId="2BB0FF6A" w14:textId="77777777" w:rsidR="00013A49" w:rsidRPr="00622AF2" w:rsidRDefault="00013A49"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AA25C6" id="_x0000_s1218" type="#_x0000_t202" style="position:absolute;margin-left:94.1pt;margin-top:394.15pt;width:23.65pt;height:17.2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" fillcolor="white [3201]" stroked="f" strokeweight=".5pt">
                <v:textbox inset="0,0,0,0">
                  <w:txbxContent>
                    <w:p w14:paraId="6314B001" w14:textId="6CE7DE7D" w:rsidR="00013A49" w:rsidRDefault="00013A49" w:rsidP="008B487F">
                      <w:r>
                        <w:t>163</w:t>
                      </w:r>
                    </w:p>
                    <w:p w14:paraId="2BB0FF6A" w14:textId="77777777" w:rsidR="00013A49" w:rsidRPr="00622AF2" w:rsidRDefault="00013A49" w:rsidP="008B487F">
                      <w:r>
                        <w:t xml:space="preserve"> </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5F1DFCB7" wp14:editId="5A3AE13F">
                <wp:simplePos x="0" y="0"/>
                <wp:positionH relativeFrom="column">
                  <wp:posOffset>1123315</wp:posOffset>
                </wp:positionH>
                <wp:positionV relativeFrom="paragraph">
                  <wp:posOffset>561975</wp:posOffset>
                </wp:positionV>
                <wp:extent cx="0" cy="5852795"/>
                <wp:effectExtent l="76200" t="38100" r="76200" b="52705"/>
                <wp:wrapNone/>
                <wp:docPr id="311262734" name="Lige pilforbindelse 27"/>
                <wp:cNvGraphicFramePr/>
                <a:graphic xmlns:a="http://schemas.openxmlformats.org/drawingml/2006/main">
                  <a:graphicData uri="http://schemas.microsoft.com/office/word/2010/wordprocessingShape">
                    <wps:wsp>
                      <wps:cNvCnPr/>
                      <wps:spPr>
                        <a:xfrm flipH="1">
                          <a:off x="0" y="0"/>
                          <a:ext cx="0" cy="585279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39D291" id="Lige pilforbindelse 27" o:spid="_x0000_s1026" type="#_x0000_t32" style="position:absolute;margin-left:88.45pt;margin-top:44.25pt;width:0;height:460.8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561984" behindDoc="0" locked="0" layoutInCell="1" allowOverlap="1" wp14:anchorId="34D480E9" wp14:editId="1FE01298">
                <wp:simplePos x="0" y="0"/>
                <wp:positionH relativeFrom="column">
                  <wp:posOffset>1247458</wp:posOffset>
                </wp:positionH>
                <wp:positionV relativeFrom="paragraph">
                  <wp:posOffset>6029325</wp:posOffset>
                </wp:positionV>
                <wp:extent cx="132715" cy="133350"/>
                <wp:effectExtent l="0" t="0" r="19685" b="19050"/>
                <wp:wrapNone/>
                <wp:docPr id="1755790585"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52DFB3" id="Ellipse 62" o:spid="_x0000_s1026" style="position:absolute;margin-left:98.25pt;margin-top:474.75pt;width:10.45pt;height:10.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" filled="f" strokecolor="#0a121c [484]" strokeweight="1pt"/>
            </w:pict>
          </mc:Fallback>
        </mc:AlternateContent>
      </w:r>
      <w:r>
        <w:rPr>
          <w:noProof/>
        </w:rPr>
        <mc:AlternateContent>
          <mc:Choice Requires="wps">
            <w:drawing>
              <wp:anchor distT="0" distB="0" distL="114300" distR="114300" simplePos="0" relativeHeight="251564032" behindDoc="0" locked="0" layoutInCell="1" allowOverlap="1" wp14:anchorId="38D224A3" wp14:editId="7236097D">
                <wp:simplePos x="0" y="0"/>
                <wp:positionH relativeFrom="column">
                  <wp:posOffset>4181157</wp:posOffset>
                </wp:positionH>
                <wp:positionV relativeFrom="paragraph">
                  <wp:posOffset>6029008</wp:posOffset>
                </wp:positionV>
                <wp:extent cx="132715" cy="133350"/>
                <wp:effectExtent l="0" t="0" r="19685" b="19050"/>
                <wp:wrapNone/>
                <wp:docPr id="1215587545"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0C1E25" id="Ellipse 62" o:spid="_x0000_s1026" style="position:absolute;margin-left:329.2pt;margin-top:474.75pt;width:10.45pt;height:10.5pt;z-index:25156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" filled="f" strokecolor="#0a121c [484]" strokeweight="1pt"/>
            </w:pict>
          </mc:Fallback>
        </mc:AlternateContent>
      </w:r>
      <w:r>
        <w:rPr>
          <w:noProof/>
        </w:rPr>
        <mc:AlternateContent>
          <mc:Choice Requires="wps">
            <w:drawing>
              <wp:anchor distT="0" distB="0" distL="114300" distR="114300" simplePos="0" relativeHeight="251754496" behindDoc="0" locked="0" layoutInCell="1" allowOverlap="1" wp14:anchorId="6A18635B" wp14:editId="73FBBAEE">
                <wp:simplePos x="0" y="0"/>
                <wp:positionH relativeFrom="column">
                  <wp:posOffset>3628707</wp:posOffset>
                </wp:positionH>
                <wp:positionV relativeFrom="paragraph">
                  <wp:posOffset>6162675</wp:posOffset>
                </wp:positionV>
                <wp:extent cx="252413" cy="219075"/>
                <wp:effectExtent l="0" t="0" r="0" b="9525"/>
                <wp:wrapNone/>
                <wp:docPr id="1599283190" name="Tekstfelt 10"/>
                <wp:cNvGraphicFramePr/>
                <a:graphic xmlns:a="http://schemas.openxmlformats.org/drawingml/2006/main">
                  <a:graphicData uri="http://schemas.microsoft.com/office/word/2010/wordprocessingShape">
                    <wps:wsp>
                      <wps:cNvSpPr txBox="1"/>
                      <wps:spPr>
                        <a:xfrm>
                          <a:off x="0" y="0"/>
                          <a:ext cx="252413" cy="219075"/>
                        </a:xfrm>
                        <a:prstGeom prst="rect">
                          <a:avLst/>
                        </a:prstGeom>
                        <a:solidFill>
                          <a:schemeClr val="lt1"/>
                        </a:solidFill>
                        <a:ln w="6350">
                          <a:noFill/>
                        </a:ln>
                      </wps:spPr>
                      <wps:txbx>
                        <w:txbxContent>
                          <w:p w14:paraId="37F41DBC" w14:textId="2D872F6C" w:rsidR="00013A49" w:rsidRDefault="00013A49" w:rsidP="008B487F">
                            <w:r>
                              <w:t>10</w:t>
                            </w:r>
                          </w:p>
                          <w:p w14:paraId="2B25968E" w14:textId="77777777" w:rsidR="00013A49" w:rsidRPr="00622AF2" w:rsidRDefault="00013A49"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18635B" id="_x0000_s1219" type="#_x0000_t202" style="position:absolute;margin-left:285.7pt;margin-top:485.25pt;width:19.9pt;height:17.2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" fillcolor="white [3201]" stroked="f" strokeweight=".5pt">
                <v:textbox inset="0,0,0,0">
                  <w:txbxContent>
                    <w:p w14:paraId="37F41DBC" w14:textId="2D872F6C" w:rsidR="00013A49" w:rsidRDefault="00013A49" w:rsidP="008B487F">
                      <w:r>
                        <w:t>10</w:t>
                      </w:r>
                    </w:p>
                    <w:p w14:paraId="2B25968E" w14:textId="77777777" w:rsidR="00013A49" w:rsidRPr="00622AF2" w:rsidRDefault="00013A49" w:rsidP="008B487F">
                      <w:r>
                        <w:t xml:space="preserve"> </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2BE2C513" wp14:editId="43516A84">
                <wp:simplePos x="0" y="0"/>
                <wp:positionH relativeFrom="column">
                  <wp:posOffset>3582670</wp:posOffset>
                </wp:positionH>
                <wp:positionV relativeFrom="paragraph">
                  <wp:posOffset>6100445</wp:posOffset>
                </wp:positionV>
                <wp:extent cx="0" cy="309562"/>
                <wp:effectExtent l="76200" t="38100" r="57150" b="52705"/>
                <wp:wrapNone/>
                <wp:docPr id="487690560" name="Lige pilforbindelse 27"/>
                <wp:cNvGraphicFramePr/>
                <a:graphic xmlns:a="http://schemas.openxmlformats.org/drawingml/2006/main">
                  <a:graphicData uri="http://schemas.microsoft.com/office/word/2010/wordprocessingShape">
                    <wps:wsp>
                      <wps:cNvCnPr/>
                      <wps:spPr>
                        <a:xfrm>
                          <a:off x="0" y="0"/>
                          <a:ext cx="0" cy="309562"/>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B27B11" id="Lige pilforbindelse 27" o:spid="_x0000_s1026" type="#_x0000_t32" style="position:absolute;margin-left:282.1pt;margin-top:480.35pt;width:0;height:24.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750400" behindDoc="0" locked="0" layoutInCell="1" allowOverlap="1" wp14:anchorId="4E8D70A1" wp14:editId="19080CF1">
                <wp:simplePos x="0" y="0"/>
                <wp:positionH relativeFrom="column">
                  <wp:posOffset>690245</wp:posOffset>
                </wp:positionH>
                <wp:positionV relativeFrom="paragraph">
                  <wp:posOffset>6097587</wp:posOffset>
                </wp:positionV>
                <wp:extent cx="4476750" cy="0"/>
                <wp:effectExtent l="0" t="0" r="0" b="0"/>
                <wp:wrapNone/>
                <wp:docPr id="1053569900" name="Straight Connector 411"/>
                <wp:cNvGraphicFramePr/>
                <a:graphic xmlns:a="http://schemas.openxmlformats.org/drawingml/2006/main">
                  <a:graphicData uri="http://schemas.microsoft.com/office/word/2010/wordprocessingShape">
                    <wps:wsp>
                      <wps:cNvCnPr/>
                      <wps:spPr>
                        <a:xfrm>
                          <a:off x="0" y="0"/>
                          <a:ext cx="4476750"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428F9" id="Straight Connector 41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5pt,480.1pt" to="406.85pt,48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" strokecolor="black [3040]">
                <v:stroke dashstyle="dash"/>
              </v:line>
            </w:pict>
          </mc:Fallback>
        </mc:AlternateContent>
      </w:r>
      <w:r>
        <w:rPr>
          <w:noProof/>
        </w:rPr>
        <mc:AlternateContent>
          <mc:Choice Requires="wps">
            <w:drawing>
              <wp:anchor distT="0" distB="0" distL="114300" distR="114300" simplePos="0" relativeHeight="251748352" behindDoc="0" locked="0" layoutInCell="1" allowOverlap="1" wp14:anchorId="56F67C96" wp14:editId="32C6DA7F">
                <wp:simplePos x="0" y="0"/>
                <wp:positionH relativeFrom="column">
                  <wp:posOffset>1885632</wp:posOffset>
                </wp:positionH>
                <wp:positionV relativeFrom="paragraph">
                  <wp:posOffset>5010150</wp:posOffset>
                </wp:positionV>
                <wp:extent cx="252413" cy="219075"/>
                <wp:effectExtent l="0" t="0" r="0" b="9525"/>
                <wp:wrapNone/>
                <wp:docPr id="1875659597" name="Tekstfelt 10"/>
                <wp:cNvGraphicFramePr/>
                <a:graphic xmlns:a="http://schemas.openxmlformats.org/drawingml/2006/main">
                  <a:graphicData uri="http://schemas.microsoft.com/office/word/2010/wordprocessingShape">
                    <wps:wsp>
                      <wps:cNvSpPr txBox="1"/>
                      <wps:spPr>
                        <a:xfrm>
                          <a:off x="0" y="0"/>
                          <a:ext cx="252413" cy="219075"/>
                        </a:xfrm>
                        <a:prstGeom prst="rect">
                          <a:avLst/>
                        </a:prstGeom>
                        <a:solidFill>
                          <a:schemeClr val="lt1"/>
                        </a:solidFill>
                        <a:ln w="6350">
                          <a:noFill/>
                        </a:ln>
                      </wps:spPr>
                      <wps:txbx>
                        <w:txbxContent>
                          <w:p w14:paraId="42482711" w14:textId="4DD589E9" w:rsidR="00013A49" w:rsidRDefault="00013A49" w:rsidP="008B487F">
                            <w:r>
                              <w:t>97</w:t>
                            </w:r>
                          </w:p>
                          <w:p w14:paraId="650F9920" w14:textId="77777777" w:rsidR="00013A49" w:rsidRPr="00622AF2" w:rsidRDefault="00013A49"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F67C96" id="_x0000_s1220" type="#_x0000_t202" style="position:absolute;margin-left:148.45pt;margin-top:394.5pt;width:19.9pt;height:17.2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" fillcolor="white [3201]" stroked="f" strokeweight=".5pt">
                <v:textbox inset="0,0,0,0">
                  <w:txbxContent>
                    <w:p w14:paraId="42482711" w14:textId="4DD589E9" w:rsidR="00013A49" w:rsidRDefault="00013A49" w:rsidP="008B487F">
                      <w:r>
                        <w:t>97</w:t>
                      </w:r>
                    </w:p>
                    <w:p w14:paraId="650F9920" w14:textId="77777777" w:rsidR="00013A49" w:rsidRPr="00622AF2" w:rsidRDefault="00013A49" w:rsidP="008B487F">
                      <w:r>
                        <w:t xml:space="preserve"> </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3996BFB2" wp14:editId="69156FCA">
                <wp:simplePos x="0" y="0"/>
                <wp:positionH relativeFrom="column">
                  <wp:posOffset>1809115</wp:posOffset>
                </wp:positionH>
                <wp:positionV relativeFrom="paragraph">
                  <wp:posOffset>2981325</wp:posOffset>
                </wp:positionV>
                <wp:extent cx="0" cy="3433763"/>
                <wp:effectExtent l="76200" t="38100" r="76200" b="52705"/>
                <wp:wrapNone/>
                <wp:docPr id="2136817525" name="Lige pilforbindelse 27"/>
                <wp:cNvGraphicFramePr/>
                <a:graphic xmlns:a="http://schemas.openxmlformats.org/drawingml/2006/main">
                  <a:graphicData uri="http://schemas.microsoft.com/office/word/2010/wordprocessingShape">
                    <wps:wsp>
                      <wps:cNvCnPr/>
                      <wps:spPr>
                        <a:xfrm>
                          <a:off x="0" y="0"/>
                          <a:ext cx="0" cy="3433763"/>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18940" id="Lige pilforbindelse 27" o:spid="_x0000_s1026" type="#_x0000_t32" style="position:absolute;margin-left:142.45pt;margin-top:234.75pt;width:0;height:270.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551744" behindDoc="0" locked="0" layoutInCell="1" allowOverlap="1" wp14:anchorId="2B795399" wp14:editId="39B3E910">
                <wp:simplePos x="0" y="0"/>
                <wp:positionH relativeFrom="column">
                  <wp:posOffset>2290445</wp:posOffset>
                </wp:positionH>
                <wp:positionV relativeFrom="paragraph">
                  <wp:posOffset>3557587</wp:posOffset>
                </wp:positionV>
                <wp:extent cx="2162175" cy="219075"/>
                <wp:effectExtent l="0" t="0" r="9525" b="9525"/>
                <wp:wrapNone/>
                <wp:docPr id="1027993981" name="Tekstfelt 10"/>
                <wp:cNvGraphicFramePr/>
                <a:graphic xmlns:a="http://schemas.openxmlformats.org/drawingml/2006/main">
                  <a:graphicData uri="http://schemas.microsoft.com/office/word/2010/wordprocessingShape">
                    <wps:wsp>
                      <wps:cNvSpPr txBox="1"/>
                      <wps:spPr>
                        <a:xfrm>
                          <a:off x="0" y="0"/>
                          <a:ext cx="2162175" cy="219075"/>
                        </a:xfrm>
                        <a:prstGeom prst="rect">
                          <a:avLst/>
                        </a:prstGeom>
                        <a:solidFill>
                          <a:schemeClr val="lt1"/>
                        </a:solidFill>
                        <a:ln w="6350">
                          <a:noFill/>
                        </a:ln>
                      </wps:spPr>
                      <wps:txbx>
                        <w:txbxContent>
                          <w:p w14:paraId="76938F80" w14:textId="773C32A2" w:rsidR="00D10C28" w:rsidRDefault="00D10C28" w:rsidP="008B487F">
                            <w:r>
                              <w:t>Lodret plade som holder afbryder</w:t>
                            </w:r>
                          </w:p>
                          <w:p w14:paraId="15F526BA" w14:textId="77777777" w:rsidR="00D10C28" w:rsidRPr="00622AF2" w:rsidRDefault="00D10C28"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795399" id="_x0000_s1221" type="#_x0000_t202" style="position:absolute;margin-left:180.35pt;margin-top:280.1pt;width:170.25pt;height:17.2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" fillcolor="white [3201]" stroked="f" strokeweight=".5pt">
                <v:textbox inset="0,0,0,0">
                  <w:txbxContent>
                    <w:p w14:paraId="76938F80" w14:textId="773C32A2" w:rsidR="00D10C28" w:rsidRDefault="00D10C28" w:rsidP="008B487F">
                      <w:r>
                        <w:t>Lodret plade som holder afbryder</w:t>
                      </w:r>
                    </w:p>
                    <w:p w14:paraId="15F526BA" w14:textId="77777777" w:rsidR="00D10C28" w:rsidRPr="00622AF2" w:rsidRDefault="00D10C28" w:rsidP="008B487F">
                      <w:r>
                        <w:t xml:space="preserve"> </w:t>
                      </w:r>
                    </w:p>
                  </w:txbxContent>
                </v:textbox>
              </v:shape>
            </w:pict>
          </mc:Fallback>
        </mc:AlternateContent>
      </w:r>
      <w:r>
        <w:rPr>
          <w:noProof/>
        </w:rPr>
        <mc:AlternateContent>
          <mc:Choice Requires="wps">
            <w:drawing>
              <wp:anchor distT="0" distB="0" distL="114300" distR="114300" simplePos="0" relativeHeight="251549696" behindDoc="0" locked="0" layoutInCell="1" allowOverlap="1" wp14:anchorId="0DA02C97" wp14:editId="12C79191">
                <wp:simplePos x="0" y="0"/>
                <wp:positionH relativeFrom="column">
                  <wp:posOffset>966470</wp:posOffset>
                </wp:positionH>
                <wp:positionV relativeFrom="paragraph">
                  <wp:posOffset>3390900</wp:posOffset>
                </wp:positionV>
                <wp:extent cx="5291138" cy="523875"/>
                <wp:effectExtent l="0" t="0" r="24130" b="28575"/>
                <wp:wrapNone/>
                <wp:docPr id="716804477" name="Rectangle 398"/>
                <wp:cNvGraphicFramePr/>
                <a:graphic xmlns:a="http://schemas.openxmlformats.org/drawingml/2006/main">
                  <a:graphicData uri="http://schemas.microsoft.com/office/word/2010/wordprocessingShape">
                    <wps:wsp>
                      <wps:cNvSpPr/>
                      <wps:spPr>
                        <a:xfrm>
                          <a:off x="0" y="0"/>
                          <a:ext cx="5291138" cy="523875"/>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2F5A3C" id="Rectangle 398" o:spid="_x0000_s1026" style="position:absolute;margin-left:76.1pt;margin-top:267pt;width:416.65pt;height:41.25pt;z-index:2515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" filled="f" strokecolor="black [3200]" strokeweight="1pt"/>
            </w:pict>
          </mc:Fallback>
        </mc:AlternateContent>
      </w:r>
      <w:r>
        <w:rPr>
          <w:noProof/>
        </w:rPr>
        <mc:AlternateContent>
          <mc:Choice Requires="wps">
            <w:drawing>
              <wp:anchor distT="0" distB="0" distL="114300" distR="114300" simplePos="0" relativeHeight="251547648" behindDoc="0" locked="0" layoutInCell="1" allowOverlap="1" wp14:anchorId="3014A36F" wp14:editId="3A52910E">
                <wp:simplePos x="0" y="0"/>
                <wp:positionH relativeFrom="column">
                  <wp:posOffset>1671320</wp:posOffset>
                </wp:positionH>
                <wp:positionV relativeFrom="paragraph">
                  <wp:posOffset>1838325</wp:posOffset>
                </wp:positionV>
                <wp:extent cx="1423988" cy="252413"/>
                <wp:effectExtent l="0" t="0" r="5080" b="0"/>
                <wp:wrapNone/>
                <wp:docPr id="348923349" name="Tekstfelt 10"/>
                <wp:cNvGraphicFramePr/>
                <a:graphic xmlns:a="http://schemas.openxmlformats.org/drawingml/2006/main">
                  <a:graphicData uri="http://schemas.microsoft.com/office/word/2010/wordprocessingShape">
                    <wps:wsp>
                      <wps:cNvSpPr txBox="1"/>
                      <wps:spPr>
                        <a:xfrm>
                          <a:off x="0" y="0"/>
                          <a:ext cx="1423988" cy="252413"/>
                        </a:xfrm>
                        <a:prstGeom prst="rect">
                          <a:avLst/>
                        </a:prstGeom>
                        <a:solidFill>
                          <a:schemeClr val="lt1"/>
                        </a:solidFill>
                        <a:ln w="6350">
                          <a:noFill/>
                        </a:ln>
                      </wps:spPr>
                      <wps:txbx>
                        <w:txbxContent>
                          <w:p w14:paraId="72822240" w14:textId="31C1FA97" w:rsidR="008B487F" w:rsidRDefault="000B33DC" w:rsidP="008B487F">
                            <w:r>
                              <w:t xml:space="preserve">Skrå </w:t>
                            </w:r>
                            <w:proofErr w:type="gramStart"/>
                            <w:r>
                              <w:t>støtte</w:t>
                            </w:r>
                            <w:proofErr w:type="gramEnd"/>
                            <w:r>
                              <w:t xml:space="preserve"> 90x90x1</w:t>
                            </w:r>
                            <w:r w:rsidR="0039344E">
                              <w:t>8</w:t>
                            </w:r>
                          </w:p>
                          <w:p w14:paraId="0568E4DE" w14:textId="77777777" w:rsidR="008B487F" w:rsidRPr="00622AF2" w:rsidRDefault="008B487F"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014A36F" id="_x0000_s1222" type="#_x0000_t202" style="position:absolute;margin-left:131.6pt;margin-top:144.75pt;width:112.15pt;height:19.9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" fillcolor="white [3201]" stroked="f" strokeweight=".5pt">
                <v:textbox inset="0,0,0,0">
                  <w:txbxContent>
                    <w:p w14:paraId="72822240" w14:textId="31C1FA97" w:rsidR="008B487F" w:rsidRDefault="000B33DC" w:rsidP="008B487F">
                      <w:r>
                        <w:t xml:space="preserve">Skrå </w:t>
                      </w:r>
                      <w:proofErr w:type="gramStart"/>
                      <w:r>
                        <w:t>støtte</w:t>
                      </w:r>
                      <w:proofErr w:type="gramEnd"/>
                      <w:r>
                        <w:t xml:space="preserve"> 90x90x1</w:t>
                      </w:r>
                      <w:r w:rsidR="0039344E">
                        <w:t>8</w:t>
                      </w:r>
                    </w:p>
                    <w:p w14:paraId="0568E4DE" w14:textId="77777777" w:rsidR="008B487F" w:rsidRPr="00622AF2" w:rsidRDefault="008B487F" w:rsidP="008B487F">
                      <w:r>
                        <w:t xml:space="preserve"> </w:t>
                      </w:r>
                    </w:p>
                  </w:txbxContent>
                </v:textbox>
              </v:shape>
            </w:pict>
          </mc:Fallback>
        </mc:AlternateContent>
      </w:r>
      <w:r>
        <w:rPr>
          <w:noProof/>
        </w:rPr>
        <mc:AlternateContent>
          <mc:Choice Requires="wps">
            <w:drawing>
              <wp:anchor distT="0" distB="0" distL="114300" distR="114300" simplePos="0" relativeHeight="251555840" behindDoc="0" locked="0" layoutInCell="1" allowOverlap="1" wp14:anchorId="69DCDD63" wp14:editId="0D437656">
                <wp:simplePos x="0" y="0"/>
                <wp:positionH relativeFrom="column">
                  <wp:posOffset>2433320</wp:posOffset>
                </wp:positionH>
                <wp:positionV relativeFrom="paragraph">
                  <wp:posOffset>2390775</wp:posOffset>
                </wp:positionV>
                <wp:extent cx="1423988" cy="252413"/>
                <wp:effectExtent l="0" t="0" r="5080" b="0"/>
                <wp:wrapNone/>
                <wp:docPr id="1967857038" name="Tekstfelt 10"/>
                <wp:cNvGraphicFramePr/>
                <a:graphic xmlns:a="http://schemas.openxmlformats.org/drawingml/2006/main">
                  <a:graphicData uri="http://schemas.microsoft.com/office/word/2010/wordprocessingShape">
                    <wps:wsp>
                      <wps:cNvSpPr txBox="1"/>
                      <wps:spPr>
                        <a:xfrm>
                          <a:off x="0" y="0"/>
                          <a:ext cx="1423988" cy="252413"/>
                        </a:xfrm>
                        <a:prstGeom prst="rect">
                          <a:avLst/>
                        </a:prstGeom>
                        <a:solidFill>
                          <a:schemeClr val="lt1"/>
                        </a:solidFill>
                        <a:ln w="6350">
                          <a:noFill/>
                        </a:ln>
                      </wps:spPr>
                      <wps:txbx>
                        <w:txbxContent>
                          <w:p w14:paraId="0834C8A0" w14:textId="051ABBF7" w:rsidR="000B33DC" w:rsidRDefault="000B33DC" w:rsidP="008B487F">
                            <w:r>
                              <w:t xml:space="preserve">Skrå </w:t>
                            </w:r>
                            <w:proofErr w:type="gramStart"/>
                            <w:r>
                              <w:t>støtte</w:t>
                            </w:r>
                            <w:proofErr w:type="gramEnd"/>
                            <w:r>
                              <w:t xml:space="preserve"> 90x90x1</w:t>
                            </w:r>
                            <w:r w:rsidR="0039344E">
                              <w:t>8</w:t>
                            </w:r>
                          </w:p>
                          <w:p w14:paraId="6C0149FC" w14:textId="77777777" w:rsidR="000B33DC" w:rsidRPr="00622AF2" w:rsidRDefault="000B33DC"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DCDD63" id="_x0000_s1223" type="#_x0000_t202" style="position:absolute;margin-left:191.6pt;margin-top:188.25pt;width:112.15pt;height:19.9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" fillcolor="white [3201]" stroked="f" strokeweight=".5pt">
                <v:textbox inset="0,0,0,0">
                  <w:txbxContent>
                    <w:p w14:paraId="0834C8A0" w14:textId="051ABBF7" w:rsidR="000B33DC" w:rsidRDefault="000B33DC" w:rsidP="008B487F">
                      <w:r>
                        <w:t xml:space="preserve">Skrå </w:t>
                      </w:r>
                      <w:proofErr w:type="gramStart"/>
                      <w:r>
                        <w:t>støtte</w:t>
                      </w:r>
                      <w:proofErr w:type="gramEnd"/>
                      <w:r>
                        <w:t xml:space="preserve"> 90x90x1</w:t>
                      </w:r>
                      <w:r w:rsidR="0039344E">
                        <w:t>8</w:t>
                      </w:r>
                    </w:p>
                    <w:p w14:paraId="6C0149FC" w14:textId="77777777" w:rsidR="000B33DC" w:rsidRPr="00622AF2" w:rsidRDefault="000B33DC" w:rsidP="008B487F">
                      <w:r>
                        <w:t xml:space="preserve"> </w:t>
                      </w:r>
                    </w:p>
                  </w:txbxContent>
                </v:textbox>
              </v:shape>
            </w:pict>
          </mc:Fallback>
        </mc:AlternateContent>
      </w:r>
      <w:r>
        <w:rPr>
          <w:noProof/>
        </w:rPr>
        <mc:AlternateContent>
          <mc:Choice Requires="wps">
            <w:drawing>
              <wp:anchor distT="0" distB="0" distL="114300" distR="114300" simplePos="0" relativeHeight="251559936" behindDoc="0" locked="0" layoutInCell="1" allowOverlap="1" wp14:anchorId="1F06A5F3" wp14:editId="32FDE5CA">
                <wp:simplePos x="0" y="0"/>
                <wp:positionH relativeFrom="column">
                  <wp:posOffset>966470</wp:posOffset>
                </wp:positionH>
                <wp:positionV relativeFrom="paragraph">
                  <wp:posOffset>114300</wp:posOffset>
                </wp:positionV>
                <wp:extent cx="633412" cy="3275965"/>
                <wp:effectExtent l="0" t="0" r="14605" b="19685"/>
                <wp:wrapNone/>
                <wp:docPr id="2130283280" name="Rectangle 398"/>
                <wp:cNvGraphicFramePr/>
                <a:graphic xmlns:a="http://schemas.openxmlformats.org/drawingml/2006/main">
                  <a:graphicData uri="http://schemas.microsoft.com/office/word/2010/wordprocessingShape">
                    <wps:wsp>
                      <wps:cNvSpPr/>
                      <wps:spPr>
                        <a:xfrm>
                          <a:off x="0" y="0"/>
                          <a:ext cx="633412" cy="3275965"/>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29372" id="Rectangle 398" o:spid="_x0000_s1026" style="position:absolute;margin-left:76.1pt;margin-top:9pt;width:49.85pt;height:257.95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" filled="f" strokecolor="black [3200]" strokeweight="1pt"/>
            </w:pict>
          </mc:Fallback>
        </mc:AlternateContent>
      </w:r>
      <w:r>
        <w:rPr>
          <w:noProof/>
        </w:rPr>
        <mc:AlternateContent>
          <mc:Choice Requires="wps">
            <w:drawing>
              <wp:anchor distT="0" distB="0" distL="114300" distR="114300" simplePos="0" relativeHeight="251566080" behindDoc="0" locked="0" layoutInCell="1" allowOverlap="1" wp14:anchorId="2FC01538" wp14:editId="405AE09A">
                <wp:simplePos x="0" y="0"/>
                <wp:positionH relativeFrom="column">
                  <wp:posOffset>2966720</wp:posOffset>
                </wp:positionH>
                <wp:positionV relativeFrom="paragraph">
                  <wp:posOffset>3924300</wp:posOffset>
                </wp:positionV>
                <wp:extent cx="0" cy="2505075"/>
                <wp:effectExtent l="57150" t="38100" r="76200" b="47625"/>
                <wp:wrapNone/>
                <wp:docPr id="1568171666" name="Lige pilforbindelse 27"/>
                <wp:cNvGraphicFramePr/>
                <a:graphic xmlns:a="http://schemas.openxmlformats.org/drawingml/2006/main">
                  <a:graphicData uri="http://schemas.microsoft.com/office/word/2010/wordprocessingShape">
                    <wps:wsp>
                      <wps:cNvCnPr/>
                      <wps:spPr>
                        <a:xfrm>
                          <a:off x="0" y="0"/>
                          <a:ext cx="0" cy="250507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F742C" id="Lige pilforbindelse 27" o:spid="_x0000_s1026" type="#_x0000_t32" style="position:absolute;margin-left:233.6pt;margin-top:309pt;width:0;height:197.25pt;z-index:251566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568128" behindDoc="0" locked="0" layoutInCell="1" allowOverlap="1" wp14:anchorId="4C473D7C" wp14:editId="036D772A">
                <wp:simplePos x="0" y="0"/>
                <wp:positionH relativeFrom="column">
                  <wp:posOffset>3938270</wp:posOffset>
                </wp:positionH>
                <wp:positionV relativeFrom="paragraph">
                  <wp:posOffset>114300</wp:posOffset>
                </wp:positionV>
                <wp:extent cx="633412" cy="3275965"/>
                <wp:effectExtent l="0" t="0" r="14605" b="19685"/>
                <wp:wrapNone/>
                <wp:docPr id="986706864" name="Rectangle 398"/>
                <wp:cNvGraphicFramePr/>
                <a:graphic xmlns:a="http://schemas.openxmlformats.org/drawingml/2006/main">
                  <a:graphicData uri="http://schemas.microsoft.com/office/word/2010/wordprocessingShape">
                    <wps:wsp>
                      <wps:cNvSpPr/>
                      <wps:spPr>
                        <a:xfrm>
                          <a:off x="0" y="0"/>
                          <a:ext cx="633412" cy="3275965"/>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6D023" id="Rectangle 398" o:spid="_x0000_s1026" style="position:absolute;margin-left:310.1pt;margin-top:9pt;width:49.85pt;height:257.9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" filled="f" strokecolor="black [3200]" strokeweight="1pt"/>
            </w:pict>
          </mc:Fallback>
        </mc:AlternateContent>
      </w:r>
      <w:r>
        <w:rPr>
          <w:noProof/>
        </w:rPr>
        <mc:AlternateContent>
          <mc:Choice Requires="wps">
            <w:drawing>
              <wp:anchor distT="0" distB="0" distL="114300" distR="114300" simplePos="0" relativeHeight="251570176" behindDoc="0" locked="0" layoutInCell="1" allowOverlap="1" wp14:anchorId="1DA2340C" wp14:editId="0A62323B">
                <wp:simplePos x="0" y="0"/>
                <wp:positionH relativeFrom="column">
                  <wp:posOffset>3014345</wp:posOffset>
                </wp:positionH>
                <wp:positionV relativeFrom="paragraph">
                  <wp:posOffset>5010150</wp:posOffset>
                </wp:positionV>
                <wp:extent cx="252413" cy="219075"/>
                <wp:effectExtent l="0" t="0" r="0" b="9525"/>
                <wp:wrapNone/>
                <wp:docPr id="728926256" name="Tekstfelt 10"/>
                <wp:cNvGraphicFramePr/>
                <a:graphic xmlns:a="http://schemas.openxmlformats.org/drawingml/2006/main">
                  <a:graphicData uri="http://schemas.microsoft.com/office/word/2010/wordprocessingShape">
                    <wps:wsp>
                      <wps:cNvSpPr txBox="1"/>
                      <wps:spPr>
                        <a:xfrm>
                          <a:off x="0" y="0"/>
                          <a:ext cx="252413" cy="219075"/>
                        </a:xfrm>
                        <a:prstGeom prst="rect">
                          <a:avLst/>
                        </a:prstGeom>
                        <a:solidFill>
                          <a:schemeClr val="lt1"/>
                        </a:solidFill>
                        <a:ln w="6350">
                          <a:noFill/>
                        </a:ln>
                      </wps:spPr>
                      <wps:txbx>
                        <w:txbxContent>
                          <w:p w14:paraId="77AA414D" w14:textId="4D9B4357" w:rsidR="00CB1A7D" w:rsidRDefault="00CB1A7D" w:rsidP="008B487F">
                            <w:r>
                              <w:t>70</w:t>
                            </w:r>
                          </w:p>
                          <w:p w14:paraId="599819E9" w14:textId="77777777" w:rsidR="00CB1A7D" w:rsidRPr="00622AF2" w:rsidRDefault="00CB1A7D" w:rsidP="008B487F">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A2340C" id="_x0000_s1224" type="#_x0000_t202" style="position:absolute;margin-left:237.35pt;margin-top:394.5pt;width:19.9pt;height:17.2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" fillcolor="white [3201]" stroked="f" strokeweight=".5pt">
                <v:textbox inset="0,0,0,0">
                  <w:txbxContent>
                    <w:p w14:paraId="77AA414D" w14:textId="4D9B4357" w:rsidR="00CB1A7D" w:rsidRDefault="00CB1A7D" w:rsidP="008B487F">
                      <w:r>
                        <w:t>70</w:t>
                      </w:r>
                    </w:p>
                    <w:p w14:paraId="599819E9" w14:textId="77777777" w:rsidR="00CB1A7D" w:rsidRPr="00622AF2" w:rsidRDefault="00CB1A7D" w:rsidP="008B487F">
                      <w:r>
                        <w:t xml:space="preserve"> </w:t>
                      </w:r>
                    </w:p>
                  </w:txbxContent>
                </v:textbox>
              </v:shape>
            </w:pict>
          </mc:Fallback>
        </mc:AlternateContent>
      </w:r>
      <w:r>
        <w:rPr>
          <w:noProof/>
        </w:rPr>
        <mc:AlternateContent>
          <mc:Choice Requires="wps">
            <w:drawing>
              <wp:anchor distT="0" distB="0" distL="114300" distR="114300" simplePos="0" relativeHeight="251572224" behindDoc="0" locked="0" layoutInCell="1" allowOverlap="1" wp14:anchorId="3B6FFB98" wp14:editId="742DB7E7">
                <wp:simplePos x="0" y="0"/>
                <wp:positionH relativeFrom="column">
                  <wp:posOffset>1352232</wp:posOffset>
                </wp:positionH>
                <wp:positionV relativeFrom="paragraph">
                  <wp:posOffset>485775</wp:posOffset>
                </wp:positionV>
                <wp:extent cx="132715" cy="133350"/>
                <wp:effectExtent l="0" t="0" r="19685" b="19050"/>
                <wp:wrapNone/>
                <wp:docPr id="1923970415"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36ED2D" id="Ellipse 62" o:spid="_x0000_s1026" style="position:absolute;margin-left:106.45pt;margin-top:38.25pt;width:10.45pt;height:10.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" filled="f" strokecolor="#0a121c [484]" strokeweight="1pt"/>
            </w:pict>
          </mc:Fallback>
        </mc:AlternateContent>
      </w:r>
      <w:r>
        <w:rPr>
          <w:noProof/>
        </w:rPr>
        <mc:AlternateContent>
          <mc:Choice Requires="wps">
            <w:drawing>
              <wp:anchor distT="0" distB="0" distL="114300" distR="114300" simplePos="0" relativeHeight="251574272" behindDoc="0" locked="0" layoutInCell="1" allowOverlap="1" wp14:anchorId="00F0B43F" wp14:editId="18F51B25">
                <wp:simplePos x="0" y="0"/>
                <wp:positionH relativeFrom="column">
                  <wp:posOffset>4062095</wp:posOffset>
                </wp:positionH>
                <wp:positionV relativeFrom="paragraph">
                  <wp:posOffset>490538</wp:posOffset>
                </wp:positionV>
                <wp:extent cx="132715" cy="133350"/>
                <wp:effectExtent l="0" t="0" r="19685" b="19050"/>
                <wp:wrapNone/>
                <wp:docPr id="647278061"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6C1430" id="Ellipse 62" o:spid="_x0000_s1026" style="position:absolute;margin-left:319.85pt;margin-top:38.65pt;width:10.45pt;height:10.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" filled="f" strokecolor="#0a121c [484]" strokeweight="1pt"/>
            </w:pict>
          </mc:Fallback>
        </mc:AlternateContent>
      </w:r>
      <w:r>
        <w:rPr>
          <w:noProof/>
        </w:rPr>
        <mc:AlternateContent>
          <mc:Choice Requires="wps">
            <w:drawing>
              <wp:anchor distT="0" distB="0" distL="114300" distR="114300" simplePos="0" relativeHeight="251576320" behindDoc="0" locked="0" layoutInCell="1" allowOverlap="1" wp14:anchorId="6F837066" wp14:editId="0E1F2898">
                <wp:simplePos x="0" y="0"/>
                <wp:positionH relativeFrom="column">
                  <wp:posOffset>4057333</wp:posOffset>
                </wp:positionH>
                <wp:positionV relativeFrom="paragraph">
                  <wp:posOffset>2914651</wp:posOffset>
                </wp:positionV>
                <wp:extent cx="132715" cy="133350"/>
                <wp:effectExtent l="0" t="0" r="19685" b="19050"/>
                <wp:wrapNone/>
                <wp:docPr id="1768738370"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73609" id="Ellipse 62" o:spid="_x0000_s1026" style="position:absolute;margin-left:319.5pt;margin-top:229.5pt;width:10.45pt;height:10.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" filled="f" strokecolor="#0a121c [484]" strokeweight="1pt"/>
            </w:pict>
          </mc:Fallback>
        </mc:AlternateContent>
      </w:r>
      <w:r>
        <w:rPr>
          <w:noProof/>
        </w:rPr>
        <mc:AlternateContent>
          <mc:Choice Requires="wps">
            <w:drawing>
              <wp:anchor distT="0" distB="0" distL="114300" distR="114300" simplePos="0" relativeHeight="251578368" behindDoc="0" locked="0" layoutInCell="1" allowOverlap="1" wp14:anchorId="4575A807" wp14:editId="557AE324">
                <wp:simplePos x="0" y="0"/>
                <wp:positionH relativeFrom="column">
                  <wp:posOffset>1352234</wp:posOffset>
                </wp:positionH>
                <wp:positionV relativeFrom="paragraph">
                  <wp:posOffset>2909889</wp:posOffset>
                </wp:positionV>
                <wp:extent cx="132715" cy="133350"/>
                <wp:effectExtent l="0" t="0" r="19685" b="19050"/>
                <wp:wrapNone/>
                <wp:docPr id="1932597642" name="Ellipse 62"/>
                <wp:cNvGraphicFramePr/>
                <a:graphic xmlns:a="http://schemas.openxmlformats.org/drawingml/2006/main">
                  <a:graphicData uri="http://schemas.microsoft.com/office/word/2010/wordprocessingShape">
                    <wps:wsp>
                      <wps:cNvSpPr/>
                      <wps:spPr>
                        <a:xfrm>
                          <a:off x="0" y="0"/>
                          <a:ext cx="132715"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71CC55" id="Ellipse 62" o:spid="_x0000_s1026" style="position:absolute;margin-left:106.5pt;margin-top:229.15pt;width:10.45pt;height:10.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" filled="f" strokecolor="#0a121c [484]" strokeweight="1pt"/>
            </w:pict>
          </mc:Fallback>
        </mc:AlternateContent>
      </w:r>
      <w:r>
        <w:rPr>
          <w:noProof/>
        </w:rPr>
        <mc:AlternateContent>
          <mc:Choice Requires="wps">
            <w:drawing>
              <wp:anchor distT="0" distB="0" distL="114300" distR="114300" simplePos="0" relativeHeight="251744256" behindDoc="0" locked="0" layoutInCell="1" allowOverlap="1" wp14:anchorId="37357196" wp14:editId="15E6C578">
                <wp:simplePos x="0" y="0"/>
                <wp:positionH relativeFrom="column">
                  <wp:posOffset>509587</wp:posOffset>
                </wp:positionH>
                <wp:positionV relativeFrom="paragraph">
                  <wp:posOffset>2987675</wp:posOffset>
                </wp:positionV>
                <wp:extent cx="4476750" cy="0"/>
                <wp:effectExtent l="0" t="0" r="0" b="0"/>
                <wp:wrapNone/>
                <wp:docPr id="521788936" name="Straight Connector 411"/>
                <wp:cNvGraphicFramePr/>
                <a:graphic xmlns:a="http://schemas.openxmlformats.org/drawingml/2006/main">
                  <a:graphicData uri="http://schemas.microsoft.com/office/word/2010/wordprocessingShape">
                    <wps:wsp>
                      <wps:cNvCnPr/>
                      <wps:spPr>
                        <a:xfrm>
                          <a:off x="0" y="0"/>
                          <a:ext cx="4476750"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ACC14" id="Straight Connector 411"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pt,235.25pt" to="392.6pt,2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" strokecolor="black [3040]">
                <v:stroke dashstyle="dash"/>
              </v:line>
            </w:pict>
          </mc:Fallback>
        </mc:AlternateContent>
      </w:r>
      <w:r w:rsidR="00751311">
        <w:rPr>
          <w:noProof/>
        </w:rPr>
        <mc:AlternateContent>
          <mc:Choice Requires="wps">
            <w:drawing>
              <wp:anchor distT="0" distB="0" distL="114300" distR="114300" simplePos="0" relativeHeight="251742208" behindDoc="0" locked="0" layoutInCell="1" allowOverlap="1" wp14:anchorId="631F69F8" wp14:editId="04B5EFA2">
                <wp:simplePos x="0" y="0"/>
                <wp:positionH relativeFrom="column">
                  <wp:posOffset>485775</wp:posOffset>
                </wp:positionH>
                <wp:positionV relativeFrom="paragraph">
                  <wp:posOffset>559118</wp:posOffset>
                </wp:positionV>
                <wp:extent cx="4476750" cy="0"/>
                <wp:effectExtent l="0" t="0" r="0" b="0"/>
                <wp:wrapNone/>
                <wp:docPr id="1592797169" name="Straight Connector 411"/>
                <wp:cNvGraphicFramePr/>
                <a:graphic xmlns:a="http://schemas.openxmlformats.org/drawingml/2006/main">
                  <a:graphicData uri="http://schemas.microsoft.com/office/word/2010/wordprocessingShape">
                    <wps:wsp>
                      <wps:cNvCnPr/>
                      <wps:spPr>
                        <a:xfrm>
                          <a:off x="0" y="0"/>
                          <a:ext cx="4476750"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06D0D" id="Straight Connector 411"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44.05pt" to="390.7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" strokecolor="black [3040]">
                <v:stroke dashstyle="dash"/>
              </v:line>
            </w:pict>
          </mc:Fallback>
        </mc:AlternateContent>
      </w:r>
      <w:r w:rsidR="00CB1A7D">
        <w:br w:type="page"/>
      </w:r>
    </w:p>
    <w:p w14:paraId="43F66E5E" w14:textId="78101E88" w:rsidR="008B487F" w:rsidRDefault="00751311" w:rsidP="00FB0509">
      <w:pPr>
        <w:pStyle w:val="BrdtekstODK"/>
      </w:pPr>
      <w:r>
        <w:rPr>
          <w:noProof/>
        </w:rPr>
        <w:lastRenderedPageBreak/>
        <mc:AlternateContent>
          <mc:Choice Requires="wps">
            <w:drawing>
              <wp:anchor distT="0" distB="0" distL="114300" distR="114300" simplePos="0" relativeHeight="251740160" behindDoc="0" locked="0" layoutInCell="1" allowOverlap="1" wp14:anchorId="493BCD90" wp14:editId="75FDEA8D">
                <wp:simplePos x="0" y="0"/>
                <wp:positionH relativeFrom="column">
                  <wp:posOffset>3128327</wp:posOffset>
                </wp:positionH>
                <wp:positionV relativeFrom="paragraph">
                  <wp:posOffset>-309880</wp:posOffset>
                </wp:positionV>
                <wp:extent cx="71437" cy="842963"/>
                <wp:effectExtent l="0" t="0" r="24130" b="14605"/>
                <wp:wrapNone/>
                <wp:docPr id="1215528934" name="Rectangle 398"/>
                <wp:cNvGraphicFramePr/>
                <a:graphic xmlns:a="http://schemas.openxmlformats.org/drawingml/2006/main">
                  <a:graphicData uri="http://schemas.microsoft.com/office/word/2010/wordprocessingShape">
                    <wps:wsp>
                      <wps:cNvSpPr/>
                      <wps:spPr>
                        <a:xfrm>
                          <a:off x="0" y="0"/>
                          <a:ext cx="71437" cy="842963"/>
                        </a:xfrm>
                        <a:prstGeom prst="rect">
                          <a:avLst/>
                        </a:prstGeom>
                        <a:pattFill prst="wdUpDiag">
                          <a:fgClr>
                            <a:schemeClr val="tx1"/>
                          </a:fgClr>
                          <a:bgClr>
                            <a:schemeClr val="bg1"/>
                          </a:bgClr>
                        </a:patt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F86F3" id="Rectangle 398" o:spid="_x0000_s1026" style="position:absolute;margin-left:246.3pt;margin-top:-24.4pt;width:5.6pt;height:66.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" fillcolor="black [3213]" strokecolor="black [3200]" strokeweight="1pt">
                <v:fill r:id="rId18" o:title="" color2="white [3212]" type="pattern"/>
              </v:rect>
            </w:pict>
          </mc:Fallback>
        </mc:AlternateContent>
      </w:r>
      <w:r>
        <w:rPr>
          <w:noProof/>
        </w:rPr>
        <mc:AlternateContent>
          <mc:Choice Requires="wps">
            <w:drawing>
              <wp:anchor distT="0" distB="0" distL="114300" distR="114300" simplePos="0" relativeHeight="251729920" behindDoc="0" locked="0" layoutInCell="1" allowOverlap="1" wp14:anchorId="1008359E" wp14:editId="60AB86BF">
                <wp:simplePos x="0" y="0"/>
                <wp:positionH relativeFrom="column">
                  <wp:posOffset>2595245</wp:posOffset>
                </wp:positionH>
                <wp:positionV relativeFrom="paragraph">
                  <wp:posOffset>-177483</wp:posOffset>
                </wp:positionV>
                <wp:extent cx="252391" cy="219075"/>
                <wp:effectExtent l="0" t="0" r="14605" b="9525"/>
                <wp:wrapNone/>
                <wp:docPr id="838420801" name="Tekstfelt 10"/>
                <wp:cNvGraphicFramePr/>
                <a:graphic xmlns:a="http://schemas.openxmlformats.org/drawingml/2006/main">
                  <a:graphicData uri="http://schemas.microsoft.com/office/word/2010/wordprocessingShape">
                    <wps:wsp>
                      <wps:cNvSpPr txBox="1"/>
                      <wps:spPr>
                        <a:xfrm>
                          <a:off x="0" y="0"/>
                          <a:ext cx="252391" cy="219075"/>
                        </a:xfrm>
                        <a:prstGeom prst="rect">
                          <a:avLst/>
                        </a:prstGeom>
                        <a:noFill/>
                        <a:ln w="6350">
                          <a:noFill/>
                        </a:ln>
                      </wps:spPr>
                      <wps:txbx>
                        <w:txbxContent>
                          <w:p w14:paraId="55108612" w14:textId="2CC1F275" w:rsidR="00751311" w:rsidRDefault="00751311" w:rsidP="00477A01">
                            <w:r>
                              <w:t>12</w:t>
                            </w:r>
                          </w:p>
                          <w:p w14:paraId="75F45161" w14:textId="77777777" w:rsidR="00751311" w:rsidRPr="00622AF2" w:rsidRDefault="00751311" w:rsidP="00477A0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008359E" id="_x0000_s1225" type="#_x0000_t202" style="position:absolute;margin-left:204.35pt;margin-top:-14pt;width:19.85pt;height:17.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" filled="f" stroked="f" strokeweight=".5pt">
                <v:textbox inset="0,0,0,0">
                  <w:txbxContent>
                    <w:p w14:paraId="55108612" w14:textId="2CC1F275" w:rsidR="00751311" w:rsidRDefault="00751311" w:rsidP="00477A01">
                      <w:r>
                        <w:t>12</w:t>
                      </w:r>
                    </w:p>
                    <w:p w14:paraId="75F45161" w14:textId="77777777" w:rsidR="00751311" w:rsidRPr="00622AF2" w:rsidRDefault="00751311" w:rsidP="00477A01">
                      <w:r>
                        <w:t xml:space="preserve"> </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4C9CB4DF" wp14:editId="1614D3A1">
                <wp:simplePos x="0" y="0"/>
                <wp:positionH relativeFrom="column">
                  <wp:posOffset>2727960</wp:posOffset>
                </wp:positionH>
                <wp:positionV relativeFrom="paragraph">
                  <wp:posOffset>9207</wp:posOffset>
                </wp:positionV>
                <wp:extent cx="0" cy="447675"/>
                <wp:effectExtent l="76200" t="38100" r="76200" b="47625"/>
                <wp:wrapNone/>
                <wp:docPr id="1599092803" name="Lige pilforbindelse 27"/>
                <wp:cNvGraphicFramePr/>
                <a:graphic xmlns:a="http://schemas.openxmlformats.org/drawingml/2006/main">
                  <a:graphicData uri="http://schemas.microsoft.com/office/word/2010/wordprocessingShape">
                    <wps:wsp>
                      <wps:cNvCnPr/>
                      <wps:spPr>
                        <a:xfrm flipH="1">
                          <a:off x="0" y="0"/>
                          <a:ext cx="0" cy="44767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B73BDE" id="Lige pilforbindelse 27" o:spid="_x0000_s1026" type="#_x0000_t32" style="position:absolute;margin-left:214.8pt;margin-top:.7pt;width:0;height:35.2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738112" behindDoc="0" locked="0" layoutInCell="1" allowOverlap="1" wp14:anchorId="331E5424" wp14:editId="3899D4B6">
                <wp:simplePos x="0" y="0"/>
                <wp:positionH relativeFrom="column">
                  <wp:posOffset>409258</wp:posOffset>
                </wp:positionH>
                <wp:positionV relativeFrom="paragraph">
                  <wp:posOffset>-304800</wp:posOffset>
                </wp:positionV>
                <wp:extent cx="71437" cy="842963"/>
                <wp:effectExtent l="0" t="0" r="24130" b="14605"/>
                <wp:wrapNone/>
                <wp:docPr id="1846882010" name="Rectangle 398"/>
                <wp:cNvGraphicFramePr/>
                <a:graphic xmlns:a="http://schemas.openxmlformats.org/drawingml/2006/main">
                  <a:graphicData uri="http://schemas.microsoft.com/office/word/2010/wordprocessingShape">
                    <wps:wsp>
                      <wps:cNvSpPr/>
                      <wps:spPr>
                        <a:xfrm>
                          <a:off x="0" y="0"/>
                          <a:ext cx="71437" cy="842963"/>
                        </a:xfrm>
                        <a:prstGeom prst="rect">
                          <a:avLst/>
                        </a:prstGeom>
                        <a:pattFill prst="wdUpDiag">
                          <a:fgClr>
                            <a:schemeClr val="tx1"/>
                          </a:fgClr>
                          <a:bgClr>
                            <a:schemeClr val="bg1"/>
                          </a:bgClr>
                        </a:patt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08EAE" id="Rectangle 398" o:spid="_x0000_s1026" style="position:absolute;margin-left:32.25pt;margin-top:-24pt;width:5.6pt;height:66.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" fillcolor="black [3213]" strokecolor="black [3200]" strokeweight="1pt">
                <v:fill r:id="rId18" o:title="" color2="white [3212]" type="pattern"/>
              </v:rect>
            </w:pict>
          </mc:Fallback>
        </mc:AlternateContent>
      </w:r>
      <w:r>
        <w:rPr>
          <w:noProof/>
        </w:rPr>
        <mc:AlternateContent>
          <mc:Choice Requires="wps">
            <w:drawing>
              <wp:anchor distT="0" distB="0" distL="114300" distR="114300" simplePos="0" relativeHeight="251736064" behindDoc="0" locked="0" layoutInCell="1" allowOverlap="1" wp14:anchorId="6452626E" wp14:editId="75C9593F">
                <wp:simplePos x="0" y="0"/>
                <wp:positionH relativeFrom="column">
                  <wp:posOffset>3628708</wp:posOffset>
                </wp:positionH>
                <wp:positionV relativeFrom="paragraph">
                  <wp:posOffset>3493</wp:posOffset>
                </wp:positionV>
                <wp:extent cx="252391" cy="219075"/>
                <wp:effectExtent l="0" t="0" r="14605" b="9525"/>
                <wp:wrapNone/>
                <wp:docPr id="1493395529" name="Tekstfelt 10"/>
                <wp:cNvGraphicFramePr/>
                <a:graphic xmlns:a="http://schemas.openxmlformats.org/drawingml/2006/main">
                  <a:graphicData uri="http://schemas.microsoft.com/office/word/2010/wordprocessingShape">
                    <wps:wsp>
                      <wps:cNvSpPr txBox="1"/>
                      <wps:spPr>
                        <a:xfrm>
                          <a:off x="0" y="0"/>
                          <a:ext cx="252391" cy="219075"/>
                        </a:xfrm>
                        <a:prstGeom prst="rect">
                          <a:avLst/>
                        </a:prstGeom>
                        <a:noFill/>
                        <a:ln w="6350">
                          <a:noFill/>
                        </a:ln>
                      </wps:spPr>
                      <wps:txbx>
                        <w:txbxContent>
                          <w:p w14:paraId="2BF53DA4" w14:textId="7A4A7658" w:rsidR="00751311" w:rsidRDefault="00751311" w:rsidP="00477A01">
                            <w:r>
                              <w:t>6</w:t>
                            </w:r>
                          </w:p>
                          <w:p w14:paraId="7237D894" w14:textId="77777777" w:rsidR="00751311" w:rsidRPr="00622AF2" w:rsidRDefault="00751311" w:rsidP="00477A0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452626E" id="_x0000_s1226" type="#_x0000_t202" style="position:absolute;margin-left:285.75pt;margin-top:.3pt;width:19.85pt;height:17.2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" filled="f" stroked="f" strokeweight=".5pt">
                <v:textbox inset="0,0,0,0">
                  <w:txbxContent>
                    <w:p w14:paraId="2BF53DA4" w14:textId="7A4A7658" w:rsidR="00751311" w:rsidRDefault="00751311" w:rsidP="00477A01">
                      <w:r>
                        <w:t>6</w:t>
                      </w:r>
                    </w:p>
                    <w:p w14:paraId="7237D894" w14:textId="77777777" w:rsidR="00751311" w:rsidRPr="00622AF2" w:rsidRDefault="00751311" w:rsidP="00477A01">
                      <w:r>
                        <w:t xml:space="preserve"> </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1822B37D" wp14:editId="58B29D38">
                <wp:simplePos x="0" y="0"/>
                <wp:positionH relativeFrom="column">
                  <wp:posOffset>3394710</wp:posOffset>
                </wp:positionH>
                <wp:positionV relativeFrom="paragraph">
                  <wp:posOffset>60960</wp:posOffset>
                </wp:positionV>
                <wp:extent cx="200025" cy="0"/>
                <wp:effectExtent l="0" t="76200" r="0" b="95250"/>
                <wp:wrapNone/>
                <wp:docPr id="1895571434" name="Lige pilforbindelse 27"/>
                <wp:cNvGraphicFramePr/>
                <a:graphic xmlns:a="http://schemas.openxmlformats.org/drawingml/2006/main">
                  <a:graphicData uri="http://schemas.microsoft.com/office/word/2010/wordprocessingShape">
                    <wps:wsp>
                      <wps:cNvCnPr/>
                      <wps:spPr>
                        <a:xfrm flipH="1" flipV="1">
                          <a:off x="0" y="0"/>
                          <a:ext cx="20002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81E9A6" id="Lige pilforbindelse 27" o:spid="_x0000_s1026" type="#_x0000_t32" style="position:absolute;margin-left:267.3pt;margin-top:4.8pt;width:15.75pt;height:0;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" strokecolor="black [3040]" strokeweight="1pt">
                <v:stroke startarrow="classic" startarrowlength="long" endarrow="classic" endarrowlength="long"/>
              </v:shape>
            </w:pict>
          </mc:Fallback>
        </mc:AlternateContent>
      </w:r>
      <w:r>
        <w:rPr>
          <w:noProof/>
        </w:rPr>
        <mc:AlternateContent>
          <mc:Choice Requires="wps">
            <w:drawing>
              <wp:anchor distT="0" distB="0" distL="114300" distR="114300" simplePos="0" relativeHeight="251734016" behindDoc="0" locked="0" layoutInCell="1" allowOverlap="1" wp14:anchorId="26FDA428" wp14:editId="55295A89">
                <wp:simplePos x="0" y="0"/>
                <wp:positionH relativeFrom="column">
                  <wp:posOffset>3390583</wp:posOffset>
                </wp:positionH>
                <wp:positionV relativeFrom="paragraph">
                  <wp:posOffset>-147637</wp:posOffset>
                </wp:positionV>
                <wp:extent cx="4762" cy="3952557"/>
                <wp:effectExtent l="0" t="0" r="33655" b="29210"/>
                <wp:wrapNone/>
                <wp:docPr id="970712658" name="Straight Connector 411"/>
                <wp:cNvGraphicFramePr/>
                <a:graphic xmlns:a="http://schemas.openxmlformats.org/drawingml/2006/main">
                  <a:graphicData uri="http://schemas.microsoft.com/office/word/2010/wordprocessingShape">
                    <wps:wsp>
                      <wps:cNvCnPr/>
                      <wps:spPr>
                        <a:xfrm flipH="1">
                          <a:off x="0" y="0"/>
                          <a:ext cx="4762" cy="3952557"/>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4E6C78" id="Straight Connector 411"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11.6pt" to="267.35pt,2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" strokecolor="black [3040]">
                <v:stroke dashstyle="dash"/>
              </v:line>
            </w:pict>
          </mc:Fallback>
        </mc:AlternateContent>
      </w:r>
      <w:r w:rsidR="00DA4415">
        <w:rPr>
          <w:noProof/>
        </w:rPr>
        <mc:AlternateContent>
          <mc:Choice Requires="wps">
            <w:drawing>
              <wp:anchor distT="0" distB="0" distL="114300" distR="114300" simplePos="0" relativeHeight="251703296" behindDoc="0" locked="0" layoutInCell="1" allowOverlap="1" wp14:anchorId="591BE22D" wp14:editId="3D1EF617">
                <wp:simplePos x="0" y="0"/>
                <wp:positionH relativeFrom="column">
                  <wp:posOffset>2179955</wp:posOffset>
                </wp:positionH>
                <wp:positionV relativeFrom="paragraph">
                  <wp:posOffset>0</wp:posOffset>
                </wp:positionV>
                <wp:extent cx="0" cy="2828925"/>
                <wp:effectExtent l="76200" t="38100" r="95250" b="47625"/>
                <wp:wrapNone/>
                <wp:docPr id="1432810125" name="Lige pilforbindelse 27"/>
                <wp:cNvGraphicFramePr/>
                <a:graphic xmlns:a="http://schemas.openxmlformats.org/drawingml/2006/main">
                  <a:graphicData uri="http://schemas.microsoft.com/office/word/2010/wordprocessingShape">
                    <wps:wsp>
                      <wps:cNvCnPr/>
                      <wps:spPr>
                        <a:xfrm>
                          <a:off x="0" y="0"/>
                          <a:ext cx="0" cy="282892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9E9B6" id="Lige pilforbindelse 27" o:spid="_x0000_s1026" type="#_x0000_t32" style="position:absolute;margin-left:171.65pt;margin-top:0;width:0;height:22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" strokecolor="black [3040]" strokeweight="1pt">
                <v:stroke startarrow="classic" startarrowlength="long" endarrow="classic" endarrowlength="long"/>
              </v:shape>
            </w:pict>
          </mc:Fallback>
        </mc:AlternateContent>
      </w:r>
      <w:r w:rsidR="0019794B">
        <w:rPr>
          <w:noProof/>
        </w:rPr>
        <mc:AlternateContent>
          <mc:Choice Requires="wps">
            <w:drawing>
              <wp:anchor distT="0" distB="0" distL="114300" distR="114300" simplePos="0" relativeHeight="251701248" behindDoc="0" locked="0" layoutInCell="1" allowOverlap="1" wp14:anchorId="5A037AAF" wp14:editId="5E8D9CD4">
                <wp:simplePos x="0" y="0"/>
                <wp:positionH relativeFrom="column">
                  <wp:posOffset>-635</wp:posOffset>
                </wp:positionH>
                <wp:positionV relativeFrom="paragraph">
                  <wp:posOffset>4445</wp:posOffset>
                </wp:positionV>
                <wp:extent cx="633095" cy="3275965"/>
                <wp:effectExtent l="0" t="0" r="14605" b="19685"/>
                <wp:wrapNone/>
                <wp:docPr id="1650612371" name="Rectangle 398"/>
                <wp:cNvGraphicFramePr/>
                <a:graphic xmlns:a="http://schemas.openxmlformats.org/drawingml/2006/main">
                  <a:graphicData uri="http://schemas.microsoft.com/office/word/2010/wordprocessingShape">
                    <wps:wsp>
                      <wps:cNvSpPr/>
                      <wps:spPr>
                        <a:xfrm>
                          <a:off x="0" y="0"/>
                          <a:ext cx="633095" cy="3275965"/>
                        </a:xfrm>
                        <a:prstGeom prst="rect">
                          <a:avLst/>
                        </a:prstGeom>
                        <a:noFill/>
                        <a:ln w="9525">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897A20" id="Rectangle 398" o:spid="_x0000_s1026" style="position:absolute;margin-left:-.05pt;margin-top:.35pt;width:49.85pt;height:257.9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" filled="f" strokecolor="black [3200]">
                <v:stroke dashstyle="dash"/>
              </v:rect>
            </w:pict>
          </mc:Fallback>
        </mc:AlternateContent>
      </w:r>
      <w:r w:rsidR="0019794B">
        <w:rPr>
          <w:noProof/>
        </w:rPr>
        <mc:AlternateContent>
          <mc:Choice Requires="wps">
            <w:drawing>
              <wp:anchor distT="0" distB="0" distL="114300" distR="114300" simplePos="0" relativeHeight="251699200" behindDoc="0" locked="0" layoutInCell="1" allowOverlap="1" wp14:anchorId="06D96608" wp14:editId="76FC50D3">
                <wp:simplePos x="0" y="0"/>
                <wp:positionH relativeFrom="column">
                  <wp:posOffset>2962275</wp:posOffset>
                </wp:positionH>
                <wp:positionV relativeFrom="paragraph">
                  <wp:posOffset>3810</wp:posOffset>
                </wp:positionV>
                <wp:extent cx="633095" cy="3275965"/>
                <wp:effectExtent l="0" t="0" r="14605" b="19685"/>
                <wp:wrapNone/>
                <wp:docPr id="230112862" name="Rectangle 398"/>
                <wp:cNvGraphicFramePr/>
                <a:graphic xmlns:a="http://schemas.openxmlformats.org/drawingml/2006/main">
                  <a:graphicData uri="http://schemas.microsoft.com/office/word/2010/wordprocessingShape">
                    <wps:wsp>
                      <wps:cNvSpPr/>
                      <wps:spPr>
                        <a:xfrm>
                          <a:off x="0" y="0"/>
                          <a:ext cx="633095" cy="3275965"/>
                        </a:xfrm>
                        <a:prstGeom prst="rect">
                          <a:avLst/>
                        </a:prstGeom>
                        <a:noFill/>
                        <a:ln w="9525">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CD0FC" id="Rectangle 398" o:spid="_x0000_s1026" style="position:absolute;margin-left:233.25pt;margin-top:.3pt;width:49.85pt;height:257.9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" filled="f" strokecolor="black [3200]">
                <v:stroke dashstyle="dash"/>
              </v:rect>
            </w:pict>
          </mc:Fallback>
        </mc:AlternateContent>
      </w:r>
      <w:r w:rsidR="00477A01">
        <w:rPr>
          <w:noProof/>
        </w:rPr>
        <mc:AlternateContent>
          <mc:Choice Requires="wps">
            <w:drawing>
              <wp:anchor distT="0" distB="0" distL="114300" distR="114300" simplePos="0" relativeHeight="251631616" behindDoc="0" locked="0" layoutInCell="1" allowOverlap="1" wp14:anchorId="4B2C162E" wp14:editId="48B59A66">
                <wp:simplePos x="0" y="0"/>
                <wp:positionH relativeFrom="column">
                  <wp:posOffset>-318</wp:posOffset>
                </wp:positionH>
                <wp:positionV relativeFrom="paragraph">
                  <wp:posOffset>-309562</wp:posOffset>
                </wp:positionV>
                <wp:extent cx="3595687" cy="309562"/>
                <wp:effectExtent l="0" t="0" r="24130" b="14605"/>
                <wp:wrapNone/>
                <wp:docPr id="413386818" name="Rectangle 398"/>
                <wp:cNvGraphicFramePr/>
                <a:graphic xmlns:a="http://schemas.openxmlformats.org/drawingml/2006/main">
                  <a:graphicData uri="http://schemas.microsoft.com/office/word/2010/wordprocessingShape">
                    <wps:wsp>
                      <wps:cNvSpPr/>
                      <wps:spPr>
                        <a:xfrm>
                          <a:off x="0" y="0"/>
                          <a:ext cx="3595687" cy="309562"/>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8ED7C" id="Rectangle 398" o:spid="_x0000_s1026" style="position:absolute;margin-left:-.05pt;margin-top:-24.35pt;width:283.1pt;height:24.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" filled="f" strokecolor="black [3200]" strokeweight="1pt"/>
            </w:pict>
          </mc:Fallback>
        </mc:AlternateContent>
      </w:r>
      <w:r w:rsidR="00477A01">
        <w:rPr>
          <w:noProof/>
        </w:rPr>
        <mc:AlternateContent>
          <mc:Choice Requires="wps">
            <w:drawing>
              <wp:anchor distT="0" distB="0" distL="114300" distR="114300" simplePos="0" relativeHeight="251582464" behindDoc="0" locked="0" layoutInCell="1" allowOverlap="1" wp14:anchorId="73A95488" wp14:editId="79F11CAF">
                <wp:simplePos x="0" y="0"/>
                <wp:positionH relativeFrom="column">
                  <wp:posOffset>3594735</wp:posOffset>
                </wp:positionH>
                <wp:positionV relativeFrom="paragraph">
                  <wp:posOffset>-309880</wp:posOffset>
                </wp:positionV>
                <wp:extent cx="866775" cy="2147887"/>
                <wp:effectExtent l="0" t="0" r="28575" b="24130"/>
                <wp:wrapNone/>
                <wp:docPr id="1627571813" name="Rectangle 398"/>
                <wp:cNvGraphicFramePr/>
                <a:graphic xmlns:a="http://schemas.openxmlformats.org/drawingml/2006/main">
                  <a:graphicData uri="http://schemas.microsoft.com/office/word/2010/wordprocessingShape">
                    <wps:wsp>
                      <wps:cNvSpPr/>
                      <wps:spPr>
                        <a:xfrm>
                          <a:off x="0" y="0"/>
                          <a:ext cx="866775" cy="2147887"/>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B0AA9" id="Rectangle 398" o:spid="_x0000_s1026" style="position:absolute;margin-left:283.05pt;margin-top:-24.4pt;width:68.25pt;height:169.1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" filled="f" strokecolor="black [3200]" strokeweight="1pt"/>
            </w:pict>
          </mc:Fallback>
        </mc:AlternateContent>
      </w:r>
      <w:r w:rsidR="00477A01">
        <w:rPr>
          <w:noProof/>
        </w:rPr>
        <mc:AlternateContent>
          <mc:Choice Requires="wps">
            <w:drawing>
              <wp:anchor distT="0" distB="0" distL="114300" distR="114300" simplePos="0" relativeHeight="251596800" behindDoc="0" locked="0" layoutInCell="1" allowOverlap="1" wp14:anchorId="518C1BC5" wp14:editId="31E6596A">
                <wp:simplePos x="0" y="0"/>
                <wp:positionH relativeFrom="column">
                  <wp:posOffset>2342197</wp:posOffset>
                </wp:positionH>
                <wp:positionV relativeFrom="paragraph">
                  <wp:posOffset>90170</wp:posOffset>
                </wp:positionV>
                <wp:extent cx="301897" cy="304800"/>
                <wp:effectExtent l="0" t="0" r="22225" b="19050"/>
                <wp:wrapNone/>
                <wp:docPr id="1589313093" name="Ellipse 62"/>
                <wp:cNvGraphicFramePr/>
                <a:graphic xmlns:a="http://schemas.openxmlformats.org/drawingml/2006/main">
                  <a:graphicData uri="http://schemas.microsoft.com/office/word/2010/wordprocessingShape">
                    <wps:wsp>
                      <wps:cNvSpPr/>
                      <wps:spPr>
                        <a:xfrm>
                          <a:off x="0" y="0"/>
                          <a:ext cx="301897" cy="3048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450504" id="Ellipse 62" o:spid="_x0000_s1026" style="position:absolute;margin-left:184.4pt;margin-top:7.1pt;width:23.75pt;height:24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" filled="f" strokecolor="#0a121c [484]" strokeweight="1pt"/>
            </w:pict>
          </mc:Fallback>
        </mc:AlternateContent>
      </w:r>
      <w:r w:rsidR="00477A01">
        <w:rPr>
          <w:noProof/>
        </w:rPr>
        <mc:AlternateContent>
          <mc:Choice Requires="wps">
            <w:drawing>
              <wp:anchor distT="0" distB="0" distL="114300" distR="114300" simplePos="0" relativeHeight="251592704" behindDoc="0" locked="0" layoutInCell="1" allowOverlap="1" wp14:anchorId="259EF049" wp14:editId="6D010A73">
                <wp:simplePos x="0" y="0"/>
                <wp:positionH relativeFrom="column">
                  <wp:posOffset>952500</wp:posOffset>
                </wp:positionH>
                <wp:positionV relativeFrom="paragraph">
                  <wp:posOffset>85090</wp:posOffset>
                </wp:positionV>
                <wp:extent cx="301625" cy="304800"/>
                <wp:effectExtent l="0" t="0" r="22225" b="19050"/>
                <wp:wrapNone/>
                <wp:docPr id="1480825982" name="Ellipse 62"/>
                <wp:cNvGraphicFramePr/>
                <a:graphic xmlns:a="http://schemas.openxmlformats.org/drawingml/2006/main">
                  <a:graphicData uri="http://schemas.microsoft.com/office/word/2010/wordprocessingShape">
                    <wps:wsp>
                      <wps:cNvSpPr/>
                      <wps:spPr>
                        <a:xfrm>
                          <a:off x="0" y="0"/>
                          <a:ext cx="301625" cy="3048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84B5C" id="Ellipse 62" o:spid="_x0000_s1026" style="position:absolute;margin-left:75pt;margin-top:6.7pt;width:23.75pt;height:24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" filled="f" strokecolor="#0a121c [484]" strokeweight="1pt"/>
            </w:pict>
          </mc:Fallback>
        </mc:AlternateContent>
      </w:r>
      <w:r w:rsidR="00C85CDA">
        <w:rPr>
          <w:noProof/>
        </w:rPr>
        <mc:AlternateContent>
          <mc:Choice Requires="wps">
            <w:drawing>
              <wp:anchor distT="0" distB="0" distL="114300" distR="114300" simplePos="0" relativeHeight="251580416" behindDoc="0" locked="0" layoutInCell="1" allowOverlap="1" wp14:anchorId="5E8CE36F" wp14:editId="5BFAE0E7">
                <wp:simplePos x="0" y="0"/>
                <wp:positionH relativeFrom="column">
                  <wp:posOffset>-317</wp:posOffset>
                </wp:positionH>
                <wp:positionV relativeFrom="paragraph">
                  <wp:posOffset>0</wp:posOffset>
                </wp:positionV>
                <wp:extent cx="3595687" cy="6834188"/>
                <wp:effectExtent l="0" t="0" r="24130" b="24130"/>
                <wp:wrapNone/>
                <wp:docPr id="65309674" name="Rectangle 398"/>
                <wp:cNvGraphicFramePr/>
                <a:graphic xmlns:a="http://schemas.openxmlformats.org/drawingml/2006/main">
                  <a:graphicData uri="http://schemas.microsoft.com/office/word/2010/wordprocessingShape">
                    <wps:wsp>
                      <wps:cNvSpPr/>
                      <wps:spPr>
                        <a:xfrm>
                          <a:off x="0" y="0"/>
                          <a:ext cx="3595687" cy="6834188"/>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11411" id="Rectangle 398" o:spid="_x0000_s1026" style="position:absolute;margin-left:0;margin-top:0;width:283.1pt;height:538.1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" filled="f" strokecolor="black [3200]" strokeweight="1pt"/>
            </w:pict>
          </mc:Fallback>
        </mc:AlternateContent>
      </w:r>
    </w:p>
    <w:p w14:paraId="1F6A2CDA" w14:textId="559DADDB" w:rsidR="00CB1A7D" w:rsidRDefault="00477A01" w:rsidP="00FB0509">
      <w:pPr>
        <w:pStyle w:val="BrdtekstODK"/>
      </w:pPr>
      <w:r>
        <w:rPr>
          <w:noProof/>
        </w:rPr>
        <mc:AlternateContent>
          <mc:Choice Requires="wps">
            <w:drawing>
              <wp:anchor distT="0" distB="0" distL="114300" distR="114300" simplePos="0" relativeHeight="251607040" behindDoc="0" locked="0" layoutInCell="1" allowOverlap="1" wp14:anchorId="44ADD296" wp14:editId="69606107">
                <wp:simplePos x="0" y="0"/>
                <wp:positionH relativeFrom="column">
                  <wp:posOffset>1676400</wp:posOffset>
                </wp:positionH>
                <wp:positionV relativeFrom="paragraph">
                  <wp:posOffset>114617</wp:posOffset>
                </wp:positionV>
                <wp:extent cx="252391" cy="219075"/>
                <wp:effectExtent l="0" t="0" r="0" b="0"/>
                <wp:wrapNone/>
                <wp:docPr id="1956143094" name="Tekstfelt 10"/>
                <wp:cNvGraphicFramePr/>
                <a:graphic xmlns:a="http://schemas.openxmlformats.org/drawingml/2006/main">
                  <a:graphicData uri="http://schemas.microsoft.com/office/word/2010/wordprocessingShape">
                    <wps:wsp>
                      <wps:cNvSpPr txBox="1"/>
                      <wps:spPr>
                        <a:xfrm>
                          <a:off x="0" y="0"/>
                          <a:ext cx="252391" cy="219075"/>
                        </a:xfrm>
                        <a:prstGeom prst="rect">
                          <a:avLst/>
                        </a:prstGeom>
                        <a:solidFill>
                          <a:schemeClr val="lt1"/>
                        </a:solidFill>
                        <a:ln w="6350">
                          <a:noFill/>
                        </a:ln>
                      </wps:spPr>
                      <wps:txbx>
                        <w:txbxContent>
                          <w:p w14:paraId="5829F65C" w14:textId="3CC1A5B0" w:rsidR="00477A01" w:rsidRDefault="00477A01" w:rsidP="00477A01">
                            <w:r>
                              <w:t>37</w:t>
                            </w:r>
                          </w:p>
                          <w:p w14:paraId="5CDD1D3F" w14:textId="77777777" w:rsidR="00477A01" w:rsidRPr="00622AF2" w:rsidRDefault="00477A01" w:rsidP="00477A0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ADD296" id="_x0000_s1227" type="#_x0000_t202" style="position:absolute;margin-left:132pt;margin-top:9pt;width:19.85pt;height:17.2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" fillcolor="white [3201]" stroked="f" strokeweight=".5pt">
                <v:textbox inset="0,0,0,0">
                  <w:txbxContent>
                    <w:p w14:paraId="5829F65C" w14:textId="3CC1A5B0" w:rsidR="00477A01" w:rsidRDefault="00477A01" w:rsidP="00477A01">
                      <w:r>
                        <w:t>37</w:t>
                      </w:r>
                    </w:p>
                    <w:p w14:paraId="5CDD1D3F" w14:textId="77777777" w:rsidR="00477A01" w:rsidRPr="00622AF2" w:rsidRDefault="00477A01" w:rsidP="00477A01">
                      <w:r>
                        <w:t xml:space="preserve"> </w:t>
                      </w:r>
                    </w:p>
                  </w:txbxContent>
                </v:textbox>
              </v:shape>
            </w:pict>
          </mc:Fallback>
        </mc:AlternateContent>
      </w:r>
      <w:r>
        <w:rPr>
          <w:noProof/>
        </w:rPr>
        <mc:AlternateContent>
          <mc:Choice Requires="wps">
            <w:drawing>
              <wp:anchor distT="0" distB="0" distL="114300" distR="114300" simplePos="0" relativeHeight="251598848" behindDoc="0" locked="0" layoutInCell="1" allowOverlap="1" wp14:anchorId="5C91B15F" wp14:editId="15B4076E">
                <wp:simplePos x="0" y="0"/>
                <wp:positionH relativeFrom="column">
                  <wp:posOffset>1114425</wp:posOffset>
                </wp:positionH>
                <wp:positionV relativeFrom="paragraph">
                  <wp:posOffset>84455</wp:posOffset>
                </wp:positionV>
                <wp:extent cx="1343025" cy="0"/>
                <wp:effectExtent l="0" t="76200" r="0" b="95250"/>
                <wp:wrapNone/>
                <wp:docPr id="2018926698" name="Lige pilforbindelse 27"/>
                <wp:cNvGraphicFramePr/>
                <a:graphic xmlns:a="http://schemas.openxmlformats.org/drawingml/2006/main">
                  <a:graphicData uri="http://schemas.microsoft.com/office/word/2010/wordprocessingShape">
                    <wps:wsp>
                      <wps:cNvCnPr/>
                      <wps:spPr>
                        <a:xfrm flipV="1">
                          <a:off x="0" y="0"/>
                          <a:ext cx="134302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1CEB4E" id="Lige pilforbindelse 27" o:spid="_x0000_s1026" type="#_x0000_t32" style="position:absolute;margin-left:87.75pt;margin-top:6.65pt;width:105.75pt;height:0;flip:y;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" strokecolor="black [3040]" strokeweight="1pt">
                <v:stroke startarrow="classic" startarrowlength="long" endarrow="classic" endarrowlength="long"/>
              </v:shape>
            </w:pict>
          </mc:Fallback>
        </mc:AlternateContent>
      </w:r>
    </w:p>
    <w:p w14:paraId="1B4B1DAC" w14:textId="197435C3" w:rsidR="00CB1A7D" w:rsidRDefault="00751311" w:rsidP="00FB0509">
      <w:pPr>
        <w:pStyle w:val="BrdtekstODK"/>
      </w:pPr>
      <w:r>
        <w:rPr>
          <w:noProof/>
        </w:rPr>
        <mc:AlternateContent>
          <mc:Choice Requires="wps">
            <w:drawing>
              <wp:anchor distT="0" distB="0" distL="114300" distR="114300" simplePos="0" relativeHeight="251725824" behindDoc="0" locked="0" layoutInCell="1" allowOverlap="1" wp14:anchorId="78D55415" wp14:editId="154CA089">
                <wp:simplePos x="0" y="0"/>
                <wp:positionH relativeFrom="column">
                  <wp:posOffset>-314325</wp:posOffset>
                </wp:positionH>
                <wp:positionV relativeFrom="paragraph">
                  <wp:posOffset>111125</wp:posOffset>
                </wp:positionV>
                <wp:extent cx="4476750" cy="0"/>
                <wp:effectExtent l="0" t="0" r="0" b="0"/>
                <wp:wrapNone/>
                <wp:docPr id="528001779" name="Straight Connector 411"/>
                <wp:cNvGraphicFramePr/>
                <a:graphic xmlns:a="http://schemas.openxmlformats.org/drawingml/2006/main">
                  <a:graphicData uri="http://schemas.microsoft.com/office/word/2010/wordprocessingShape">
                    <wps:wsp>
                      <wps:cNvCnPr/>
                      <wps:spPr>
                        <a:xfrm>
                          <a:off x="0" y="0"/>
                          <a:ext cx="4476750"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38CD5" id="Straight Connector 411"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8.75pt" to="327.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" strokecolor="black [3040]">
                <v:stroke dashstyle="dash"/>
              </v:line>
            </w:pict>
          </mc:Fallback>
        </mc:AlternateContent>
      </w:r>
      <w:r w:rsidR="00E33D58">
        <w:rPr>
          <w:noProof/>
        </w:rPr>
        <mc:AlternateContent>
          <mc:Choice Requires="wps">
            <w:drawing>
              <wp:anchor distT="0" distB="0" distL="114300" distR="114300" simplePos="0" relativeHeight="251711488" behindDoc="0" locked="0" layoutInCell="1" allowOverlap="1" wp14:anchorId="6C137249" wp14:editId="7E671990">
                <wp:simplePos x="0" y="0"/>
                <wp:positionH relativeFrom="column">
                  <wp:posOffset>3323907</wp:posOffset>
                </wp:positionH>
                <wp:positionV relativeFrom="paragraph">
                  <wp:posOffset>39370</wp:posOffset>
                </wp:positionV>
                <wp:extent cx="136435" cy="138112"/>
                <wp:effectExtent l="0" t="0" r="16510" b="14605"/>
                <wp:wrapNone/>
                <wp:docPr id="1242794031"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4F60C5" id="Ellipse 62" o:spid="_x0000_s1026" style="position:absolute;margin-left:261.7pt;margin-top:3.1pt;width:10.75pt;height:10.8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" filled="f" strokecolor="#0a121c [484]" strokeweight="1pt"/>
            </w:pict>
          </mc:Fallback>
        </mc:AlternateContent>
      </w:r>
      <w:r w:rsidR="00E33D58">
        <w:rPr>
          <w:noProof/>
        </w:rPr>
        <mc:AlternateContent>
          <mc:Choice Requires="wps">
            <w:drawing>
              <wp:anchor distT="0" distB="0" distL="114300" distR="114300" simplePos="0" relativeHeight="251707392" behindDoc="0" locked="0" layoutInCell="1" allowOverlap="1" wp14:anchorId="51B485FC" wp14:editId="40E8F776">
                <wp:simplePos x="0" y="0"/>
                <wp:positionH relativeFrom="column">
                  <wp:posOffset>137477</wp:posOffset>
                </wp:positionH>
                <wp:positionV relativeFrom="paragraph">
                  <wp:posOffset>30162</wp:posOffset>
                </wp:positionV>
                <wp:extent cx="136435" cy="138112"/>
                <wp:effectExtent l="0" t="0" r="16510" b="14605"/>
                <wp:wrapNone/>
                <wp:docPr id="1867247364" name="Ellipse 62"/>
                <wp:cNvGraphicFramePr/>
                <a:graphic xmlns:a="http://schemas.openxmlformats.org/drawingml/2006/main">
                  <a:graphicData uri="http://schemas.microsoft.com/office/word/2010/wordprocessingShape">
                    <wps:wsp>
                      <wps:cNvSpPr/>
                      <wps:spPr>
                        <a:xfrm>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8945F" id="Ellipse 62" o:spid="_x0000_s1026" style="position:absolute;margin-left:10.8pt;margin-top:2.35pt;width:10.75pt;height:10.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" filled="f" strokecolor="#0a121c [484]" strokeweight="1pt"/>
            </w:pict>
          </mc:Fallback>
        </mc:AlternateContent>
      </w:r>
    </w:p>
    <w:p w14:paraId="33B826B6" w14:textId="3AF39E71" w:rsidR="00CB1A7D" w:rsidRDefault="00DA4415">
      <w:r>
        <w:rPr>
          <w:noProof/>
        </w:rPr>
        <mc:AlternateContent>
          <mc:Choice Requires="wps">
            <w:drawing>
              <wp:anchor distT="0" distB="0" distL="114300" distR="114300" simplePos="0" relativeHeight="251723776" behindDoc="0" locked="0" layoutInCell="1" allowOverlap="1" wp14:anchorId="638D9971" wp14:editId="613CAFC4">
                <wp:simplePos x="0" y="0"/>
                <wp:positionH relativeFrom="column">
                  <wp:posOffset>3060700</wp:posOffset>
                </wp:positionH>
                <wp:positionV relativeFrom="paragraph">
                  <wp:posOffset>5335588</wp:posOffset>
                </wp:positionV>
                <wp:extent cx="136435" cy="138112"/>
                <wp:effectExtent l="0" t="0" r="16510" b="14605"/>
                <wp:wrapNone/>
                <wp:docPr id="1402596094"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68187F" id="Ellipse 62" o:spid="_x0000_s1026" style="position:absolute;margin-left:241pt;margin-top:420.15pt;width:10.75pt;height:10.85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" filled="f" strokecolor="#0a121c [484]" strokeweight="1pt"/>
            </w:pict>
          </mc:Fallback>
        </mc:AlternateContent>
      </w:r>
      <w:r>
        <w:rPr>
          <w:noProof/>
        </w:rPr>
        <mc:AlternateContent>
          <mc:Choice Requires="wps">
            <w:drawing>
              <wp:anchor distT="0" distB="0" distL="114300" distR="114300" simplePos="0" relativeHeight="251721728" behindDoc="0" locked="0" layoutInCell="1" allowOverlap="1" wp14:anchorId="69A66855" wp14:editId="7B2BBE6E">
                <wp:simplePos x="0" y="0"/>
                <wp:positionH relativeFrom="column">
                  <wp:posOffset>374650</wp:posOffset>
                </wp:positionH>
                <wp:positionV relativeFrom="paragraph">
                  <wp:posOffset>5340667</wp:posOffset>
                </wp:positionV>
                <wp:extent cx="136435" cy="138112"/>
                <wp:effectExtent l="0" t="0" r="16510" b="14605"/>
                <wp:wrapNone/>
                <wp:docPr id="556096499"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B89937" id="Ellipse 62" o:spid="_x0000_s1026" style="position:absolute;margin-left:29.5pt;margin-top:420.5pt;width:10.75pt;height:10.8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" filled="f" strokecolor="#0a121c [484]" strokeweight="1pt"/>
            </w:pict>
          </mc:Fallback>
        </mc:AlternateContent>
      </w:r>
      <w:r>
        <w:rPr>
          <w:noProof/>
        </w:rPr>
        <mc:AlternateContent>
          <mc:Choice Requires="wps">
            <w:drawing>
              <wp:anchor distT="0" distB="0" distL="114300" distR="114300" simplePos="0" relativeHeight="251719680" behindDoc="0" locked="0" layoutInCell="1" allowOverlap="1" wp14:anchorId="69A89C15" wp14:editId="501E5D23">
                <wp:simplePos x="0" y="0"/>
                <wp:positionH relativeFrom="column">
                  <wp:posOffset>380047</wp:posOffset>
                </wp:positionH>
                <wp:positionV relativeFrom="paragraph">
                  <wp:posOffset>2069147</wp:posOffset>
                </wp:positionV>
                <wp:extent cx="136435" cy="138112"/>
                <wp:effectExtent l="0" t="0" r="16510" b="14605"/>
                <wp:wrapNone/>
                <wp:docPr id="1957020652"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5AE03F" id="Ellipse 62" o:spid="_x0000_s1026" style="position:absolute;margin-left:29.9pt;margin-top:162.9pt;width:10.75pt;height:10.8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" filled="f" strokecolor="#0a121c [484]" strokeweight="1pt"/>
            </w:pict>
          </mc:Fallback>
        </mc:AlternateContent>
      </w:r>
      <w:r>
        <w:rPr>
          <w:noProof/>
        </w:rPr>
        <mc:AlternateContent>
          <mc:Choice Requires="wps">
            <w:drawing>
              <wp:anchor distT="0" distB="0" distL="114300" distR="114300" simplePos="0" relativeHeight="251717632" behindDoc="0" locked="0" layoutInCell="1" allowOverlap="1" wp14:anchorId="48583862" wp14:editId="62EFA6BF">
                <wp:simplePos x="0" y="0"/>
                <wp:positionH relativeFrom="column">
                  <wp:posOffset>3061653</wp:posOffset>
                </wp:positionH>
                <wp:positionV relativeFrom="paragraph">
                  <wp:posOffset>2064385</wp:posOffset>
                </wp:positionV>
                <wp:extent cx="136435" cy="138112"/>
                <wp:effectExtent l="0" t="0" r="16510" b="14605"/>
                <wp:wrapNone/>
                <wp:docPr id="1593368823"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C73AC5" id="Ellipse 62" o:spid="_x0000_s1026" style="position:absolute;margin-left:241.1pt;margin-top:162.55pt;width:10.75pt;height:10.8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" filled="f" strokecolor="#0a121c [484]" strokeweight="1pt"/>
            </w:pict>
          </mc:Fallback>
        </mc:AlternateContent>
      </w:r>
      <w:r>
        <w:rPr>
          <w:noProof/>
        </w:rPr>
        <mc:AlternateContent>
          <mc:Choice Requires="wps">
            <w:drawing>
              <wp:anchor distT="0" distB="0" distL="114300" distR="114300" simplePos="0" relativeHeight="251715584" behindDoc="0" locked="0" layoutInCell="1" allowOverlap="1" wp14:anchorId="65215319" wp14:editId="1A52A057">
                <wp:simplePos x="0" y="0"/>
                <wp:positionH relativeFrom="column">
                  <wp:posOffset>2219325</wp:posOffset>
                </wp:positionH>
                <wp:positionV relativeFrom="paragraph">
                  <wp:posOffset>782955</wp:posOffset>
                </wp:positionV>
                <wp:extent cx="252391" cy="219075"/>
                <wp:effectExtent l="0" t="0" r="0" b="0"/>
                <wp:wrapNone/>
                <wp:docPr id="1530479554" name="Tekstfelt 10"/>
                <wp:cNvGraphicFramePr/>
                <a:graphic xmlns:a="http://schemas.openxmlformats.org/drawingml/2006/main">
                  <a:graphicData uri="http://schemas.microsoft.com/office/word/2010/wordprocessingShape">
                    <wps:wsp>
                      <wps:cNvSpPr txBox="1"/>
                      <wps:spPr>
                        <a:xfrm>
                          <a:off x="0" y="0"/>
                          <a:ext cx="252391" cy="219075"/>
                        </a:xfrm>
                        <a:prstGeom prst="rect">
                          <a:avLst/>
                        </a:prstGeom>
                        <a:solidFill>
                          <a:schemeClr val="lt1"/>
                        </a:solidFill>
                        <a:ln w="6350">
                          <a:noFill/>
                        </a:ln>
                      </wps:spPr>
                      <wps:txbx>
                        <w:txbxContent>
                          <w:p w14:paraId="595F0797" w14:textId="4788BB6D" w:rsidR="00DA4415" w:rsidRDefault="00DA4415" w:rsidP="00477A01">
                            <w:r>
                              <w:t>78</w:t>
                            </w:r>
                          </w:p>
                          <w:p w14:paraId="2DB3216B" w14:textId="77777777" w:rsidR="00DA4415" w:rsidRPr="00622AF2" w:rsidRDefault="00DA4415" w:rsidP="00477A0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5215319" id="_x0000_s1228" type="#_x0000_t202" style="position:absolute;margin-left:174.75pt;margin-top:61.65pt;width:19.85pt;height:17.2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" fillcolor="white [3201]" stroked="f" strokeweight=".5pt">
                <v:textbox inset="0,0,0,0">
                  <w:txbxContent>
                    <w:p w14:paraId="595F0797" w14:textId="4788BB6D" w:rsidR="00DA4415" w:rsidRDefault="00DA4415" w:rsidP="00477A01">
                      <w:r>
                        <w:t>78</w:t>
                      </w:r>
                    </w:p>
                    <w:p w14:paraId="2DB3216B" w14:textId="77777777" w:rsidR="00DA4415" w:rsidRPr="00622AF2" w:rsidRDefault="00DA4415" w:rsidP="00477A01">
                      <w:r>
                        <w:t xml:space="preserve"> </w:t>
                      </w:r>
                    </w:p>
                  </w:txbxContent>
                </v:textbox>
              </v:shape>
            </w:pict>
          </mc:Fallback>
        </mc:AlternateContent>
      </w:r>
      <w:r w:rsidR="00E33D58">
        <w:rPr>
          <w:noProof/>
        </w:rPr>
        <mc:AlternateContent>
          <mc:Choice Requires="wps">
            <w:drawing>
              <wp:anchor distT="0" distB="0" distL="114300" distR="114300" simplePos="0" relativeHeight="251709440" behindDoc="0" locked="0" layoutInCell="1" allowOverlap="1" wp14:anchorId="38D570F8" wp14:editId="7A4454FD">
                <wp:simplePos x="0" y="0"/>
                <wp:positionH relativeFrom="column">
                  <wp:posOffset>-76200</wp:posOffset>
                </wp:positionH>
                <wp:positionV relativeFrom="paragraph">
                  <wp:posOffset>2293620</wp:posOffset>
                </wp:positionV>
                <wp:extent cx="4086225" cy="0"/>
                <wp:effectExtent l="0" t="0" r="0" b="0"/>
                <wp:wrapNone/>
                <wp:docPr id="888706741" name="Straight Connector 411"/>
                <wp:cNvGraphicFramePr/>
                <a:graphic xmlns:a="http://schemas.openxmlformats.org/drawingml/2006/main">
                  <a:graphicData uri="http://schemas.microsoft.com/office/word/2010/wordprocessingShape">
                    <wps:wsp>
                      <wps:cNvCnPr/>
                      <wps:spPr>
                        <a:xfrm>
                          <a:off x="0" y="0"/>
                          <a:ext cx="4086225"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3F11D" id="Straight Connector 41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80.6pt" to="315.75pt,1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" strokecolor="black [3040]">
                <v:stroke dashstyle="dash"/>
              </v:line>
            </w:pict>
          </mc:Fallback>
        </mc:AlternateContent>
      </w:r>
      <w:r w:rsidR="00E33D58">
        <w:rPr>
          <w:noProof/>
        </w:rPr>
        <mc:AlternateContent>
          <mc:Choice Requires="wps">
            <w:drawing>
              <wp:anchor distT="0" distB="0" distL="114300" distR="114300" simplePos="0" relativeHeight="251713536" behindDoc="0" locked="0" layoutInCell="1" allowOverlap="1" wp14:anchorId="56B65D41" wp14:editId="206D2CD5">
                <wp:simplePos x="0" y="0"/>
                <wp:positionH relativeFrom="column">
                  <wp:posOffset>3328352</wp:posOffset>
                </wp:positionH>
                <wp:positionV relativeFrom="paragraph">
                  <wp:posOffset>2231072</wp:posOffset>
                </wp:positionV>
                <wp:extent cx="136435" cy="138112"/>
                <wp:effectExtent l="0" t="0" r="16510" b="14605"/>
                <wp:wrapNone/>
                <wp:docPr id="541682994" name="Ellipse 62"/>
                <wp:cNvGraphicFramePr/>
                <a:graphic xmlns:a="http://schemas.openxmlformats.org/drawingml/2006/main">
                  <a:graphicData uri="http://schemas.microsoft.com/office/word/2010/wordprocessingShape">
                    <wps:wsp>
                      <wps:cNvSpPr/>
                      <wps:spPr>
                        <a:xfrm flipH="1">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E2415" id="Ellipse 62" o:spid="_x0000_s1026" style="position:absolute;margin-left:262.05pt;margin-top:175.65pt;width:10.75pt;height:10.85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" filled="f" strokecolor="#0a121c [484]" strokeweight="1pt"/>
            </w:pict>
          </mc:Fallback>
        </mc:AlternateContent>
      </w:r>
      <w:r w:rsidR="00BC2B35">
        <w:rPr>
          <w:noProof/>
        </w:rPr>
        <mc:AlternateContent>
          <mc:Choice Requires="wps">
            <w:drawing>
              <wp:anchor distT="0" distB="0" distL="114300" distR="114300" simplePos="0" relativeHeight="251705344" behindDoc="0" locked="0" layoutInCell="1" allowOverlap="1" wp14:anchorId="2E4AEB21" wp14:editId="677CF532">
                <wp:simplePos x="0" y="0"/>
                <wp:positionH relativeFrom="column">
                  <wp:posOffset>133032</wp:posOffset>
                </wp:positionH>
                <wp:positionV relativeFrom="paragraph">
                  <wp:posOffset>2221865</wp:posOffset>
                </wp:positionV>
                <wp:extent cx="136435" cy="138112"/>
                <wp:effectExtent l="0" t="0" r="16510" b="14605"/>
                <wp:wrapNone/>
                <wp:docPr id="1055298845" name="Ellipse 62"/>
                <wp:cNvGraphicFramePr/>
                <a:graphic xmlns:a="http://schemas.openxmlformats.org/drawingml/2006/main">
                  <a:graphicData uri="http://schemas.microsoft.com/office/word/2010/wordprocessingShape">
                    <wps:wsp>
                      <wps:cNvSpPr/>
                      <wps:spPr>
                        <a:xfrm>
                          <a:off x="0" y="0"/>
                          <a:ext cx="136435" cy="13811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D2ADD" id="Ellipse 62" o:spid="_x0000_s1026" style="position:absolute;margin-left:10.45pt;margin-top:174.95pt;width:10.75pt;height:10.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" filled="f" strokecolor="#0a121c [484]" strokeweight="1pt"/>
            </w:pict>
          </mc:Fallback>
        </mc:AlternateContent>
      </w:r>
      <w:r w:rsidR="0019794B">
        <w:rPr>
          <w:noProof/>
        </w:rPr>
        <mc:AlternateContent>
          <mc:Choice Requires="wps">
            <w:drawing>
              <wp:anchor distT="0" distB="0" distL="114300" distR="114300" simplePos="0" relativeHeight="251697152" behindDoc="0" locked="0" layoutInCell="1" allowOverlap="1" wp14:anchorId="251E86BA" wp14:editId="4C42EAE7">
                <wp:simplePos x="0" y="0"/>
                <wp:positionH relativeFrom="column">
                  <wp:posOffset>4605338</wp:posOffset>
                </wp:positionH>
                <wp:positionV relativeFrom="paragraph">
                  <wp:posOffset>1906905</wp:posOffset>
                </wp:positionV>
                <wp:extent cx="252391" cy="219075"/>
                <wp:effectExtent l="0" t="0" r="0" b="0"/>
                <wp:wrapNone/>
                <wp:docPr id="1300083349" name="Tekstfelt 10"/>
                <wp:cNvGraphicFramePr/>
                <a:graphic xmlns:a="http://schemas.openxmlformats.org/drawingml/2006/main">
                  <a:graphicData uri="http://schemas.microsoft.com/office/word/2010/wordprocessingShape">
                    <wps:wsp>
                      <wps:cNvSpPr txBox="1"/>
                      <wps:spPr>
                        <a:xfrm>
                          <a:off x="0" y="0"/>
                          <a:ext cx="252391" cy="219075"/>
                        </a:xfrm>
                        <a:prstGeom prst="rect">
                          <a:avLst/>
                        </a:prstGeom>
                        <a:solidFill>
                          <a:schemeClr val="lt1"/>
                        </a:solidFill>
                        <a:ln w="6350">
                          <a:noFill/>
                        </a:ln>
                      </wps:spPr>
                      <wps:txbx>
                        <w:txbxContent>
                          <w:p w14:paraId="63B56F42" w14:textId="2D996B76" w:rsidR="0019794B" w:rsidRDefault="0019794B" w:rsidP="00477A01">
                            <w:r>
                              <w:t>60</w:t>
                            </w:r>
                          </w:p>
                          <w:p w14:paraId="427A2233" w14:textId="77777777" w:rsidR="0019794B" w:rsidRPr="00622AF2" w:rsidRDefault="0019794B" w:rsidP="00477A0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1E86BA" id="_x0000_s1229" type="#_x0000_t202" style="position:absolute;margin-left:362.65pt;margin-top:150.15pt;width:19.85pt;height:17.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" fillcolor="white [3201]" stroked="f" strokeweight=".5pt">
                <v:textbox inset="0,0,0,0">
                  <w:txbxContent>
                    <w:p w14:paraId="63B56F42" w14:textId="2D996B76" w:rsidR="0019794B" w:rsidRDefault="0019794B" w:rsidP="00477A01">
                      <w:r>
                        <w:t>60</w:t>
                      </w:r>
                    </w:p>
                    <w:p w14:paraId="427A2233" w14:textId="77777777" w:rsidR="0019794B" w:rsidRPr="00622AF2" w:rsidRDefault="0019794B" w:rsidP="00477A01">
                      <w:r>
                        <w:t xml:space="preserve"> </w:t>
                      </w:r>
                    </w:p>
                  </w:txbxContent>
                </v:textbox>
              </v:shape>
            </w:pict>
          </mc:Fallback>
        </mc:AlternateContent>
      </w:r>
      <w:r w:rsidR="0019794B">
        <w:rPr>
          <w:noProof/>
        </w:rPr>
        <mc:AlternateContent>
          <mc:Choice Requires="wps">
            <w:drawing>
              <wp:anchor distT="0" distB="0" distL="114300" distR="114300" simplePos="0" relativeHeight="251695104" behindDoc="0" locked="0" layoutInCell="1" allowOverlap="1" wp14:anchorId="03CDE279" wp14:editId="2C194A6F">
                <wp:simplePos x="0" y="0"/>
                <wp:positionH relativeFrom="column">
                  <wp:posOffset>3590290</wp:posOffset>
                </wp:positionH>
                <wp:positionV relativeFrom="paragraph">
                  <wp:posOffset>1842770</wp:posOffset>
                </wp:positionV>
                <wp:extent cx="2157412" cy="0"/>
                <wp:effectExtent l="0" t="76200" r="0" b="95250"/>
                <wp:wrapNone/>
                <wp:docPr id="1677630376" name="Lige pilforbindelse 27"/>
                <wp:cNvGraphicFramePr/>
                <a:graphic xmlns:a="http://schemas.openxmlformats.org/drawingml/2006/main">
                  <a:graphicData uri="http://schemas.microsoft.com/office/word/2010/wordprocessingShape">
                    <wps:wsp>
                      <wps:cNvCnPr/>
                      <wps:spPr>
                        <a:xfrm flipV="1">
                          <a:off x="0" y="0"/>
                          <a:ext cx="2157412"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F7F34" id="Lige pilforbindelse 27" o:spid="_x0000_s1026" type="#_x0000_t32" style="position:absolute;margin-left:282.7pt;margin-top:145.1pt;width:169.85pt;height:0;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" strokecolor="black [3040]" strokeweight="1pt">
                <v:stroke startarrow="classic" startarrowlength="long" endarrow="classic" endarrowlength="long"/>
              </v:shape>
            </w:pict>
          </mc:Fallback>
        </mc:AlternateContent>
      </w:r>
      <w:r w:rsidR="0019794B">
        <w:rPr>
          <w:noProof/>
        </w:rPr>
        <mc:AlternateContent>
          <mc:Choice Requires="wps">
            <w:drawing>
              <wp:anchor distT="0" distB="0" distL="114300" distR="114300" simplePos="0" relativeHeight="251693056" behindDoc="0" locked="0" layoutInCell="1" allowOverlap="1" wp14:anchorId="1CFF53F5" wp14:editId="3D284A3B">
                <wp:simplePos x="0" y="0"/>
                <wp:positionH relativeFrom="column">
                  <wp:posOffset>5481003</wp:posOffset>
                </wp:positionH>
                <wp:positionV relativeFrom="paragraph">
                  <wp:posOffset>1455420</wp:posOffset>
                </wp:positionV>
                <wp:extent cx="261937" cy="257175"/>
                <wp:effectExtent l="0" t="0" r="24130" b="28575"/>
                <wp:wrapNone/>
                <wp:docPr id="965212864" name="Straight Connector 411"/>
                <wp:cNvGraphicFramePr/>
                <a:graphic xmlns:a="http://schemas.openxmlformats.org/drawingml/2006/main">
                  <a:graphicData uri="http://schemas.microsoft.com/office/word/2010/wordprocessingShape">
                    <wps:wsp>
                      <wps:cNvCnPr/>
                      <wps:spPr>
                        <a:xfrm>
                          <a:off x="0" y="0"/>
                          <a:ext cx="261937" cy="2571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EE9B4A" id="Straight Connector 41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1.6pt,114.6pt" to="452.2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" strokecolor="black [3040]" strokeweight="1pt"/>
            </w:pict>
          </mc:Fallback>
        </mc:AlternateContent>
      </w:r>
      <w:r w:rsidR="0019794B">
        <w:rPr>
          <w:noProof/>
        </w:rPr>
        <mc:AlternateContent>
          <mc:Choice Requires="wps">
            <w:drawing>
              <wp:anchor distT="0" distB="0" distL="114300" distR="114300" simplePos="0" relativeHeight="251686912" behindDoc="0" locked="0" layoutInCell="1" allowOverlap="1" wp14:anchorId="7281E534" wp14:editId="45EF12F2">
                <wp:simplePos x="0" y="0"/>
                <wp:positionH relativeFrom="column">
                  <wp:posOffset>5414644</wp:posOffset>
                </wp:positionH>
                <wp:positionV relativeFrom="paragraph">
                  <wp:posOffset>5960745</wp:posOffset>
                </wp:positionV>
                <wp:extent cx="328613" cy="347345"/>
                <wp:effectExtent l="0" t="0" r="33655" b="33655"/>
                <wp:wrapNone/>
                <wp:docPr id="1826522621" name="Straight Connector 411"/>
                <wp:cNvGraphicFramePr/>
                <a:graphic xmlns:a="http://schemas.openxmlformats.org/drawingml/2006/main">
                  <a:graphicData uri="http://schemas.microsoft.com/office/word/2010/wordprocessingShape">
                    <wps:wsp>
                      <wps:cNvCnPr/>
                      <wps:spPr>
                        <a:xfrm flipH="1">
                          <a:off x="0" y="0"/>
                          <a:ext cx="328613" cy="34734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306FD" id="Straight Connector 411"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35pt,469.35pt" to="452.25pt,4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" strokecolor="black [3040]" strokeweight="1pt"/>
            </w:pict>
          </mc:Fallback>
        </mc:AlternateContent>
      </w:r>
      <w:r w:rsidR="0019794B">
        <w:rPr>
          <w:noProof/>
        </w:rPr>
        <mc:AlternateContent>
          <mc:Choice Requires="wps">
            <w:drawing>
              <wp:anchor distT="0" distB="0" distL="114300" distR="114300" simplePos="0" relativeHeight="251691008" behindDoc="0" locked="0" layoutInCell="1" allowOverlap="1" wp14:anchorId="081AABFF" wp14:editId="1522DB6C">
                <wp:simplePos x="0" y="0"/>
                <wp:positionH relativeFrom="column">
                  <wp:posOffset>3595370</wp:posOffset>
                </wp:positionH>
                <wp:positionV relativeFrom="paragraph">
                  <wp:posOffset>1455420</wp:posOffset>
                </wp:positionV>
                <wp:extent cx="2147887" cy="4857433"/>
                <wp:effectExtent l="0" t="0" r="24130" b="19685"/>
                <wp:wrapNone/>
                <wp:docPr id="1596127350" name="Rectangle 398"/>
                <wp:cNvGraphicFramePr/>
                <a:graphic xmlns:a="http://schemas.openxmlformats.org/drawingml/2006/main">
                  <a:graphicData uri="http://schemas.microsoft.com/office/word/2010/wordprocessingShape">
                    <wps:wsp>
                      <wps:cNvSpPr/>
                      <wps:spPr>
                        <a:xfrm>
                          <a:off x="0" y="0"/>
                          <a:ext cx="2147887" cy="4857433"/>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72593" id="Rectangle 398" o:spid="_x0000_s1026" style="position:absolute;margin-left:283.1pt;margin-top:114.6pt;width:169.1pt;height:38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" filled="f" strokecolor="black [3200]" strokeweight="1pt"/>
            </w:pict>
          </mc:Fallback>
        </mc:AlternateContent>
      </w:r>
      <w:r w:rsidR="00477A01">
        <w:rPr>
          <w:noProof/>
        </w:rPr>
        <mc:AlternateContent>
          <mc:Choice Requires="wps">
            <w:drawing>
              <wp:anchor distT="0" distB="0" distL="114300" distR="114300" simplePos="0" relativeHeight="251654144" behindDoc="0" locked="0" layoutInCell="1" allowOverlap="1" wp14:anchorId="6EE7CEB9" wp14:editId="443644C2">
                <wp:simplePos x="0" y="0"/>
                <wp:positionH relativeFrom="column">
                  <wp:posOffset>-317</wp:posOffset>
                </wp:positionH>
                <wp:positionV relativeFrom="paragraph">
                  <wp:posOffset>6065520</wp:posOffset>
                </wp:positionV>
                <wp:extent cx="214313" cy="252413"/>
                <wp:effectExtent l="0" t="0" r="33655" b="33655"/>
                <wp:wrapNone/>
                <wp:docPr id="244392205" name="Straight Connector 411"/>
                <wp:cNvGraphicFramePr/>
                <a:graphic xmlns:a="http://schemas.openxmlformats.org/drawingml/2006/main">
                  <a:graphicData uri="http://schemas.microsoft.com/office/word/2010/wordprocessingShape">
                    <wps:wsp>
                      <wps:cNvCnPr/>
                      <wps:spPr>
                        <a:xfrm>
                          <a:off x="0" y="0"/>
                          <a:ext cx="214313" cy="252413"/>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7C61B8" id="Straight Connector 41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77.6pt" to="16.9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" strokecolor="black [3040]" strokeweight="1pt"/>
            </w:pict>
          </mc:Fallback>
        </mc:AlternateContent>
      </w:r>
      <w:r w:rsidR="00C85CDA">
        <w:rPr>
          <w:noProof/>
        </w:rPr>
        <mc:AlternateContent>
          <mc:Choice Requires="wps">
            <w:drawing>
              <wp:anchor distT="0" distB="0" distL="114300" distR="114300" simplePos="0" relativeHeight="251590656" behindDoc="0" locked="0" layoutInCell="1" allowOverlap="1" wp14:anchorId="75370D52" wp14:editId="2A862B2D">
                <wp:simplePos x="0" y="0"/>
                <wp:positionH relativeFrom="column">
                  <wp:posOffset>2014220</wp:posOffset>
                </wp:positionH>
                <wp:positionV relativeFrom="paragraph">
                  <wp:posOffset>307340</wp:posOffset>
                </wp:positionV>
                <wp:extent cx="990600" cy="1143000"/>
                <wp:effectExtent l="0" t="0" r="19050" b="19050"/>
                <wp:wrapNone/>
                <wp:docPr id="1459126740" name="Rectangle 398"/>
                <wp:cNvGraphicFramePr/>
                <a:graphic xmlns:a="http://schemas.openxmlformats.org/drawingml/2006/main">
                  <a:graphicData uri="http://schemas.microsoft.com/office/word/2010/wordprocessingShape">
                    <wps:wsp>
                      <wps:cNvSpPr/>
                      <wps:spPr>
                        <a:xfrm>
                          <a:off x="0" y="0"/>
                          <a:ext cx="990600" cy="1143000"/>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1DAD7" id="Rectangle 398" o:spid="_x0000_s1026" style="position:absolute;margin-left:158.6pt;margin-top:24.2pt;width:78pt;height:90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" filled="f" strokecolor="black [3200]" strokeweight="1pt"/>
            </w:pict>
          </mc:Fallback>
        </mc:AlternateContent>
      </w:r>
      <w:r w:rsidR="00C85CDA">
        <w:rPr>
          <w:noProof/>
        </w:rPr>
        <mc:AlternateContent>
          <mc:Choice Requires="wps">
            <w:drawing>
              <wp:anchor distT="0" distB="0" distL="114300" distR="114300" simplePos="0" relativeHeight="251588608" behindDoc="0" locked="0" layoutInCell="1" allowOverlap="1" wp14:anchorId="77BA13AA" wp14:editId="6C407B26">
                <wp:simplePos x="0" y="0"/>
                <wp:positionH relativeFrom="column">
                  <wp:posOffset>585470</wp:posOffset>
                </wp:positionH>
                <wp:positionV relativeFrom="paragraph">
                  <wp:posOffset>307340</wp:posOffset>
                </wp:positionV>
                <wp:extent cx="990600" cy="1143000"/>
                <wp:effectExtent l="0" t="0" r="19050" b="19050"/>
                <wp:wrapNone/>
                <wp:docPr id="1601343869" name="Rectangle 398"/>
                <wp:cNvGraphicFramePr/>
                <a:graphic xmlns:a="http://schemas.openxmlformats.org/drawingml/2006/main">
                  <a:graphicData uri="http://schemas.microsoft.com/office/word/2010/wordprocessingShape">
                    <wps:wsp>
                      <wps:cNvSpPr/>
                      <wps:spPr>
                        <a:xfrm>
                          <a:off x="0" y="0"/>
                          <a:ext cx="990600" cy="1143000"/>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24B27" id="Rectangle 398" o:spid="_x0000_s1026" style="position:absolute;margin-left:46.1pt;margin-top:24.2pt;width:78pt;height:90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" filled="f" strokecolor="black [3200]" strokeweight="1pt"/>
            </w:pict>
          </mc:Fallback>
        </mc:AlternateContent>
      </w:r>
      <w:r w:rsidR="00C85CDA">
        <w:rPr>
          <w:noProof/>
        </w:rPr>
        <mc:AlternateContent>
          <mc:Choice Requires="wps">
            <w:drawing>
              <wp:anchor distT="0" distB="0" distL="114300" distR="114300" simplePos="0" relativeHeight="251586560" behindDoc="0" locked="0" layoutInCell="1" allowOverlap="1" wp14:anchorId="24FE1FE5" wp14:editId="281E64A9">
                <wp:simplePos x="0" y="0"/>
                <wp:positionH relativeFrom="column">
                  <wp:posOffset>3409315</wp:posOffset>
                </wp:positionH>
                <wp:positionV relativeFrom="paragraph">
                  <wp:posOffset>2703195</wp:posOffset>
                </wp:positionV>
                <wp:extent cx="723900" cy="2147887"/>
                <wp:effectExtent l="0" t="0" r="19050" b="24130"/>
                <wp:wrapNone/>
                <wp:docPr id="304467384" name="Rectangle 398"/>
                <wp:cNvGraphicFramePr/>
                <a:graphic xmlns:a="http://schemas.openxmlformats.org/drawingml/2006/main">
                  <a:graphicData uri="http://schemas.microsoft.com/office/word/2010/wordprocessingShape">
                    <wps:wsp>
                      <wps:cNvSpPr/>
                      <wps:spPr>
                        <a:xfrm>
                          <a:off x="0" y="0"/>
                          <a:ext cx="723900" cy="2147887"/>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5D54" id="Rectangle 398" o:spid="_x0000_s1026" style="position:absolute;margin-left:268.45pt;margin-top:212.85pt;width:57pt;height:169.1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" filled="f" strokecolor="black [3200]" strokeweight="1pt"/>
            </w:pict>
          </mc:Fallback>
        </mc:AlternateContent>
      </w:r>
      <w:r w:rsidR="00CB1A7D">
        <w:rPr>
          <w:noProof/>
        </w:rPr>
        <mc:AlternateContent>
          <mc:Choice Requires="wps">
            <w:drawing>
              <wp:anchor distT="0" distB="0" distL="114300" distR="114300" simplePos="0" relativeHeight="251584512" behindDoc="0" locked="0" layoutInCell="1" allowOverlap="1" wp14:anchorId="3A87D956" wp14:editId="028C53E6">
                <wp:simplePos x="0" y="0"/>
                <wp:positionH relativeFrom="column">
                  <wp:posOffset>176213</wp:posOffset>
                </wp:positionH>
                <wp:positionV relativeFrom="paragraph">
                  <wp:posOffset>1450657</wp:posOffset>
                </wp:positionV>
                <wp:extent cx="3233737" cy="4667250"/>
                <wp:effectExtent l="0" t="0" r="24130" b="19050"/>
                <wp:wrapNone/>
                <wp:docPr id="1234992925" name="Rectangle 398"/>
                <wp:cNvGraphicFramePr/>
                <a:graphic xmlns:a="http://schemas.openxmlformats.org/drawingml/2006/main">
                  <a:graphicData uri="http://schemas.microsoft.com/office/word/2010/wordprocessingShape">
                    <wps:wsp>
                      <wps:cNvSpPr/>
                      <wps:spPr>
                        <a:xfrm>
                          <a:off x="0" y="0"/>
                          <a:ext cx="3233737" cy="4667250"/>
                        </a:xfrm>
                        <a:prstGeom prst="rect">
                          <a:avLst/>
                        </a:prstGeom>
                        <a:noFill/>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9C6FB" id="Rectangle 398" o:spid="_x0000_s1026" style="position:absolute;margin-left:13.9pt;margin-top:114.2pt;width:254.6pt;height:367.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" filled="f" strokecolor="black [3200]" strokeweight="1pt"/>
            </w:pict>
          </mc:Fallback>
        </mc:AlternateContent>
      </w:r>
      <w:r w:rsidR="00CB1A7D">
        <w:br w:type="page"/>
      </w:r>
    </w:p>
    <w:p w14:paraId="3A9D0338" w14:textId="1C8A6C4A" w:rsidR="007F19BA" w:rsidRPr="00FB0509" w:rsidRDefault="0039344E" w:rsidP="00FB0509">
      <w:pPr>
        <w:pStyle w:val="Heading2"/>
      </w:pPr>
      <w:bookmarkStart w:id="3" w:name="_Toc241989417"/>
      <w:r>
        <w:lastRenderedPageBreak/>
        <w:t>P</w:t>
      </w:r>
      <w:r w:rsidR="007F19BA">
        <w:t>lacering af skab for elektronik</w:t>
      </w:r>
      <w:bookmarkEnd w:id="3"/>
    </w:p>
    <w:p w14:paraId="56EBC8CB" w14:textId="77777777" w:rsidR="00CF0DD4" w:rsidRDefault="00CF0DD4" w:rsidP="0078628A">
      <w:pPr>
        <w:pStyle w:val="BrdtekstODK"/>
      </w:pPr>
    </w:p>
    <w:p w14:paraId="6015C520" w14:textId="4058F2DB" w:rsidR="007F19BA" w:rsidRDefault="007F19BA" w:rsidP="0078628A">
      <w:pPr>
        <w:pStyle w:val="BrdtekstODK"/>
      </w:pPr>
      <w:r>
        <w:t>Bordpladen er 38 mm tyk. Til højre under plade er en arm for stålstativ, som er 45 mm inden for bordkant. Armen er 58 mm høj og 26 mm bred.  Et skab inden for armen kan kun være 100 mm bred, og så vil der være vanskeligheder for en skabslåge.</w:t>
      </w:r>
    </w:p>
    <w:p w14:paraId="12231024" w14:textId="77777777" w:rsidR="007F19BA" w:rsidRDefault="007F19BA" w:rsidP="0078628A">
      <w:pPr>
        <w:pStyle w:val="BrdtekstODK"/>
      </w:pPr>
    </w:p>
    <w:p w14:paraId="141B2698" w14:textId="100C611D" w:rsidR="007F19BA" w:rsidRDefault="007F19BA" w:rsidP="0078628A">
      <w:pPr>
        <w:pStyle w:val="BrdtekstODK"/>
      </w:pPr>
      <w:r>
        <w:t>Man kan købe billige stålskabe fra Vevor, men de er hele 15 cm dybe. Den skal i så fald sættes under stålarmen.</w:t>
      </w:r>
      <w:r w:rsidR="00B71043">
        <w:t xml:space="preserve"> </w:t>
      </w:r>
      <w:r>
        <w:t xml:space="preserve">Man kan også sætte skabet bag på bordet </w:t>
      </w:r>
      <w:r w:rsidR="006F5295">
        <w:t xml:space="preserve">til venstre for motor. Man kan så også beholde den nuværende startkontakt under bord. </w:t>
      </w:r>
      <w:r w:rsidR="00F73BDC">
        <w:t xml:space="preserve">Det må være muligt at bolte kassen til en ca. 15 mm krydsfinerplade, som så skrues op i bordpladen. </w:t>
      </w:r>
    </w:p>
    <w:p w14:paraId="2BC5EEC3" w14:textId="77777777" w:rsidR="00B71043" w:rsidRDefault="00B71043" w:rsidP="0078628A">
      <w:pPr>
        <w:pStyle w:val="BrdtekstODK"/>
      </w:pPr>
    </w:p>
    <w:p w14:paraId="2A4AF843" w14:textId="6FEFD21E" w:rsidR="00B71043" w:rsidRDefault="00B71043" w:rsidP="0078628A">
      <w:pPr>
        <w:pStyle w:val="BrdtekstODK"/>
      </w:pPr>
      <w:r>
        <w:t>620 kr. for 400 x 300 x 150 mm</w:t>
      </w:r>
    </w:p>
    <w:p w14:paraId="465F2DBB" w14:textId="3EA1307D" w:rsidR="00B71043" w:rsidRDefault="00B71043" w:rsidP="0078628A">
      <w:pPr>
        <w:pStyle w:val="BrdtekstODK"/>
      </w:pPr>
      <w:hyperlink r:id="rId19" w:history="1">
        <w:r w:rsidRPr="00FE0123">
          <w:rPr>
            <w:rStyle w:val="Hyperlink"/>
          </w:rPr>
          <w:t>https://eur.vevor.com/electrical-enclosure-c_10749/vevor-steel-electrical-box-16-x-12-x-6-304-stainless-steel-electrical-enclosure-box-wall-mounted-outdoor-electrical-electronic-equipment-enclosure-with-mounting-plate-hinges-lock-ip66-waterproof-p_010710187336</w:t>
        </w:r>
      </w:hyperlink>
      <w:r>
        <w:t xml:space="preserve"> </w:t>
      </w:r>
    </w:p>
    <w:p w14:paraId="25E13B8C" w14:textId="77777777" w:rsidR="00B71043" w:rsidRDefault="00B71043" w:rsidP="0078628A">
      <w:pPr>
        <w:pStyle w:val="BrdtekstODK"/>
      </w:pPr>
    </w:p>
    <w:p w14:paraId="6ABECB20" w14:textId="6BD85BEC" w:rsidR="00B71043" w:rsidRDefault="00B71043" w:rsidP="0078628A">
      <w:pPr>
        <w:pStyle w:val="BrdtekstODK"/>
      </w:pPr>
      <w:r>
        <w:t>306 kr. for 300 x 200 x 150 mm. Man kunne sætte strømforsyning i siden</w:t>
      </w:r>
      <w:r w:rsidR="00EE35DC">
        <w:t xml:space="preserve"> og på den måde få god plads til elektronik.</w:t>
      </w:r>
    </w:p>
    <w:p w14:paraId="021757D7" w14:textId="05002373" w:rsidR="00B71043" w:rsidRDefault="00B71043" w:rsidP="0078628A">
      <w:pPr>
        <w:pStyle w:val="BrdtekstODK"/>
      </w:pPr>
      <w:hyperlink r:id="rId20" w:history="1">
        <w:r w:rsidRPr="00FE0123">
          <w:rPr>
            <w:rStyle w:val="Hyperlink"/>
          </w:rPr>
          <w:t>https://eur.vevor.com/electrical-enclosure-c_10749/vevor-nema-steel-enclosure-12-x-8-x-6-nema-4x-steel-electrical-box-ip66-waterproof-dustproof-outdoor-indoor-electrical-junction-box-with-mounting-plate-p_010554930447</w:t>
        </w:r>
      </w:hyperlink>
      <w:r>
        <w:t xml:space="preserve"> </w:t>
      </w:r>
    </w:p>
    <w:p w14:paraId="1286FC83" w14:textId="77777777" w:rsidR="00200470" w:rsidRDefault="00200470" w:rsidP="0078628A">
      <w:pPr>
        <w:pStyle w:val="BrdtekstODK"/>
      </w:pPr>
    </w:p>
    <w:p w14:paraId="7E39EF64" w14:textId="024307BF" w:rsidR="00200470" w:rsidRDefault="00200470" w:rsidP="0078628A">
      <w:pPr>
        <w:pStyle w:val="BrdtekstODK"/>
      </w:pPr>
      <w:r>
        <w:t>Har haft kik på 24 V strømforsyninger. De sælges primært fra én kinesisk fabrikant. 15A version har ingen blæser og 20 A version har blæser. Nok bedst and undgå den blæser.</w:t>
      </w:r>
      <w:r w:rsidR="008E6EC9">
        <w:t xml:space="preserve"> Det viser sig i mellemtiden, at næsten all 15 A forsyninger nu også har blæser. Men en Kinesisk leverandør kan levere med stille blæser – så der vælges en 20 A med stille blæser. Den måler 215 x 113 x 50 mm. Så den kan være i det lille skab overfor.</w:t>
      </w:r>
      <w:r w:rsidR="00EC1CEE">
        <w:t xml:space="preserve"> Ved modtagelse af kasse viser det sig, at den lodrette afstand mellem skruer</w:t>
      </w:r>
      <w:r w:rsidR="00DD343E">
        <w:t xml:space="preserve">, der holder </w:t>
      </w:r>
      <w:proofErr w:type="gramStart"/>
      <w:r w:rsidR="00DD343E">
        <w:t>montagepladen</w:t>
      </w:r>
      <w:proofErr w:type="gramEnd"/>
      <w:r w:rsidR="00EC1CEE">
        <w:t xml:space="preserve"> er kun 210 mm, som desværre så ikke giver plads i siden til strømforsyning. Det er M8 skuer som sidder i en firkant</w:t>
      </w:r>
      <w:r w:rsidR="00DD343E">
        <w:t xml:space="preserve"> på 225 x 125 mm. Montagepladen måler 265 x 150 mm. Måske en skrå placering vil være mulig. Prøver tegning næste side</w:t>
      </w:r>
      <w:proofErr w:type="gramStart"/>
      <w:r w:rsidR="00DD343E">
        <w:t>.</w:t>
      </w:r>
      <w:proofErr w:type="gramEnd"/>
    </w:p>
    <w:p w14:paraId="4EA74D18" w14:textId="77777777" w:rsidR="00705562" w:rsidRDefault="00705562" w:rsidP="0078628A">
      <w:pPr>
        <w:pStyle w:val="BrdtekstODK"/>
      </w:pPr>
    </w:p>
    <w:p w14:paraId="21C0B5F8" w14:textId="07A37346" w:rsidR="008E6EC9" w:rsidRDefault="00705562" w:rsidP="0078628A">
      <w:pPr>
        <w:pStyle w:val="BrdtekstODK"/>
      </w:pPr>
      <w:r>
        <w:t>Bordpladen måler 1050 x 500 mm. Venstre-højre-placering af symaskine er ikke målt</w:t>
      </w:r>
      <w:r w:rsidR="003A6190">
        <w:t xml:space="preserve">. Men billeder giver et indtryk, at midten af remmen er ca 155 mm til venstre fra højre borkant. </w:t>
      </w:r>
      <w:r w:rsidR="008E6EC9">
        <w:t xml:space="preserve">Motorpladen </w:t>
      </w:r>
      <w:r w:rsidR="003A6190">
        <w:t xml:space="preserve">stopper ca. 155 mm yderligere til venstre – i alt 310 mm. Ståldel af bord er er ca 70 mm fra venstre kan. Dvs skab kan placeres fra 310 til </w:t>
      </w:r>
      <w:r w:rsidR="008B7EC1">
        <w:t>980 mm fra højre kant. Antag placering af monteringsplade med 50 mm vinger. Den er så 300 mm bred og 150 mm dyb. Den kan placeres 360 til 660 mm fra højre borkant. Skab bør være 20 mm inde fra bagkant. Skab kommer så ned 330 mm fra forreste kant af bord. Det bør checkes at det ikke forstyrrer knæ på bruger – ret sikker på at det ikke er et problem. Skab monteres med fire M5 brædeskruer i træplade, hvor hoveder undersænkes i pladen. Pladen moteres med træskuer op i bordpladen.</w:t>
      </w:r>
      <w:r w:rsidR="00D4046D">
        <w:t xml:space="preserve"> </w:t>
      </w:r>
    </w:p>
    <w:p w14:paraId="7BB7F838" w14:textId="77777777" w:rsidR="006F5295" w:rsidRDefault="006F5295" w:rsidP="0078628A">
      <w:pPr>
        <w:pStyle w:val="BrdtekstODK"/>
      </w:pPr>
    </w:p>
    <w:p w14:paraId="67BFCEA1" w14:textId="54DC2391" w:rsidR="00EE35DC" w:rsidRDefault="00D4046D" w:rsidP="0078628A">
      <w:pPr>
        <w:pStyle w:val="BrdtekstODK"/>
      </w:pPr>
      <w:r>
        <w:t>Stik til symaskine bør have jord med og skabet kan så forbindes til bestkyttelsesleder fra stikkontakt. Stel på elektronik bør også jordes ét sted. Det skal checkes at man kan få 230 V stik med jord ved fremtidig placering.</w:t>
      </w:r>
    </w:p>
    <w:p w14:paraId="69EF4923" w14:textId="77777777" w:rsidR="00B71043" w:rsidRDefault="00B71043" w:rsidP="0078628A">
      <w:pPr>
        <w:pStyle w:val="BrdtekstODK"/>
      </w:pPr>
    </w:p>
    <w:p w14:paraId="731A5C6B" w14:textId="77777777" w:rsidR="00B71043" w:rsidRDefault="00B71043" w:rsidP="0078628A">
      <w:pPr>
        <w:pStyle w:val="BrdtekstODK"/>
      </w:pPr>
    </w:p>
    <w:p w14:paraId="72094C55" w14:textId="69C240A7" w:rsidR="00CF0DD4" w:rsidRDefault="00CF0DD4">
      <w:r>
        <w:br w:type="page"/>
      </w:r>
    </w:p>
    <w:p w14:paraId="2B5B397B" w14:textId="483C07C7" w:rsidR="0047302D" w:rsidRDefault="0047302D"/>
    <w:p w14:paraId="042517E4" w14:textId="291735A7" w:rsidR="0047302D" w:rsidRDefault="003E5797">
      <w:r>
        <w:rPr>
          <w:noProof/>
        </w:rPr>
        <mc:AlternateContent>
          <mc:Choice Requires="wps">
            <w:drawing>
              <wp:anchor distT="0" distB="0" distL="114300" distR="114300" simplePos="0" relativeHeight="251668480" behindDoc="0" locked="0" layoutInCell="1" allowOverlap="1" wp14:anchorId="7A720BB4" wp14:editId="0362F822">
                <wp:simplePos x="0" y="0"/>
                <wp:positionH relativeFrom="column">
                  <wp:posOffset>2499995</wp:posOffset>
                </wp:positionH>
                <wp:positionV relativeFrom="paragraph">
                  <wp:posOffset>5501640</wp:posOffset>
                </wp:positionV>
                <wp:extent cx="381000" cy="495300"/>
                <wp:effectExtent l="0" t="0" r="19050" b="19050"/>
                <wp:wrapTopAndBottom/>
                <wp:docPr id="498487621" name="Rektangel 250"/>
                <wp:cNvGraphicFramePr/>
                <a:graphic xmlns:a="http://schemas.openxmlformats.org/drawingml/2006/main">
                  <a:graphicData uri="http://schemas.microsoft.com/office/word/2010/wordprocessingShape">
                    <wps:wsp>
                      <wps:cNvSpPr/>
                      <wps:spPr>
                        <a:xfrm>
                          <a:off x="0" y="0"/>
                          <a:ext cx="381000" cy="4953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F8D90" id="Rektangel 250" o:spid="_x0000_s1026" style="position:absolute;margin-left:196.85pt;margin-top:433.2pt;width:30pt;height: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" filled="f" strokecolor="#0a121c [484]" strokeweight="1pt">
                <w10:wrap type="topAndBottom"/>
              </v:rect>
            </w:pict>
          </mc:Fallback>
        </mc:AlternateContent>
      </w:r>
      <w:r>
        <w:rPr>
          <w:noProof/>
        </w:rPr>
        <mc:AlternateContent>
          <mc:Choice Requires="wps">
            <w:drawing>
              <wp:anchor distT="0" distB="0" distL="114300" distR="114300" simplePos="0" relativeHeight="251643904" behindDoc="0" locked="0" layoutInCell="1" allowOverlap="1" wp14:anchorId="557FAF1C" wp14:editId="78F586CD">
                <wp:simplePos x="0" y="0"/>
                <wp:positionH relativeFrom="column">
                  <wp:posOffset>4445</wp:posOffset>
                </wp:positionH>
                <wp:positionV relativeFrom="paragraph">
                  <wp:posOffset>472440</wp:posOffset>
                </wp:positionV>
                <wp:extent cx="457200" cy="352425"/>
                <wp:effectExtent l="0" t="0" r="19050" b="28575"/>
                <wp:wrapTopAndBottom/>
                <wp:docPr id="195879042" name="Rektangel 250"/>
                <wp:cNvGraphicFramePr/>
                <a:graphic xmlns:a="http://schemas.openxmlformats.org/drawingml/2006/main">
                  <a:graphicData uri="http://schemas.microsoft.com/office/word/2010/wordprocessingShape">
                    <wps:wsp>
                      <wps:cNvSpPr/>
                      <wps:spPr>
                        <a:xfrm>
                          <a:off x="0" y="0"/>
                          <a:ext cx="457200" cy="3524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2DB0B" id="Rektangel 250" o:spid="_x0000_s1026" style="position:absolute;margin-left:.35pt;margin-top:37.2pt;width:36pt;height:27.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" filled="f" strokecolor="#0a121c [484]" strokeweight="1pt">
                <w10:wrap type="topAndBottom"/>
              </v:rect>
            </w:pict>
          </mc:Fallback>
        </mc:AlternateContent>
      </w:r>
      <w:r>
        <w:rPr>
          <w:noProof/>
        </w:rPr>
        <mc:AlternateContent>
          <mc:Choice Requires="wps">
            <w:drawing>
              <wp:anchor distT="0" distB="0" distL="114300" distR="114300" simplePos="0" relativeHeight="251621376" behindDoc="0" locked="0" layoutInCell="1" allowOverlap="1" wp14:anchorId="6352EC03" wp14:editId="4D9E7831">
                <wp:simplePos x="0" y="0"/>
                <wp:positionH relativeFrom="column">
                  <wp:posOffset>-455295</wp:posOffset>
                </wp:positionH>
                <wp:positionV relativeFrom="paragraph">
                  <wp:posOffset>2750820</wp:posOffset>
                </wp:positionV>
                <wp:extent cx="3876040" cy="899795"/>
                <wp:effectExtent l="268922" t="54928" r="260033" b="69532"/>
                <wp:wrapTopAndBottom/>
                <wp:docPr id="1063819881" name="Rektangel 250"/>
                <wp:cNvGraphicFramePr/>
                <a:graphic xmlns:a="http://schemas.openxmlformats.org/drawingml/2006/main">
                  <a:graphicData uri="http://schemas.microsoft.com/office/word/2010/wordprocessingShape">
                    <wps:wsp>
                      <wps:cNvSpPr/>
                      <wps:spPr>
                        <a:xfrm rot="15765225">
                          <a:off x="0" y="0"/>
                          <a:ext cx="3876040" cy="89979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99C5D" id="Rektangel 250" o:spid="_x0000_s1026" style="position:absolute;margin-left:-35.85pt;margin-top:216.6pt;width:305.2pt;height:70.85pt;rotation:-6373130fd;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" filled="f" strokecolor="#0a121c [484]" strokeweight="1pt">
                <w10:wrap type="topAndBottom"/>
              </v:rect>
            </w:pict>
          </mc:Fallback>
        </mc:AlternateContent>
      </w:r>
      <w:r>
        <w:rPr>
          <w:noProof/>
        </w:rPr>
        <mc:AlternateContent>
          <mc:Choice Requires="wps">
            <w:drawing>
              <wp:anchor distT="0" distB="0" distL="114300" distR="114300" simplePos="0" relativeHeight="251641856" behindDoc="0" locked="0" layoutInCell="1" allowOverlap="1" wp14:anchorId="07525E52" wp14:editId="0F20D0C3">
                <wp:simplePos x="0" y="0"/>
                <wp:positionH relativeFrom="column">
                  <wp:posOffset>1785620</wp:posOffset>
                </wp:positionH>
                <wp:positionV relativeFrom="paragraph">
                  <wp:posOffset>548005</wp:posOffset>
                </wp:positionV>
                <wp:extent cx="728345" cy="962025"/>
                <wp:effectExtent l="0" t="0" r="14605" b="28575"/>
                <wp:wrapTopAndBottom/>
                <wp:docPr id="881693007" name="Rektangel 250"/>
                <wp:cNvGraphicFramePr/>
                <a:graphic xmlns:a="http://schemas.openxmlformats.org/drawingml/2006/main">
                  <a:graphicData uri="http://schemas.microsoft.com/office/word/2010/wordprocessingShape">
                    <wps:wsp>
                      <wps:cNvSpPr/>
                      <wps:spPr>
                        <a:xfrm>
                          <a:off x="0" y="0"/>
                          <a:ext cx="728345" cy="9620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417FE" id="Rektangel 250" o:spid="_x0000_s1026" style="position:absolute;margin-left:140.6pt;margin-top:43.15pt;width:57.35pt;height:75.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" filled="f" strokecolor="#0a121c [484]" strokeweight="1pt">
                <w10:wrap type="topAndBottom"/>
              </v:rect>
            </w:pict>
          </mc:Fallback>
        </mc:AlternateContent>
      </w:r>
      <w:r>
        <w:rPr>
          <w:noProof/>
        </w:rPr>
        <mc:AlternateContent>
          <mc:Choice Requires="wps">
            <w:drawing>
              <wp:anchor distT="0" distB="0" distL="114300" distR="114300" simplePos="0" relativeHeight="251637760" behindDoc="0" locked="0" layoutInCell="1" allowOverlap="1" wp14:anchorId="5E574537" wp14:editId="60855625">
                <wp:simplePos x="0" y="0"/>
                <wp:positionH relativeFrom="column">
                  <wp:posOffset>2566035</wp:posOffset>
                </wp:positionH>
                <wp:positionV relativeFrom="paragraph">
                  <wp:posOffset>1105535</wp:posOffset>
                </wp:positionV>
                <wp:extent cx="890509" cy="885773"/>
                <wp:effectExtent l="0" t="0" r="24130" b="10160"/>
                <wp:wrapTopAndBottom/>
                <wp:docPr id="1754715202" name="Rektangel 250"/>
                <wp:cNvGraphicFramePr/>
                <a:graphic xmlns:a="http://schemas.openxmlformats.org/drawingml/2006/main">
                  <a:graphicData uri="http://schemas.microsoft.com/office/word/2010/wordprocessingShape">
                    <wps:wsp>
                      <wps:cNvSpPr/>
                      <wps:spPr>
                        <a:xfrm>
                          <a:off x="0" y="0"/>
                          <a:ext cx="890509" cy="88577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2E3B7" id="Rektangel 250" o:spid="_x0000_s1026" style="position:absolute;margin-left:202.05pt;margin-top:87.05pt;width:70.1pt;height:69.7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" filled="f" strokecolor="#0a121c [484]" strokeweight="1pt">
                <w10:wrap type="topAndBottom"/>
              </v:rect>
            </w:pict>
          </mc:Fallback>
        </mc:AlternateContent>
      </w:r>
      <w:r>
        <w:rPr>
          <w:noProof/>
        </w:rPr>
        <mc:AlternateContent>
          <mc:Choice Requires="wps">
            <w:drawing>
              <wp:anchor distT="0" distB="0" distL="114300" distR="114300" simplePos="0" relativeHeight="251635712" behindDoc="0" locked="0" layoutInCell="1" allowOverlap="1" wp14:anchorId="281274C8" wp14:editId="35A6F157">
                <wp:simplePos x="0" y="0"/>
                <wp:positionH relativeFrom="column">
                  <wp:posOffset>2056765</wp:posOffset>
                </wp:positionH>
                <wp:positionV relativeFrom="paragraph">
                  <wp:posOffset>2077085</wp:posOffset>
                </wp:positionV>
                <wp:extent cx="1523866" cy="1242939"/>
                <wp:effectExtent l="0" t="0" r="19685" b="14605"/>
                <wp:wrapTopAndBottom/>
                <wp:docPr id="471220643" name="Rektangel 250"/>
                <wp:cNvGraphicFramePr/>
                <a:graphic xmlns:a="http://schemas.openxmlformats.org/drawingml/2006/main">
                  <a:graphicData uri="http://schemas.microsoft.com/office/word/2010/wordprocessingShape">
                    <wps:wsp>
                      <wps:cNvSpPr/>
                      <wps:spPr>
                        <a:xfrm>
                          <a:off x="0" y="0"/>
                          <a:ext cx="1523866" cy="124293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3416F" id="Rektangel 250" o:spid="_x0000_s1026" style="position:absolute;margin-left:161.95pt;margin-top:163.55pt;width:120pt;height:97.8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" filled="f" strokecolor="#0a121c [484]" strokeweight="1pt">
                <w10:wrap type="topAndBottom"/>
              </v:rect>
            </w:pict>
          </mc:Fallback>
        </mc:AlternateContent>
      </w:r>
      <w:r>
        <w:rPr>
          <w:noProof/>
        </w:rPr>
        <mc:AlternateContent>
          <mc:Choice Requires="wps">
            <w:drawing>
              <wp:anchor distT="0" distB="0" distL="114300" distR="114300" simplePos="0" relativeHeight="251619328" behindDoc="0" locked="0" layoutInCell="1" allowOverlap="1" wp14:anchorId="6213ADB1" wp14:editId="1EA8D274">
                <wp:simplePos x="0" y="0"/>
                <wp:positionH relativeFrom="column">
                  <wp:posOffset>337820</wp:posOffset>
                </wp:positionH>
                <wp:positionV relativeFrom="paragraph">
                  <wp:posOffset>186690</wp:posOffset>
                </wp:positionV>
                <wp:extent cx="3604895" cy="5395595"/>
                <wp:effectExtent l="0" t="0" r="14605" b="14605"/>
                <wp:wrapTopAndBottom/>
                <wp:docPr id="936734141" name="Rektangel 250"/>
                <wp:cNvGraphicFramePr/>
                <a:graphic xmlns:a="http://schemas.openxmlformats.org/drawingml/2006/main">
                  <a:graphicData uri="http://schemas.microsoft.com/office/word/2010/wordprocessingShape">
                    <wps:wsp>
                      <wps:cNvSpPr/>
                      <wps:spPr>
                        <a:xfrm>
                          <a:off x="0" y="0"/>
                          <a:ext cx="3604895" cy="539559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BFB24" id="Rektangel 250" o:spid="_x0000_s1026" style="position:absolute;margin-left:26.6pt;margin-top:14.7pt;width:283.85pt;height:424.8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" filled="f" strokecolor="#0a121c [484]" strokeweight="1pt">
                <w10:wrap type="topAndBottom"/>
              </v:rect>
            </w:pict>
          </mc:Fallback>
        </mc:AlternateContent>
      </w:r>
      <w:r>
        <w:rPr>
          <w:noProof/>
        </w:rPr>
        <mc:AlternateContent>
          <mc:Choice Requires="wps">
            <w:drawing>
              <wp:anchor distT="0" distB="0" distL="114300" distR="114300" simplePos="0" relativeHeight="251623424" behindDoc="0" locked="0" layoutInCell="1" allowOverlap="1" wp14:anchorId="1EF37695" wp14:editId="5375D7A7">
                <wp:simplePos x="0" y="0"/>
                <wp:positionH relativeFrom="column">
                  <wp:posOffset>790217</wp:posOffset>
                </wp:positionH>
                <wp:positionV relativeFrom="paragraph">
                  <wp:posOffset>505759</wp:posOffset>
                </wp:positionV>
                <wp:extent cx="2685814" cy="4771744"/>
                <wp:effectExtent l="0" t="0" r="19685" b="10160"/>
                <wp:wrapTopAndBottom/>
                <wp:docPr id="985028642" name="Rektangel 250"/>
                <wp:cNvGraphicFramePr/>
                <a:graphic xmlns:a="http://schemas.openxmlformats.org/drawingml/2006/main">
                  <a:graphicData uri="http://schemas.microsoft.com/office/word/2010/wordprocessingShape">
                    <wps:wsp>
                      <wps:cNvSpPr/>
                      <wps:spPr>
                        <a:xfrm>
                          <a:off x="0" y="0"/>
                          <a:ext cx="2685814" cy="4771744"/>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CAC040" id="Rektangel 250" o:spid="_x0000_s1026" style="position:absolute;margin-left:62.2pt;margin-top:39.8pt;width:211.5pt;height:375.7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" filled="f" strokecolor="#0a121c [484]" strokeweight="1pt">
                <w10:wrap type="topAndBottom"/>
              </v:rect>
            </w:pict>
          </mc:Fallback>
        </mc:AlternateContent>
      </w:r>
      <w:r>
        <w:rPr>
          <w:noProof/>
        </w:rPr>
        <mc:AlternateContent>
          <mc:Choice Requires="wps">
            <w:drawing>
              <wp:anchor distT="0" distB="0" distL="114300" distR="114300" simplePos="0" relativeHeight="251625472" behindDoc="0" locked="0" layoutInCell="1" allowOverlap="1" wp14:anchorId="2332EC6C" wp14:editId="6ADEF210">
                <wp:simplePos x="0" y="0"/>
                <wp:positionH relativeFrom="column">
                  <wp:posOffset>890221</wp:posOffset>
                </wp:positionH>
                <wp:positionV relativeFrom="paragraph">
                  <wp:posOffset>734346</wp:posOffset>
                </wp:positionV>
                <wp:extent cx="261915" cy="261923"/>
                <wp:effectExtent l="0" t="0" r="24130" b="24130"/>
                <wp:wrapTopAndBottom/>
                <wp:docPr id="702262413" name="Ellipse 251"/>
                <wp:cNvGraphicFramePr/>
                <a:graphic xmlns:a="http://schemas.openxmlformats.org/drawingml/2006/main">
                  <a:graphicData uri="http://schemas.microsoft.com/office/word/2010/wordprocessingShape">
                    <wps:wsp>
                      <wps:cNvSpPr/>
                      <wps:spPr>
                        <a:xfrm>
                          <a:off x="0" y="0"/>
                          <a:ext cx="261915" cy="26192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1287B3" id="Ellipse 251" o:spid="_x0000_s1026" style="position:absolute;margin-left:70.1pt;margin-top:57.8pt;width:20.6pt;height:20.6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" filled="f" strokecolor="#0a121c [484]" strokeweight="1pt">
                <w10:wrap type="topAndBottom"/>
              </v:oval>
            </w:pict>
          </mc:Fallback>
        </mc:AlternateContent>
      </w:r>
      <w:r>
        <w:rPr>
          <w:noProof/>
        </w:rPr>
        <mc:AlternateContent>
          <mc:Choice Requires="wps">
            <w:drawing>
              <wp:anchor distT="0" distB="0" distL="114300" distR="114300" simplePos="0" relativeHeight="251627520" behindDoc="0" locked="0" layoutInCell="1" allowOverlap="1" wp14:anchorId="4B3C11DA" wp14:editId="05F94C33">
                <wp:simplePos x="0" y="0"/>
                <wp:positionH relativeFrom="column">
                  <wp:posOffset>3123637</wp:posOffset>
                </wp:positionH>
                <wp:positionV relativeFrom="paragraph">
                  <wp:posOffset>734346</wp:posOffset>
                </wp:positionV>
                <wp:extent cx="261915" cy="261923"/>
                <wp:effectExtent l="0" t="0" r="24130" b="24130"/>
                <wp:wrapTopAndBottom/>
                <wp:docPr id="1739860777" name="Ellipse 251"/>
                <wp:cNvGraphicFramePr/>
                <a:graphic xmlns:a="http://schemas.openxmlformats.org/drawingml/2006/main">
                  <a:graphicData uri="http://schemas.microsoft.com/office/word/2010/wordprocessingShape">
                    <wps:wsp>
                      <wps:cNvSpPr/>
                      <wps:spPr>
                        <a:xfrm>
                          <a:off x="0" y="0"/>
                          <a:ext cx="261915" cy="26192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7201E6" id="Ellipse 251" o:spid="_x0000_s1026" style="position:absolute;margin-left:245.95pt;margin-top:57.8pt;width:20.6pt;height:20.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" filled="f" strokecolor="#0a121c [484]" strokeweight="1pt">
                <w10:wrap type="topAndBottom"/>
              </v:oval>
            </w:pict>
          </mc:Fallback>
        </mc:AlternateContent>
      </w:r>
      <w:r>
        <w:rPr>
          <w:noProof/>
        </w:rPr>
        <mc:AlternateContent>
          <mc:Choice Requires="wps">
            <w:drawing>
              <wp:anchor distT="0" distB="0" distL="114300" distR="114300" simplePos="0" relativeHeight="251629568" behindDoc="0" locked="0" layoutInCell="1" allowOverlap="1" wp14:anchorId="481F9557" wp14:editId="47ECE1B8">
                <wp:simplePos x="0" y="0"/>
                <wp:positionH relativeFrom="column">
                  <wp:posOffset>885459</wp:posOffset>
                </wp:positionH>
                <wp:positionV relativeFrom="paragraph">
                  <wp:posOffset>4767945</wp:posOffset>
                </wp:positionV>
                <wp:extent cx="261915" cy="261923"/>
                <wp:effectExtent l="0" t="0" r="24130" b="24130"/>
                <wp:wrapTopAndBottom/>
                <wp:docPr id="579608971" name="Ellipse 251"/>
                <wp:cNvGraphicFramePr/>
                <a:graphic xmlns:a="http://schemas.openxmlformats.org/drawingml/2006/main">
                  <a:graphicData uri="http://schemas.microsoft.com/office/word/2010/wordprocessingShape">
                    <wps:wsp>
                      <wps:cNvSpPr/>
                      <wps:spPr>
                        <a:xfrm>
                          <a:off x="0" y="0"/>
                          <a:ext cx="261915" cy="26192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C6A198" id="Ellipse 251" o:spid="_x0000_s1026" style="position:absolute;margin-left:69.7pt;margin-top:375.45pt;width:20.6pt;height:20.6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" filled="f" strokecolor="#0a121c [484]" strokeweight="1pt">
                <w10:wrap type="topAndBottom"/>
              </v:oval>
            </w:pict>
          </mc:Fallback>
        </mc:AlternateContent>
      </w:r>
      <w:r>
        <w:rPr>
          <w:noProof/>
        </w:rPr>
        <mc:AlternateContent>
          <mc:Choice Requires="wps">
            <w:drawing>
              <wp:anchor distT="0" distB="0" distL="114300" distR="114300" simplePos="0" relativeHeight="251633664" behindDoc="0" locked="0" layoutInCell="1" allowOverlap="1" wp14:anchorId="31F8A564" wp14:editId="659C3B97">
                <wp:simplePos x="0" y="0"/>
                <wp:positionH relativeFrom="column">
                  <wp:posOffset>3123637</wp:posOffset>
                </wp:positionH>
                <wp:positionV relativeFrom="paragraph">
                  <wp:posOffset>4767945</wp:posOffset>
                </wp:positionV>
                <wp:extent cx="261915" cy="261923"/>
                <wp:effectExtent l="0" t="0" r="24130" b="24130"/>
                <wp:wrapTopAndBottom/>
                <wp:docPr id="1843550341" name="Ellipse 251"/>
                <wp:cNvGraphicFramePr/>
                <a:graphic xmlns:a="http://schemas.openxmlformats.org/drawingml/2006/main">
                  <a:graphicData uri="http://schemas.microsoft.com/office/word/2010/wordprocessingShape">
                    <wps:wsp>
                      <wps:cNvSpPr/>
                      <wps:spPr>
                        <a:xfrm>
                          <a:off x="0" y="0"/>
                          <a:ext cx="261915" cy="26192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B34AEF" id="Ellipse 251" o:spid="_x0000_s1026" style="position:absolute;margin-left:245.95pt;margin-top:375.45pt;width:20.6pt;height:20.6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" filled="f" strokecolor="#0a121c [484]" strokeweight="1pt">
                <w10:wrap type="topAndBottom"/>
              </v:oval>
            </w:pict>
          </mc:Fallback>
        </mc:AlternateContent>
      </w:r>
      <w:r>
        <w:rPr>
          <w:noProof/>
        </w:rPr>
        <mc:AlternateContent>
          <mc:Choice Requires="wps">
            <w:drawing>
              <wp:anchor distT="0" distB="0" distL="114300" distR="114300" simplePos="0" relativeHeight="251639808" behindDoc="0" locked="0" layoutInCell="1" allowOverlap="1" wp14:anchorId="0672498F" wp14:editId="7646A47A">
                <wp:simplePos x="0" y="0"/>
                <wp:positionH relativeFrom="column">
                  <wp:posOffset>342582</wp:posOffset>
                </wp:positionH>
                <wp:positionV relativeFrom="paragraph">
                  <wp:posOffset>4601268</wp:posOffset>
                </wp:positionV>
                <wp:extent cx="233341" cy="104769"/>
                <wp:effectExtent l="0" t="0" r="14605" b="10160"/>
                <wp:wrapTopAndBottom/>
                <wp:docPr id="1937228020" name="Rektangel 250"/>
                <wp:cNvGraphicFramePr/>
                <a:graphic xmlns:a="http://schemas.openxmlformats.org/drawingml/2006/main">
                  <a:graphicData uri="http://schemas.microsoft.com/office/word/2010/wordprocessingShape">
                    <wps:wsp>
                      <wps:cNvSpPr/>
                      <wps:spPr>
                        <a:xfrm>
                          <a:off x="0" y="0"/>
                          <a:ext cx="233341" cy="10476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A7887" id="Rektangel 250" o:spid="_x0000_s1026" style="position:absolute;margin-left:26.95pt;margin-top:362.3pt;width:18.35pt;height:8.2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" filled="f" strokecolor="#0a121c [484]" strokeweight="1pt">
                <w10:wrap type="topAndBottom"/>
              </v:rect>
            </w:pict>
          </mc:Fallback>
        </mc:AlternateContent>
      </w:r>
    </w:p>
    <w:p w14:paraId="1D2853CB" w14:textId="77777777" w:rsidR="0047302D" w:rsidRDefault="0047302D"/>
    <w:p w14:paraId="78EA97A0" w14:textId="77777777" w:rsidR="0047302D" w:rsidRDefault="0047302D"/>
    <w:p w14:paraId="17298164" w14:textId="754A6A5D" w:rsidR="00D1511C" w:rsidRDefault="0047302D">
      <w:r>
        <w:t>Denne placering giver let</w:t>
      </w:r>
      <w:r w:rsidR="003E5797">
        <w:t>tere</w:t>
      </w:r>
      <w:r>
        <w:t xml:space="preserve"> adgang til terminaler i strømforsyning.</w:t>
      </w:r>
      <w:r w:rsidR="003E5797">
        <w:t xml:space="preserve"> Strømforsyning er høj i kassen og det gør at den skal placeres i åbningen for lågen.</w:t>
      </w:r>
      <w:r>
        <w:t xml:space="preserve"> </w:t>
      </w:r>
      <w:r w:rsidR="003E5797">
        <w:t xml:space="preserve">Elektronikken sidder under varmen fra H-bro. </w:t>
      </w:r>
      <w:r w:rsidR="00D1511C">
        <w:t>H-broen skal nok have boret huller i køleplade og monteres med tachle-garn gennem huller i monteringspladen. Strømforsyning, elektrolytter med sikring og elektronik moteres med skruer til monteringspladen. Minus strømforsyning forbindes til jord ved H-bro med stiv leder.</w:t>
      </w:r>
    </w:p>
    <w:p w14:paraId="2260D403" w14:textId="77777777" w:rsidR="00D1511C" w:rsidRDefault="00D1511C"/>
    <w:p w14:paraId="6D60337C" w14:textId="2E558876" w:rsidR="00DD343E" w:rsidRDefault="003E5797">
      <w:r>
        <w:t>Kabler kommer ind øverst til venstre gennem tre kabelforskrueninger. Luftslange til pedal i bunden.</w:t>
      </w:r>
    </w:p>
    <w:p w14:paraId="1A316A17" w14:textId="77777777" w:rsidR="006B0C70" w:rsidRDefault="006B0C70"/>
    <w:p w14:paraId="7B5F1C77" w14:textId="14A95DDC" w:rsidR="006B0C70" w:rsidRDefault="006B0C70">
      <w:r>
        <w:t xml:space="preserve">I toppen en krydsfinerplade på 300 x 127 x 18 mm. M5 skruer er 20 mm inde for rammen og dvs i firkant på 87 x </w:t>
      </w:r>
      <w:proofErr w:type="gramStart"/>
      <w:r>
        <w:t>160  mm.</w:t>
      </w:r>
      <w:proofErr w:type="gramEnd"/>
      <w:r>
        <w:t xml:space="preserve"> I bordpladen placeres skruer i firkant på 87 x 260 mm.</w:t>
      </w:r>
    </w:p>
    <w:p w14:paraId="1B13A0D1" w14:textId="38D71FB8" w:rsidR="0047302D" w:rsidRDefault="00D1511C">
      <w:r>
        <w:lastRenderedPageBreak/>
        <w:t>Hulplade med elektrolytter</w:t>
      </w:r>
      <w:r w:rsidR="00BC1DFB">
        <w:t>, sikring og tranzorber</w:t>
      </w:r>
      <w:r>
        <w:t xml:space="preserve"> 2:1</w:t>
      </w:r>
    </w:p>
    <w:p w14:paraId="23830508" w14:textId="75B00EE1" w:rsidR="0047302D" w:rsidRDefault="00FA7E5E">
      <w:r>
        <w:rPr>
          <w:noProof/>
        </w:rPr>
        <mc:AlternateContent>
          <mc:Choice Requires="wps">
            <w:drawing>
              <wp:anchor distT="0" distB="0" distL="114300" distR="114300" simplePos="0" relativeHeight="251676672" behindDoc="0" locked="0" layoutInCell="1" allowOverlap="1" wp14:anchorId="52DA8CC5" wp14:editId="435075AC">
                <wp:simplePos x="0" y="0"/>
                <wp:positionH relativeFrom="column">
                  <wp:posOffset>2114233</wp:posOffset>
                </wp:positionH>
                <wp:positionV relativeFrom="paragraph">
                  <wp:posOffset>67628</wp:posOffset>
                </wp:positionV>
                <wp:extent cx="219075" cy="180962"/>
                <wp:effectExtent l="0" t="0" r="9525" b="0"/>
                <wp:wrapNone/>
                <wp:docPr id="1889967267" name="Tekstfelt 10"/>
                <wp:cNvGraphicFramePr/>
                <a:graphic xmlns:a="http://schemas.openxmlformats.org/drawingml/2006/main">
                  <a:graphicData uri="http://schemas.microsoft.com/office/word/2010/wordprocessingShape">
                    <wps:wsp>
                      <wps:cNvSpPr txBox="1"/>
                      <wps:spPr>
                        <a:xfrm>
                          <a:off x="0" y="0"/>
                          <a:ext cx="219075" cy="180962"/>
                        </a:xfrm>
                        <a:prstGeom prst="rect">
                          <a:avLst/>
                        </a:prstGeom>
                        <a:solidFill>
                          <a:schemeClr val="lt1"/>
                        </a:solidFill>
                        <a:ln w="6350">
                          <a:noFill/>
                        </a:ln>
                      </wps:spPr>
                      <wps:txbx>
                        <w:txbxContent>
                          <w:p w14:paraId="485EAB70" w14:textId="7B868CA6" w:rsidR="00FA7E5E" w:rsidRPr="00622AF2" w:rsidRDefault="00FA7E5E" w:rsidP="00FA7E5E">
                            <w:r>
                              <w:t xml:space="preserve">50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DA8CC5" id="_x0000_s1230" type="#_x0000_t202" style="position:absolute;margin-left:166.5pt;margin-top:5.35pt;width:17.25pt;height:14.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" fillcolor="white [3201]" stroked="f" strokeweight=".5pt">
                <v:textbox inset="0,0,0,0">
                  <w:txbxContent>
                    <w:p w14:paraId="485EAB70" w14:textId="7B868CA6" w:rsidR="00FA7E5E" w:rsidRPr="00622AF2" w:rsidRDefault="00FA7E5E" w:rsidP="00FA7E5E">
                      <w:r>
                        <w:t xml:space="preserve">50 </w:t>
                      </w:r>
                    </w:p>
                  </w:txbxContent>
                </v:textbox>
              </v:shape>
            </w:pict>
          </mc:Fallback>
        </mc:AlternateContent>
      </w:r>
    </w:p>
    <w:p w14:paraId="3D55A722" w14:textId="1C2D95B3" w:rsidR="0047302D" w:rsidRDefault="00FA7E5E">
      <w:r>
        <w:rPr>
          <w:noProof/>
        </w:rPr>
        <mc:AlternateContent>
          <mc:Choice Requires="wps">
            <w:drawing>
              <wp:anchor distT="0" distB="0" distL="114300" distR="114300" simplePos="0" relativeHeight="251674624" behindDoc="0" locked="0" layoutInCell="1" allowOverlap="1" wp14:anchorId="74CFDEB4" wp14:editId="70F35D55">
                <wp:simplePos x="0" y="0"/>
                <wp:positionH relativeFrom="column">
                  <wp:posOffset>1261745</wp:posOffset>
                </wp:positionH>
                <wp:positionV relativeFrom="paragraph">
                  <wp:posOffset>82550</wp:posOffset>
                </wp:positionV>
                <wp:extent cx="1804988" cy="0"/>
                <wp:effectExtent l="0" t="76200" r="0" b="95250"/>
                <wp:wrapNone/>
                <wp:docPr id="1453556054" name="Lige pilforbindelse 27"/>
                <wp:cNvGraphicFramePr/>
                <a:graphic xmlns:a="http://schemas.openxmlformats.org/drawingml/2006/main">
                  <a:graphicData uri="http://schemas.microsoft.com/office/word/2010/wordprocessingShape">
                    <wps:wsp>
                      <wps:cNvCnPr/>
                      <wps:spPr>
                        <a:xfrm>
                          <a:off x="0" y="0"/>
                          <a:ext cx="1804988"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F97F8" id="Lige pilforbindelse 27" o:spid="_x0000_s1026" type="#_x0000_t32" style="position:absolute;margin-left:99.35pt;margin-top:6.5pt;width:142.1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" strokecolor="black [3040]" strokeweight="1pt">
                <v:stroke startarrow="classic" startarrowlength="long" endarrow="classic" endarrowlength="long"/>
              </v:shape>
            </w:pict>
          </mc:Fallback>
        </mc:AlternateContent>
      </w:r>
    </w:p>
    <w:p w14:paraId="09DDA557" w14:textId="5F42A32F" w:rsidR="0047302D" w:rsidRDefault="00481B05">
      <w:r>
        <w:rPr>
          <w:noProof/>
        </w:rPr>
        <mc:AlternateContent>
          <mc:Choice Requires="wpg">
            <w:drawing>
              <wp:anchor distT="0" distB="0" distL="114300" distR="114300" simplePos="0" relativeHeight="251672576" behindDoc="0" locked="0" layoutInCell="1" allowOverlap="1" wp14:anchorId="1A7B2E20" wp14:editId="58B9F4DB">
                <wp:simplePos x="0" y="0"/>
                <wp:positionH relativeFrom="column">
                  <wp:posOffset>1266508</wp:posOffset>
                </wp:positionH>
                <wp:positionV relativeFrom="paragraph">
                  <wp:posOffset>26670</wp:posOffset>
                </wp:positionV>
                <wp:extent cx="1800225" cy="1828800"/>
                <wp:effectExtent l="0" t="0" r="28575" b="19050"/>
                <wp:wrapNone/>
                <wp:docPr id="2099031427" name="Gruppe 313"/>
                <wp:cNvGraphicFramePr/>
                <a:graphic xmlns:a="http://schemas.openxmlformats.org/drawingml/2006/main">
                  <a:graphicData uri="http://schemas.microsoft.com/office/word/2010/wordprocessingGroup">
                    <wpg:wgp>
                      <wpg:cNvGrpSpPr/>
                      <wpg:grpSpPr>
                        <a:xfrm>
                          <a:off x="0" y="0"/>
                          <a:ext cx="1800225" cy="1828800"/>
                          <a:chOff x="0" y="0"/>
                          <a:chExt cx="1800225" cy="1828800"/>
                        </a:xfrm>
                      </wpg:grpSpPr>
                      <wps:wsp>
                        <wps:cNvPr id="1282561777" name="Rektangel 250"/>
                        <wps:cNvSpPr/>
                        <wps:spPr>
                          <a:xfrm>
                            <a:off x="0" y="0"/>
                            <a:ext cx="1800225" cy="18288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682713" name="Ellipse 310"/>
                        <wps:cNvSpPr/>
                        <wps:spPr>
                          <a:xfrm>
                            <a:off x="238125" y="628650"/>
                            <a:ext cx="576263" cy="5762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533668" name="Ellipse 310"/>
                        <wps:cNvSpPr/>
                        <wps:spPr>
                          <a:xfrm>
                            <a:off x="981075" y="628650"/>
                            <a:ext cx="576263" cy="5762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306858" name="Rektangel 250"/>
                        <wps:cNvSpPr/>
                        <wps:spPr>
                          <a:xfrm>
                            <a:off x="452437" y="233363"/>
                            <a:ext cx="904875" cy="2762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122661" name="Ellipse 310"/>
                        <wps:cNvSpPr/>
                        <wps:spPr>
                          <a:xfrm>
                            <a:off x="119062" y="123825"/>
                            <a:ext cx="290513" cy="2905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703469" name="Ellipse 310"/>
                        <wps:cNvSpPr/>
                        <wps:spPr>
                          <a:xfrm>
                            <a:off x="123825" y="1419225"/>
                            <a:ext cx="290513" cy="2905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645062" name="Ellipse 310"/>
                        <wps:cNvSpPr/>
                        <wps:spPr>
                          <a:xfrm>
                            <a:off x="1390650" y="119063"/>
                            <a:ext cx="290513" cy="2905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43403" name="Ellipse 310"/>
                        <wps:cNvSpPr/>
                        <wps:spPr>
                          <a:xfrm>
                            <a:off x="1395412" y="1414463"/>
                            <a:ext cx="290513" cy="2905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479206" name="Ellipse 310"/>
                        <wps:cNvSpPr/>
                        <wps:spPr>
                          <a:xfrm>
                            <a:off x="1519237" y="466725"/>
                            <a:ext cx="190500" cy="1905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066706" name="Ellipse 310"/>
                        <wps:cNvSpPr/>
                        <wps:spPr>
                          <a:xfrm>
                            <a:off x="1543050" y="1190625"/>
                            <a:ext cx="190500" cy="1905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742070" name="Ellipse 310"/>
                        <wps:cNvSpPr/>
                        <wps:spPr>
                          <a:xfrm>
                            <a:off x="85725" y="481013"/>
                            <a:ext cx="190500" cy="1905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381319" name="Ellipse 310"/>
                        <wps:cNvSpPr/>
                        <wps:spPr>
                          <a:xfrm>
                            <a:off x="85725" y="1166813"/>
                            <a:ext cx="190500" cy="1905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297749" name="Lige forbindelse 311"/>
                        <wps:cNvCnPr/>
                        <wps:spPr>
                          <a:xfrm flipV="1">
                            <a:off x="185737" y="371475"/>
                            <a:ext cx="357188" cy="190500"/>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202662215" name="Lige forbindelse 311"/>
                        <wps:cNvCnPr/>
                        <wps:spPr>
                          <a:xfrm flipV="1">
                            <a:off x="628650" y="404813"/>
                            <a:ext cx="561340" cy="390525"/>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2013169395" name="Lige forbindelse 311"/>
                        <wps:cNvCnPr/>
                        <wps:spPr>
                          <a:xfrm>
                            <a:off x="547687" y="795338"/>
                            <a:ext cx="676275" cy="0"/>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122828606" name="Lige forbindelse 311"/>
                        <wps:cNvCnPr/>
                        <wps:spPr>
                          <a:xfrm>
                            <a:off x="552450" y="1004888"/>
                            <a:ext cx="676275" cy="0"/>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1637462045" name="Lige forbindelse 311"/>
                        <wps:cNvCnPr/>
                        <wps:spPr>
                          <a:xfrm flipH="1">
                            <a:off x="1233487" y="538163"/>
                            <a:ext cx="361950" cy="261937"/>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2143318938" name="Lige forbindelse 311"/>
                        <wps:cNvCnPr/>
                        <wps:spPr>
                          <a:xfrm flipH="1">
                            <a:off x="190500" y="990600"/>
                            <a:ext cx="395287" cy="247650"/>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454061491" name="Lige forbindelse 311"/>
                        <wps:cNvCnPr/>
                        <wps:spPr>
                          <a:xfrm flipH="1" flipV="1">
                            <a:off x="1209675" y="1009650"/>
                            <a:ext cx="428625" cy="242888"/>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1158252582" name="Ellipse 310"/>
                        <wps:cNvSpPr/>
                        <wps:spPr>
                          <a:xfrm>
                            <a:off x="704850" y="1171575"/>
                            <a:ext cx="376237" cy="3762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469539" name="Lige forbindelse 311"/>
                        <wps:cNvCnPr/>
                        <wps:spPr>
                          <a:xfrm flipH="1">
                            <a:off x="885825" y="1066800"/>
                            <a:ext cx="442912" cy="304800"/>
                          </a:xfrm>
                          <a:prstGeom prst="line">
                            <a:avLst/>
                          </a:prstGeom>
                          <a:ln w="50800"/>
                        </wps:spPr>
                        <wps:style>
                          <a:lnRef idx="1">
                            <a:schemeClr val="dk1"/>
                          </a:lnRef>
                          <a:fillRef idx="0">
                            <a:schemeClr val="dk1"/>
                          </a:fillRef>
                          <a:effectRef idx="0">
                            <a:schemeClr val="dk1"/>
                          </a:effectRef>
                          <a:fontRef idx="minor">
                            <a:schemeClr val="tx1"/>
                          </a:fontRef>
                        </wps:style>
                        <wps:bodyPr/>
                      </wps:wsp>
                      <wps:wsp>
                        <wps:cNvPr id="2083375402" name="Lige forbindelse 311"/>
                        <wps:cNvCnPr/>
                        <wps:spPr>
                          <a:xfrm>
                            <a:off x="890587" y="785813"/>
                            <a:ext cx="0" cy="471487"/>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B3623F3" id="Gruppe 313" o:spid="_x0000_s1026" style="position:absolute;margin-left:99.75pt;margin-top:2.1pt;width:141.75pt;height:2in;z-index:251672576" coordsize="18002,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">
                <v:rect id="Rektangel 250" o:spid="_x0000_s1027" style="position:absolute;width:18002;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" filled="f" strokecolor="#0a121c [484]" strokeweight="1pt"/>
                <v:oval id="Ellipse 310" o:spid="_x0000_s1028" style="position:absolute;left:2381;top:6286;width:5762;height:5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" filled="f" strokecolor="#0a121c [484]" strokeweight="1pt"/>
                <v:oval id="Ellipse 310" o:spid="_x0000_s1029" style="position:absolute;left:9810;top:6286;width:5763;height:5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" filled="f" strokecolor="#0a121c [484]" strokeweight="1pt"/>
                <v:rect id="Rektangel 250" o:spid="_x0000_s1030" style="position:absolute;left:4524;top:2333;width:9049;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" filled="f" strokecolor="#0a121c [484]" strokeweight="1pt"/>
                <v:oval id="Ellipse 310" o:spid="_x0000_s1031" style="position:absolute;left:1190;top:1238;width:2905;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" filled="f" strokecolor="#0a121c [484]" strokeweight="1pt"/>
                <v:oval id="Ellipse 310" o:spid="_x0000_s1032" style="position:absolute;left:1238;top:14192;width:2905;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" filled="f" strokecolor="#0a121c [484]" strokeweight="1pt"/>
                <v:oval id="Ellipse 310" o:spid="_x0000_s1033" style="position:absolute;left:13906;top:1190;width:2905;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" filled="f" strokecolor="#0a121c [484]" strokeweight="1pt"/>
                <v:oval id="Ellipse 310" o:spid="_x0000_s1034" style="position:absolute;left:13954;top:14144;width:2905;height:2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" filled="f" strokecolor="#0a121c [484]" strokeweight="1pt"/>
                <v:oval id="Ellipse 310" o:spid="_x0000_s1035" style="position:absolute;left:15192;top:4667;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" filled="f" strokecolor="#0a121c [484]" strokeweight="1pt"/>
                <v:oval id="Ellipse 310" o:spid="_x0000_s1036" style="position:absolute;left:15430;top:11906;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" filled="f" strokecolor="#0a121c [484]" strokeweight="1pt"/>
                <v:oval id="Ellipse 310" o:spid="_x0000_s1037" style="position:absolute;left:857;top:481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" filled="f" strokecolor="#0a121c [484]" strokeweight="1pt"/>
                <v:oval id="Ellipse 310" o:spid="_x0000_s1038" style="position:absolute;left:857;top:11668;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" filled="f" strokecolor="#0a121c [484]" strokeweight="1pt"/>
                <v:line id="Lige forbindelse 311" o:spid="_x0000_s1039" style="position:absolute;flip:y;visibility:visible;mso-wrap-style:square" from="1857,3714" to="5429,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" strokecolor="black [3040]" strokeweight="4pt"/>
                <v:line id="Lige forbindelse 311" o:spid="_x0000_s1040" style="position:absolute;flip:y;visibility:visible;mso-wrap-style:square" from="6286,4048" to="11899,7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" strokecolor="black [3040]" strokeweight="4pt"/>
                <v:line id="Lige forbindelse 311" o:spid="_x0000_s1041" style="position:absolute;visibility:visible;mso-wrap-style:square" from="5476,7953" to="12239,7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" strokecolor="black [3040]" strokeweight="4pt"/>
                <v:line id="Lige forbindelse 311" o:spid="_x0000_s1042" style="position:absolute;visibility:visible;mso-wrap-style:square" from="5524,10048" to="12287,10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" strokecolor="black [3040]" strokeweight="4pt"/>
                <v:line id="Lige forbindelse 311" o:spid="_x0000_s1043" style="position:absolute;flip:x;visibility:visible;mso-wrap-style:square" from="12334,5381" to="15954,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" strokecolor="black [3040]" strokeweight="4pt"/>
                <v:line id="Lige forbindelse 311" o:spid="_x0000_s1044" style="position:absolute;flip:x;visibility:visible;mso-wrap-style:square" from="1905,9906" to="5857,1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" strokecolor="black [3040]" strokeweight="4pt"/>
                <v:line id="Lige forbindelse 311" o:spid="_x0000_s1045" style="position:absolute;flip:x y;visibility:visible;mso-wrap-style:square" from="12096,10096" to="16383,12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" strokecolor="black [3040]" strokeweight="4pt"/>
                <v:oval id="Ellipse 310" o:spid="_x0000_s1046" style="position:absolute;left:7048;top:11715;width:3762;height:3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" filled="f" strokecolor="#0a121c [484]" strokeweight="1pt"/>
                <v:line id="Lige forbindelse 311" o:spid="_x0000_s1047" style="position:absolute;flip:x;visibility:visible;mso-wrap-style:square" from="8858,10668" to="13287,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" strokecolor="black [3040]" strokeweight="4pt"/>
                <v:line id="Lige forbindelse 311" o:spid="_x0000_s1048" style="position:absolute;visibility:visible;mso-wrap-style:square" from="8905,7858" to="8905,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" strokecolor="black [3040]" strokeweight="1.5pt"/>
              </v:group>
            </w:pict>
          </mc:Fallback>
        </mc:AlternateContent>
      </w:r>
      <w:r w:rsidR="00FA7E5E">
        <w:rPr>
          <w:noProof/>
        </w:rPr>
        <mc:AlternateContent>
          <mc:Choice Requires="wps">
            <w:drawing>
              <wp:anchor distT="0" distB="0" distL="114300" distR="114300" simplePos="0" relativeHeight="251680768" behindDoc="0" locked="0" layoutInCell="1" allowOverlap="1" wp14:anchorId="104AD39F" wp14:editId="3F79BE4F">
                <wp:simplePos x="0" y="0"/>
                <wp:positionH relativeFrom="column">
                  <wp:posOffset>1051560</wp:posOffset>
                </wp:positionH>
                <wp:positionV relativeFrom="paragraph">
                  <wp:posOffset>40640</wp:posOffset>
                </wp:positionV>
                <wp:extent cx="0" cy="1828800"/>
                <wp:effectExtent l="76200" t="38100" r="57150" b="57150"/>
                <wp:wrapNone/>
                <wp:docPr id="90618572" name="Lige pilforbindelse 27"/>
                <wp:cNvGraphicFramePr/>
                <a:graphic xmlns:a="http://schemas.openxmlformats.org/drawingml/2006/main">
                  <a:graphicData uri="http://schemas.microsoft.com/office/word/2010/wordprocessingShape">
                    <wps:wsp>
                      <wps:cNvCnPr/>
                      <wps:spPr>
                        <a:xfrm>
                          <a:off x="0" y="0"/>
                          <a:ext cx="0" cy="182880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2B21FA" id="Lige pilforbindelse 27" o:spid="_x0000_s1026" type="#_x0000_t32" style="position:absolute;margin-left:82.8pt;margin-top:3.2pt;width:0;height:2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" strokecolor="black [3040]" strokeweight="1pt">
                <v:stroke startarrow="classic" startarrowlength="long" endarrow="classic" endarrowlength="long"/>
              </v:shape>
            </w:pict>
          </mc:Fallback>
        </mc:AlternateContent>
      </w:r>
    </w:p>
    <w:p w14:paraId="0859664A" w14:textId="753D1176" w:rsidR="0047302D" w:rsidRDefault="0047302D"/>
    <w:p w14:paraId="0DF5CA24" w14:textId="5DA1D7A6" w:rsidR="0047302D" w:rsidRDefault="00FA7E5E">
      <w:pPr>
        <w:rPr>
          <w:rFonts w:ascii="Univers" w:hAnsi="Univers" w:cs="Arial"/>
          <w:b/>
          <w:bCs/>
          <w:i/>
          <w:iCs/>
          <w:color w:val="000000" w:themeColor="text1"/>
          <w:sz w:val="26"/>
          <w:szCs w:val="28"/>
        </w:rPr>
      </w:pPr>
      <w:r>
        <w:rPr>
          <w:noProof/>
        </w:rPr>
        <mc:AlternateContent>
          <mc:Choice Requires="wps">
            <w:drawing>
              <wp:anchor distT="0" distB="0" distL="114300" distR="114300" simplePos="0" relativeHeight="251678720" behindDoc="0" locked="0" layoutInCell="1" allowOverlap="1" wp14:anchorId="0E8353A2" wp14:editId="00BF21A1">
                <wp:simplePos x="0" y="0"/>
                <wp:positionH relativeFrom="column">
                  <wp:posOffset>808990</wp:posOffset>
                </wp:positionH>
                <wp:positionV relativeFrom="paragraph">
                  <wp:posOffset>282575</wp:posOffset>
                </wp:positionV>
                <wp:extent cx="219075" cy="180962"/>
                <wp:effectExtent l="0" t="0" r="9525" b="0"/>
                <wp:wrapNone/>
                <wp:docPr id="876921242" name="Tekstfelt 10"/>
                <wp:cNvGraphicFramePr/>
                <a:graphic xmlns:a="http://schemas.openxmlformats.org/drawingml/2006/main">
                  <a:graphicData uri="http://schemas.microsoft.com/office/word/2010/wordprocessingShape">
                    <wps:wsp>
                      <wps:cNvSpPr txBox="1"/>
                      <wps:spPr>
                        <a:xfrm>
                          <a:off x="0" y="0"/>
                          <a:ext cx="219075" cy="180962"/>
                        </a:xfrm>
                        <a:prstGeom prst="rect">
                          <a:avLst/>
                        </a:prstGeom>
                        <a:solidFill>
                          <a:schemeClr val="lt1"/>
                        </a:solidFill>
                        <a:ln w="6350">
                          <a:noFill/>
                        </a:ln>
                      </wps:spPr>
                      <wps:txbx>
                        <w:txbxContent>
                          <w:p w14:paraId="5EBDF7AC" w14:textId="77777777" w:rsidR="00FA7E5E" w:rsidRPr="00622AF2" w:rsidRDefault="00FA7E5E" w:rsidP="00FA7E5E">
                            <w:r>
                              <w:t xml:space="preserve">50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8353A2" id="_x0000_s1231" type="#_x0000_t202" style="position:absolute;margin-left:63.7pt;margin-top:22.25pt;width:17.25pt;height:14.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" fillcolor="white [3201]" stroked="f" strokeweight=".5pt">
                <v:textbox inset="0,0,0,0">
                  <w:txbxContent>
                    <w:p w14:paraId="5EBDF7AC" w14:textId="77777777" w:rsidR="00FA7E5E" w:rsidRPr="00622AF2" w:rsidRDefault="00FA7E5E" w:rsidP="00FA7E5E">
                      <w:r>
                        <w:t xml:space="preserve">50 </w:t>
                      </w:r>
                    </w:p>
                  </w:txbxContent>
                </v:textbox>
              </v:shape>
            </w:pict>
          </mc:Fallback>
        </mc:AlternateContent>
      </w:r>
    </w:p>
    <w:p w14:paraId="7B607067" w14:textId="77777777" w:rsidR="00A86C13" w:rsidRDefault="00A86C13">
      <w:pPr>
        <w:rPr>
          <w:rFonts w:ascii="Univers" w:hAnsi="Univers" w:cs="Arial"/>
          <w:b/>
          <w:bCs/>
          <w:i/>
          <w:iCs/>
          <w:color w:val="000000" w:themeColor="text1"/>
          <w:sz w:val="26"/>
          <w:szCs w:val="28"/>
        </w:rPr>
      </w:pPr>
      <w:r>
        <w:br w:type="page"/>
      </w:r>
    </w:p>
    <w:p w14:paraId="5C373689" w14:textId="24DADD17" w:rsidR="00CF0DD4" w:rsidRDefault="00EE35DC" w:rsidP="00EE35DC">
      <w:pPr>
        <w:pStyle w:val="Heading2"/>
      </w:pPr>
      <w:bookmarkStart w:id="4" w:name="_Toc241989418"/>
      <w:r>
        <w:lastRenderedPageBreak/>
        <w:t>Knæpudde for løft af trykfod</w:t>
      </w:r>
      <w:bookmarkEnd w:id="4"/>
    </w:p>
    <w:p w14:paraId="4DB1614D" w14:textId="05E01077" w:rsidR="00EE35DC" w:rsidRDefault="00EE35DC" w:rsidP="00EE35DC">
      <w:pPr>
        <w:pStyle w:val="BrdtekstODK"/>
      </w:pPr>
    </w:p>
    <w:p w14:paraId="16DDC9F5" w14:textId="392B7E88" w:rsidR="00EE35DC" w:rsidRDefault="00EE35DC" w:rsidP="00EE35DC">
      <w:pPr>
        <w:pStyle w:val="BrdtekstODK"/>
      </w:pPr>
      <w:r>
        <w:t>Der er nu tillavet et Ø12 mm messingrør, hvor der tænkes påklemt noget krydsfiner, som med en polstring kan gå mod knæ.</w:t>
      </w:r>
      <w:r w:rsidR="003D158B">
        <w:t xml:space="preserve"> Der tænkes brugt 15 mm finsk krydsfinerplade.</w:t>
      </w:r>
      <w:r w:rsidR="00C92CBA">
        <w:t xml:space="preserve"> </w:t>
      </w:r>
      <w:r w:rsidR="00800E7C">
        <w:t xml:space="preserve">M6x40 bræddebolte. </w:t>
      </w:r>
      <w:r w:rsidR="00C92CBA">
        <w:t>Strømpebredde for polstring skal være (70-</w:t>
      </w:r>
      <w:proofErr w:type="gramStart"/>
      <w:r w:rsidR="00C92CBA">
        <w:t>16)+</w:t>
      </w:r>
      <w:proofErr w:type="gramEnd"/>
      <w:r w:rsidR="00C92CBA">
        <w:t>2*18*pi/2+2*11+70 = 203 mm.</w:t>
      </w:r>
      <w:r w:rsidR="00AD62D2">
        <w:t xml:space="preserve"> Laves 2x102 mm.</w:t>
      </w:r>
      <w:r w:rsidR="00C92CBA">
        <w:t xml:space="preserve"> Strømpelængde: (100-</w:t>
      </w:r>
      <w:proofErr w:type="gramStart"/>
      <w:r w:rsidR="00C92CBA">
        <w:t>8)+</w:t>
      </w:r>
      <w:proofErr w:type="gramEnd"/>
      <w:r w:rsidR="00C92CBA">
        <w:t xml:space="preserve">18*pi/2 = </w:t>
      </w:r>
      <w:r w:rsidR="00800E7C">
        <w:t>120 mm.</w:t>
      </w:r>
      <w:r w:rsidR="00941995">
        <w:t xml:space="preserve"> Lav med ekstra 10 mm.</w:t>
      </w:r>
      <w:r w:rsidR="00800E7C">
        <w:t xml:space="preserve"> Skum 10 x 100 x 90.</w:t>
      </w:r>
      <w:r w:rsidR="00941995">
        <w:t xml:space="preserve"> Med 4 mm sykant skal dug være 260 x 110 mm.</w:t>
      </w:r>
    </w:p>
    <w:p w14:paraId="7ADACD67" w14:textId="7EDF1406" w:rsidR="00EE35DC" w:rsidRPr="00EE35DC" w:rsidRDefault="00EE35DC" w:rsidP="00EE35DC">
      <w:pPr>
        <w:pStyle w:val="BrdtekstODK"/>
      </w:pPr>
    </w:p>
    <w:p w14:paraId="52EB90E3" w14:textId="6B793E84" w:rsidR="0078628A" w:rsidRDefault="00F91FF0" w:rsidP="0067264F">
      <w:pPr>
        <w:pStyle w:val="BrdtekstODK"/>
      </w:pPr>
      <w:r>
        <w:rPr>
          <w:noProof/>
        </w:rPr>
        <mc:AlternateContent>
          <mc:Choice Requires="wpg">
            <w:drawing>
              <wp:anchor distT="0" distB="0" distL="114300" distR="114300" simplePos="0" relativeHeight="251658240" behindDoc="0" locked="0" layoutInCell="1" allowOverlap="1" wp14:anchorId="25605161" wp14:editId="72CA10CB">
                <wp:simplePos x="0" y="0"/>
                <wp:positionH relativeFrom="column">
                  <wp:posOffset>280670</wp:posOffset>
                </wp:positionH>
                <wp:positionV relativeFrom="paragraph">
                  <wp:posOffset>26035</wp:posOffset>
                </wp:positionV>
                <wp:extent cx="5457825" cy="7038975"/>
                <wp:effectExtent l="0" t="0" r="28575" b="0"/>
                <wp:wrapNone/>
                <wp:docPr id="1898435423" name="Gruppe 143"/>
                <wp:cNvGraphicFramePr/>
                <a:graphic xmlns:a="http://schemas.openxmlformats.org/drawingml/2006/main">
                  <a:graphicData uri="http://schemas.microsoft.com/office/word/2010/wordprocessingGroup">
                    <wpg:wgp>
                      <wpg:cNvGrpSpPr/>
                      <wpg:grpSpPr>
                        <a:xfrm>
                          <a:off x="0" y="0"/>
                          <a:ext cx="5457825" cy="7038975"/>
                          <a:chOff x="0" y="0"/>
                          <a:chExt cx="5457825" cy="7038975"/>
                        </a:xfrm>
                      </wpg:grpSpPr>
                      <wpg:grpSp>
                        <wpg:cNvPr id="144113974" name="Gruppe 62"/>
                        <wpg:cNvGrpSpPr/>
                        <wpg:grpSpPr>
                          <a:xfrm>
                            <a:off x="2600325" y="28575"/>
                            <a:ext cx="2514600" cy="5143500"/>
                            <a:chOff x="0" y="0"/>
                            <a:chExt cx="2514600" cy="5143500"/>
                          </a:xfrm>
                        </wpg:grpSpPr>
                        <wps:wsp>
                          <wps:cNvPr id="431921720" name="Rektangel 22"/>
                          <wps:cNvSpPr/>
                          <wps:spPr>
                            <a:xfrm>
                              <a:off x="0" y="0"/>
                              <a:ext cx="2514600" cy="51292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548071" name="Lige forbindelse 29"/>
                          <wps:cNvCnPr/>
                          <wps:spPr>
                            <a:xfrm>
                              <a:off x="0" y="4819650"/>
                              <a:ext cx="290513" cy="3238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30257884" name="Lige forbindelse 29"/>
                          <wps:cNvCnPr/>
                          <wps:spPr>
                            <a:xfrm flipH="1">
                              <a:off x="2219325" y="4810125"/>
                              <a:ext cx="290513" cy="3238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2841686" name="Rektangel 22"/>
                          <wps:cNvSpPr/>
                          <wps:spPr>
                            <a:xfrm>
                              <a:off x="0" y="0"/>
                              <a:ext cx="2514600" cy="15716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541750" name="Rektangel 22"/>
                          <wps:cNvSpPr/>
                          <wps:spPr>
                            <a:xfrm>
                              <a:off x="0" y="590550"/>
                              <a:ext cx="2514600" cy="43338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2626865" name="Ellipse 30"/>
                          <wps:cNvSpPr/>
                          <wps:spPr>
                            <a:xfrm>
                              <a:off x="433388" y="295275"/>
                              <a:ext cx="195262" cy="19526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07754" name="Ellipse 30"/>
                          <wps:cNvSpPr/>
                          <wps:spPr>
                            <a:xfrm>
                              <a:off x="1885950" y="290513"/>
                              <a:ext cx="195262" cy="19526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16656" name="Ellipse 30"/>
                          <wps:cNvSpPr/>
                          <wps:spPr>
                            <a:xfrm>
                              <a:off x="1881188" y="1123950"/>
                              <a:ext cx="195262" cy="19526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7065576" name="Ellipse 30"/>
                          <wps:cNvSpPr/>
                          <wps:spPr>
                            <a:xfrm>
                              <a:off x="428625" y="1123950"/>
                              <a:ext cx="195262" cy="19526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447817" name="Lige pilforbindelse 27"/>
                          <wps:cNvCnPr/>
                          <wps:spPr>
                            <a:xfrm>
                              <a:off x="823913" y="0"/>
                              <a:ext cx="0" cy="371475"/>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689664295" name="Tekstfelt 28"/>
                          <wps:cNvSpPr txBox="1"/>
                          <wps:spPr>
                            <a:xfrm>
                              <a:off x="909638" y="80963"/>
                              <a:ext cx="238125" cy="200025"/>
                            </a:xfrm>
                            <a:prstGeom prst="rect">
                              <a:avLst/>
                            </a:prstGeom>
                            <a:solidFill>
                              <a:schemeClr val="lt1"/>
                            </a:solidFill>
                            <a:ln w="0">
                              <a:noFill/>
                            </a:ln>
                          </wps:spPr>
                          <wps:txbx>
                            <w:txbxContent>
                              <w:p w14:paraId="2CE8D0CC" w14:textId="4B01AEC6" w:rsidR="00DD766A" w:rsidRDefault="00DD766A">
                                <w: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1019326" name="Lige pilforbindelse 27"/>
                          <wps:cNvCnPr/>
                          <wps:spPr>
                            <a:xfrm flipH="1">
                              <a:off x="1204913" y="585788"/>
                              <a:ext cx="0" cy="45085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63703180" name="Tekstfelt 28"/>
                          <wps:cNvSpPr txBox="1"/>
                          <wps:spPr>
                            <a:xfrm>
                              <a:off x="1285875" y="714375"/>
                              <a:ext cx="238125" cy="200025"/>
                            </a:xfrm>
                            <a:prstGeom prst="rect">
                              <a:avLst/>
                            </a:prstGeom>
                            <a:solidFill>
                              <a:schemeClr val="lt1"/>
                            </a:solidFill>
                            <a:ln w="0">
                              <a:noFill/>
                            </a:ln>
                          </wps:spPr>
                          <wps:txbx>
                            <w:txbxContent>
                              <w:p w14:paraId="5DD925C2" w14:textId="09EB8350" w:rsidR="001E4755" w:rsidRDefault="001E4755">
                                <w: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93314789" name="Lige pilforbindelse 27"/>
                          <wps:cNvCnPr/>
                          <wps:spPr>
                            <a:xfrm>
                              <a:off x="962025" y="381000"/>
                              <a:ext cx="0" cy="204787"/>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78429462" name="Tekstfelt 28"/>
                          <wps:cNvSpPr txBox="1"/>
                          <wps:spPr>
                            <a:xfrm>
                              <a:off x="1038225" y="357188"/>
                              <a:ext cx="238125" cy="200025"/>
                            </a:xfrm>
                            <a:prstGeom prst="rect">
                              <a:avLst/>
                            </a:prstGeom>
                            <a:solidFill>
                              <a:schemeClr val="lt1"/>
                            </a:solidFill>
                            <a:ln w="0">
                              <a:noFill/>
                            </a:ln>
                          </wps:spPr>
                          <wps:txbx>
                            <w:txbxContent>
                              <w:p w14:paraId="2C3153E9" w14:textId="0F8D8B4F" w:rsidR="001E4755" w:rsidRDefault="001E4755">
                                <w: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2468904" name="Lige pilforbindelse 27"/>
                          <wps:cNvCnPr/>
                          <wps:spPr>
                            <a:xfrm flipV="1">
                              <a:off x="9525" y="119063"/>
                              <a:ext cx="51435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31570876" name="Tekstfelt 28"/>
                          <wps:cNvSpPr txBox="1"/>
                          <wps:spPr>
                            <a:xfrm>
                              <a:off x="104775" y="180975"/>
                              <a:ext cx="238125" cy="200025"/>
                            </a:xfrm>
                            <a:prstGeom prst="rect">
                              <a:avLst/>
                            </a:prstGeom>
                            <a:solidFill>
                              <a:schemeClr val="lt1"/>
                            </a:solidFill>
                            <a:ln w="0">
                              <a:noFill/>
                            </a:ln>
                          </wps:spPr>
                          <wps:txbx>
                            <w:txbxContent>
                              <w:p w14:paraId="583F7973" w14:textId="221CA69E" w:rsidR="001E4755" w:rsidRDefault="001E4755">
                                <w: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7997492" name="Lige pilforbindelse 27"/>
                          <wps:cNvCnPr/>
                          <wps:spPr>
                            <a:xfrm flipV="1">
                              <a:off x="0" y="2109788"/>
                              <a:ext cx="2509838"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075898636" name="Tekstfelt 28"/>
                          <wps:cNvSpPr txBox="1"/>
                          <wps:spPr>
                            <a:xfrm>
                              <a:off x="1119188" y="2162175"/>
                              <a:ext cx="276225" cy="200025"/>
                            </a:xfrm>
                            <a:prstGeom prst="rect">
                              <a:avLst/>
                            </a:prstGeom>
                            <a:solidFill>
                              <a:schemeClr val="lt1"/>
                            </a:solidFill>
                            <a:ln w="0">
                              <a:noFill/>
                            </a:ln>
                          </wps:spPr>
                          <wps:txbx>
                            <w:txbxContent>
                              <w:p w14:paraId="1DAE86FE" w14:textId="2EF7872F" w:rsidR="00C678C7" w:rsidRDefault="00C678C7">
                                <w:r>
                                  <w:t>70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302044756" name="Gruppe 142"/>
                        <wpg:cNvGrpSpPr/>
                        <wpg:grpSpPr>
                          <a:xfrm>
                            <a:off x="2257425" y="5838825"/>
                            <a:ext cx="3200400" cy="1200150"/>
                            <a:chOff x="0" y="0"/>
                            <a:chExt cx="3200400" cy="1200150"/>
                          </a:xfrm>
                        </wpg:grpSpPr>
                        <wps:wsp>
                          <wps:cNvPr id="1156555832" name="Bue 31"/>
                          <wps:cNvSpPr/>
                          <wps:spPr>
                            <a:xfrm flipH="1">
                              <a:off x="0" y="9525"/>
                              <a:ext cx="1190625" cy="1190625"/>
                            </a:xfrm>
                            <a:prstGeom prst="arc">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0610991" name="Bue 31"/>
                          <wps:cNvSpPr/>
                          <wps:spPr>
                            <a:xfrm>
                              <a:off x="2009775" y="0"/>
                              <a:ext cx="1190625" cy="1190625"/>
                            </a:xfrm>
                            <a:prstGeom prst="arc">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5041382" name="Gruppe 60"/>
                          <wpg:cNvGrpSpPr/>
                          <wpg:grpSpPr>
                            <a:xfrm>
                              <a:off x="0" y="361950"/>
                              <a:ext cx="3171825" cy="547688"/>
                              <a:chOff x="0" y="0"/>
                              <a:chExt cx="3171825" cy="547688"/>
                            </a:xfrm>
                          </wpg:grpSpPr>
                          <wps:wsp>
                            <wps:cNvPr id="1118406988" name="Rektangel 22"/>
                            <wps:cNvSpPr/>
                            <wps:spPr>
                              <a:xfrm>
                                <a:off x="323850" y="0"/>
                                <a:ext cx="2519362" cy="53816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310084" name="Lige forbindelse 32"/>
                            <wps:cNvCnPr/>
                            <wps:spPr>
                              <a:xfrm>
                                <a:off x="0" y="238125"/>
                                <a:ext cx="323850" cy="3095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72551273" name="Lige forbindelse 32"/>
                            <wps:cNvCnPr/>
                            <wps:spPr>
                              <a:xfrm flipV="1">
                                <a:off x="2847975" y="223837"/>
                                <a:ext cx="323850" cy="309563"/>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grpSp>
                        <wpg:cNvPr id="2011392592" name="Gruppe 90"/>
                        <wpg:cNvGrpSpPr/>
                        <wpg:grpSpPr>
                          <a:xfrm>
                            <a:off x="0" y="0"/>
                            <a:ext cx="2266950" cy="5529262"/>
                            <a:chOff x="0" y="0"/>
                            <a:chExt cx="2266950" cy="5529262"/>
                          </a:xfrm>
                        </wpg:grpSpPr>
                        <wps:wsp>
                          <wps:cNvPr id="1115049023" name="Rektangel 22"/>
                          <wps:cNvSpPr/>
                          <wps:spPr>
                            <a:xfrm>
                              <a:off x="357187" y="33337"/>
                              <a:ext cx="528320" cy="51339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60039" name="Rektangel 22"/>
                          <wps:cNvSpPr/>
                          <wps:spPr>
                            <a:xfrm>
                              <a:off x="885825" y="28575"/>
                              <a:ext cx="528320" cy="15716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09236077" name="Gruppe 25"/>
                          <wpg:cNvGrpSpPr/>
                          <wpg:grpSpPr>
                            <a:xfrm>
                              <a:off x="233362" y="0"/>
                              <a:ext cx="1466850" cy="800100"/>
                              <a:chOff x="0" y="0"/>
                              <a:chExt cx="1466850" cy="800100"/>
                            </a:xfrm>
                          </wpg:grpSpPr>
                          <wps:wsp>
                            <wps:cNvPr id="1663611645" name="Rektangel 22"/>
                            <wps:cNvSpPr/>
                            <wps:spPr>
                              <a:xfrm>
                                <a:off x="123825" y="300037"/>
                                <a:ext cx="1343025" cy="1952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277400" name="Bue 24"/>
                            <wps:cNvSpPr/>
                            <wps:spPr>
                              <a:xfrm>
                                <a:off x="0" y="0"/>
                                <a:ext cx="800100" cy="800100"/>
                              </a:xfrm>
                              <a:prstGeom prst="arc">
                                <a:avLst>
                                  <a:gd name="adj1" fmla="val 8068958"/>
                                  <a:gd name="adj2" fmla="val 1357729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7915352" name="Rektangel 22"/>
                          <wps:cNvSpPr/>
                          <wps:spPr>
                            <a:xfrm>
                              <a:off x="0" y="1981200"/>
                              <a:ext cx="357188" cy="29622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873599" name="Ellipse 26"/>
                          <wps:cNvSpPr/>
                          <wps:spPr>
                            <a:xfrm>
                              <a:off x="676275" y="609600"/>
                              <a:ext cx="423863" cy="4238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3662973" name="Gruppe 25"/>
                          <wpg:cNvGrpSpPr/>
                          <wpg:grpSpPr>
                            <a:xfrm>
                              <a:off x="233362" y="838200"/>
                              <a:ext cx="1466850" cy="800100"/>
                              <a:chOff x="0" y="0"/>
                              <a:chExt cx="1466850" cy="800100"/>
                            </a:xfrm>
                          </wpg:grpSpPr>
                          <wps:wsp>
                            <wps:cNvPr id="2093122149" name="Rektangel 22"/>
                            <wps:cNvSpPr/>
                            <wps:spPr>
                              <a:xfrm>
                                <a:off x="123825" y="300037"/>
                                <a:ext cx="1343025" cy="1952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668288" name="Bue 24"/>
                            <wps:cNvSpPr/>
                            <wps:spPr>
                              <a:xfrm>
                                <a:off x="0" y="0"/>
                                <a:ext cx="800100" cy="800100"/>
                              </a:xfrm>
                              <a:prstGeom prst="arc">
                                <a:avLst>
                                  <a:gd name="adj1" fmla="val 8068958"/>
                                  <a:gd name="adj2" fmla="val 1357729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42520941" name="Lige pilforbindelse 27"/>
                          <wps:cNvCnPr/>
                          <wps:spPr>
                            <a:xfrm>
                              <a:off x="1943100" y="33337"/>
                              <a:ext cx="0" cy="156210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517885" name="Tekstfelt 28"/>
                          <wps:cNvSpPr txBox="1"/>
                          <wps:spPr>
                            <a:xfrm>
                              <a:off x="1990725" y="704850"/>
                              <a:ext cx="238125" cy="200025"/>
                            </a:xfrm>
                            <a:prstGeom prst="rect">
                              <a:avLst/>
                            </a:prstGeom>
                            <a:solidFill>
                              <a:schemeClr val="lt1"/>
                            </a:solidFill>
                            <a:ln w="0">
                              <a:noFill/>
                            </a:ln>
                          </wps:spPr>
                          <wps:txbx>
                            <w:txbxContent>
                              <w:p w14:paraId="21324F55" w14:textId="5D33F2AC" w:rsidR="003D158B" w:rsidRDefault="003D158B">
                                <w:r>
                                  <w:t>44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4025414" name="Bue 31"/>
                          <wps:cNvSpPr/>
                          <wps:spPr>
                            <a:xfrm flipH="1" flipV="1">
                              <a:off x="0" y="4338637"/>
                              <a:ext cx="1190625" cy="1190625"/>
                            </a:xfrm>
                            <a:prstGeom prst="arc">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255667" name="Lige pilforbindelse 27"/>
                          <wps:cNvCnPr/>
                          <wps:spPr>
                            <a:xfrm flipH="1">
                              <a:off x="2266950" y="47625"/>
                              <a:ext cx="0" cy="5119688"/>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27802505" name="Tekstfelt 28"/>
                          <wps:cNvSpPr txBox="1"/>
                          <wps:spPr>
                            <a:xfrm>
                              <a:off x="1947862" y="2628900"/>
                              <a:ext cx="276225" cy="200025"/>
                            </a:xfrm>
                            <a:prstGeom prst="rect">
                              <a:avLst/>
                            </a:prstGeom>
                            <a:solidFill>
                              <a:schemeClr val="lt1"/>
                            </a:solidFill>
                            <a:ln w="0">
                              <a:noFill/>
                            </a:ln>
                          </wps:spPr>
                          <wps:txbx>
                            <w:txbxContent>
                              <w:p w14:paraId="1EDD8F4D" w14:textId="028AD5D9" w:rsidR="00C678C7" w:rsidRDefault="00C678C7">
                                <w:r>
                                  <w:t>144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25605161" id="Gruppe 143" o:spid="_x0000_s1232" style="position:absolute;margin-left:22.1pt;margin-top:2.05pt;width:429.75pt;height:554.25pt;z-index:251658240" coordsize="54578,7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">
                <v:group id="Gruppe 62" o:spid="_x0000_s1233" style="position:absolute;left:26003;top:285;width:25146;height:51435" coordsize="25146,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">
                  <v:rect id="Rektangel 22" o:spid="_x0000_s1234" style="position:absolute;width:25146;height:51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" filled="f" strokecolor="#0a121c [484]" strokeweight="1pt"/>
                  <v:line id="Lige forbindelse 29" o:spid="_x0000_s1235" style="position:absolute;visibility:visible;mso-wrap-style:square" from="0,48196" to="2905,5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" strokecolor="black [3040]" strokeweight="1pt"/>
                  <v:line id="Lige forbindelse 29" o:spid="_x0000_s1236" style="position:absolute;flip:x;visibility:visible;mso-wrap-style:square" from="22193,48101" to="25098,5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" strokecolor="black [3040]" strokeweight="1pt"/>
                  <v:rect id="Rektangel 22" o:spid="_x0000_s1237" style="position:absolute;width:25146;height:1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" filled="f" strokecolor="#0a121c [484]" strokeweight="1pt"/>
                  <v:rect id="Rektangel 22" o:spid="_x0000_s1238" style="position:absolute;top:5905;width:25146;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" filled="f" strokecolor="#0a121c [484]" strokeweight="1pt"/>
                  <v:oval id="Ellipse 30" o:spid="_x0000_s1239" style="position:absolute;left:4333;top:2952;width:1953;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" filled="f" strokecolor="#0a121c [484]" strokeweight="1pt"/>
                  <v:oval id="Ellipse 30" o:spid="_x0000_s1240" style="position:absolute;left:18859;top:2905;width:1953;height:1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" filled="f" strokecolor="#0a121c [484]" strokeweight="1pt"/>
                  <v:oval id="Ellipse 30" o:spid="_x0000_s1241" style="position:absolute;left:18811;top:11239;width:1953;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" filled="f" strokecolor="#0a121c [484]" strokeweight="1pt"/>
                  <v:oval id="Ellipse 30" o:spid="_x0000_s1242" style="position:absolute;left:4286;top:11239;width:1952;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" filled="f" strokecolor="#0a121c [484]" strokeweight="1pt"/>
                  <v:shape id="Lige pilforbindelse 27" o:spid="_x0000_s1243" type="#_x0000_t32" style="position:absolute;left:8239;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" strokecolor="black [3040]" strokeweight="1pt">
                    <v:stroke startarrow="classic" startarrowlength="long" endarrow="classic" endarrowlength="long"/>
                  </v:shape>
                  <v:shape id="Tekstfelt 28" o:spid="_x0000_s1244" type="#_x0000_t202" style="position:absolute;left:9096;top:809;width:238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" fillcolor="white [3201]" stroked="f" strokeweight="0">
                    <v:textbox inset="0,0,0,0">
                      <w:txbxContent>
                        <w:p w14:paraId="2CE8D0CC" w14:textId="4B01AEC6" w:rsidR="00DD766A" w:rsidRDefault="00DD766A">
                          <w:r>
                            <w:t>10</w:t>
                          </w:r>
                        </w:p>
                      </w:txbxContent>
                    </v:textbox>
                  </v:shape>
                  <v:shape id="Lige pilforbindelse 27" o:spid="_x0000_s1245" type="#_x0000_t32" style="position:absolute;left:12049;top:5857;width:0;height:45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" strokecolor="black [3040]" strokeweight="1pt">
                    <v:stroke startarrow="classic" startarrowlength="long" endarrow="classic" endarrowlength="long"/>
                  </v:shape>
                  <v:shape id="Tekstfelt 28" o:spid="_x0000_s1246" type="#_x0000_t202" style="position:absolute;left:12858;top:7143;width:238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" fillcolor="white [3201]" stroked="f" strokeweight="0">
                    <v:textbox inset="0,0,0,0">
                      <w:txbxContent>
                        <w:p w14:paraId="5DD925C2" w14:textId="09EB8350" w:rsidR="001E4755" w:rsidRDefault="001E4755">
                          <w:r>
                            <w:t>12</w:t>
                          </w:r>
                        </w:p>
                      </w:txbxContent>
                    </v:textbox>
                  </v:shape>
                  <v:shape id="Lige pilforbindelse 27" o:spid="_x0000_s1247" type="#_x0000_t32" style="position:absolute;left:9620;top:3810;width:0;height:20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" strokecolor="black [3040]" strokeweight="1pt">
                    <v:stroke startarrow="classic" startarrowlength="long" endarrow="classic" endarrowlength="long"/>
                  </v:shape>
                  <v:shape id="Tekstfelt 28" o:spid="_x0000_s1248" type="#_x0000_t202" style="position:absolute;left:10382;top:3571;width:238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" fillcolor="white [3201]" stroked="f" strokeweight="0">
                    <v:textbox inset="0,0,0,0">
                      <w:txbxContent>
                        <w:p w14:paraId="2C3153E9" w14:textId="0F8D8B4F" w:rsidR="001E4755" w:rsidRDefault="001E4755">
                          <w:r>
                            <w:t>6</w:t>
                          </w:r>
                        </w:p>
                      </w:txbxContent>
                    </v:textbox>
                  </v:shape>
                  <v:shape id="Lige pilforbindelse 27" o:spid="_x0000_s1249" type="#_x0000_t32" style="position:absolute;left:95;top:1190;width:514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" strokecolor="black [3040]" strokeweight="1pt">
                    <v:stroke startarrow="classic" startarrowlength="long" endarrow="classic" endarrowlength="long"/>
                  </v:shape>
                  <v:shape id="Tekstfelt 28" o:spid="_x0000_s1250" type="#_x0000_t202" style="position:absolute;left:1047;top:1809;width:238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" fillcolor="white [3201]" stroked="f" strokeweight="0">
                    <v:textbox inset="0,0,0,0">
                      <w:txbxContent>
                        <w:p w14:paraId="583F7973" w14:textId="221CA69E" w:rsidR="001E4755" w:rsidRDefault="001E4755">
                          <w:r>
                            <w:t>15</w:t>
                          </w:r>
                        </w:p>
                      </w:txbxContent>
                    </v:textbox>
                  </v:shape>
                  <v:shape id="Lige pilforbindelse 27" o:spid="_x0000_s1251" type="#_x0000_t32" style="position:absolute;top:21097;width:2509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" strokecolor="black [3040]" strokeweight="1pt">
                    <v:stroke startarrow="classic" startarrowlength="long" endarrow="classic" endarrowlength="long"/>
                  </v:shape>
                  <v:shape id="Tekstfelt 28" o:spid="_x0000_s1252" type="#_x0000_t202" style="position:absolute;left:11191;top:21621;width:2763;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" fillcolor="white [3201]" stroked="f" strokeweight="0">
                    <v:textbox inset="0,0,0,0">
                      <w:txbxContent>
                        <w:p w14:paraId="1DAE86FE" w14:textId="2EF7872F" w:rsidR="00C678C7" w:rsidRDefault="00C678C7">
                          <w:r>
                            <w:t>70</w:t>
                          </w:r>
                        </w:p>
                      </w:txbxContent>
                    </v:textbox>
                  </v:shape>
                </v:group>
                <v:group id="Gruppe 142" o:spid="_x0000_s1253" style="position:absolute;left:22574;top:58388;width:32004;height:12001" coordsize="32004,1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">
                  <v:shape id="Bue 31" o:spid="_x0000_s1254" style="position:absolute;top:95;width:11906;height:11906;flip:x;visibility:visible;mso-wrap-style:square;v-text-anchor:middle" coordsize="1190625,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" path="m595312,nsc924094,,1190625,266531,1190625,595313r-595312,c595313,396875,595312,198438,595312,xem595312,nfc924094,,1190625,266531,1190625,595313e" filled="f" strokecolor="black [3040]" strokeweight="1pt">
                    <v:path arrowok="t" o:connecttype="custom" o:connectlocs="595312,0;1190625,595313" o:connectangles="0,0"/>
                  </v:shape>
                  <v:shape id="Bue 31" o:spid="_x0000_s1255" style="position:absolute;left:20097;width:11907;height:11906;visibility:visible;mso-wrap-style:square;v-text-anchor:middle" coordsize="1190625,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" path="m595312,nsc924094,,1190625,266531,1190625,595313r-595312,c595313,396875,595312,198438,595312,xem595312,nfc924094,,1190625,266531,1190625,595313e" filled="f" strokecolor="black [3040]" strokeweight="1pt">
                    <v:path arrowok="t" o:connecttype="custom" o:connectlocs="595312,0;1190625,595313" o:connectangles="0,0"/>
                  </v:shape>
                  <v:group id="Gruppe 60" o:spid="_x0000_s1256" style="position:absolute;top:3619;width:31718;height:5477" coordsize="31718,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">
                    <v:rect id="Rektangel 22" o:spid="_x0000_s1257" style="position:absolute;left:3238;width:25194;height:5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" filled="f" strokecolor="#0a121c [484]" strokeweight="1pt"/>
                    <v:line id="Lige forbindelse 32" o:spid="_x0000_s1258" style="position:absolute;visibility:visible;mso-wrap-style:square" from="0,2381" to="3238,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" strokecolor="black [3040]" strokeweight="1pt"/>
                    <v:line id="Lige forbindelse 32" o:spid="_x0000_s1259" style="position:absolute;flip:y;visibility:visible;mso-wrap-style:square" from="28479,2238" to="31718,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" strokecolor="black [3040]" strokeweight="1pt"/>
                  </v:group>
                </v:group>
                <v:group id="Gruppe 90" o:spid="_x0000_s1260" style="position:absolute;width:22669;height:55292" coordsize="22669,55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">
                  <v:rect id="Rektangel 22" o:spid="_x0000_s1261" style="position:absolute;left:3571;top:333;width:5284;height:51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" filled="f" strokecolor="#0a121c [484]" strokeweight="1pt"/>
                  <v:rect id="Rektangel 22" o:spid="_x0000_s1262" style="position:absolute;left:8858;top:285;width:5283;height:15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" filled="f" strokecolor="#0a121c [484]" strokeweight="1pt"/>
                  <v:group id="Gruppe 25" o:spid="_x0000_s1263" style="position:absolute;left:2333;width:14669;height:8001" coordsize="14668,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">
                    <v:rect id="Rektangel 22" o:spid="_x0000_s1264" style="position:absolute;left:1238;top:3000;width:13430;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" filled="f" strokecolor="#0a121c [484]" strokeweight="1pt"/>
                    <v:shape id="Bue 24" o:spid="_x0000_s1265" style="position:absolute;width:8001;height:8001;visibility:visible;mso-wrap-style:square;v-text-anchor:middle"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" path="m119738,685471nsc42480,609596,-719,505642,9,397359,738,289075,45331,185713,123603,110884l400050,400050,119738,685471xem119738,685471nfc42480,609596,-719,505642,9,397359,738,289075,45331,185713,123603,110884e" filled="f" strokecolor="black [3040]">
                      <v:path arrowok="t" o:connecttype="custom" o:connectlocs="119738,685471;9,397359;123603,110884" o:connectangles="0,0,0"/>
                    </v:shape>
                  </v:group>
                  <v:rect id="Rektangel 22" o:spid="_x0000_s1266" style="position:absolute;top:19812;width:3571;height:29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" filled="f" strokecolor="#0a121c [484]" strokeweight="1pt"/>
                  <v:oval id="Ellipse 26" o:spid="_x0000_s1267" style="position:absolute;left:6762;top:6096;width:4239;height:4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" filled="f" strokecolor="#0a121c [484]" strokeweight="1pt"/>
                  <v:group id="Gruppe 25" o:spid="_x0000_s1268" style="position:absolute;left:2333;top:8382;width:14669;height:8001" coordsize="14668,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">
                    <v:rect id="Rektangel 22" o:spid="_x0000_s1269" style="position:absolute;left:1238;top:3000;width:13430;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" filled="f" strokecolor="#0a121c [484]" strokeweight="1pt"/>
                    <v:shape id="Bue 24" o:spid="_x0000_s1270" style="position:absolute;width:8001;height:8001;visibility:visible;mso-wrap-style:square;v-text-anchor:middle"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" path="m119738,685471nsc42480,609596,-719,505642,9,397359,738,289075,45331,185713,123603,110884l400050,400050,119738,685471xem119738,685471nfc42480,609596,-719,505642,9,397359,738,289075,45331,185713,123603,110884e" filled="f" strokecolor="black [3040]">
                      <v:path arrowok="t" o:connecttype="custom" o:connectlocs="119738,685471;9,397359;123603,110884" o:connectangles="0,0,0"/>
                    </v:shape>
                  </v:group>
                  <v:shape id="Lige pilforbindelse 27" o:spid="_x0000_s1271" type="#_x0000_t32" style="position:absolute;left:19431;top:333;width:0;height:156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" strokecolor="black [3040]" strokeweight="1pt">
                    <v:stroke startarrow="classic" startarrowlength="long" endarrow="classic" endarrowlength="long"/>
                  </v:shape>
                  <v:shape id="Tekstfelt 28" o:spid="_x0000_s1272" type="#_x0000_t202" style="position:absolute;left:19907;top:7048;width:238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" fillcolor="white [3201]" stroked="f" strokeweight="0">
                    <v:textbox inset="0,0,0,0">
                      <w:txbxContent>
                        <w:p w14:paraId="21324F55" w14:textId="5D33F2AC" w:rsidR="003D158B" w:rsidRDefault="003D158B">
                          <w:r>
                            <w:t>44</w:t>
                          </w:r>
                        </w:p>
                      </w:txbxContent>
                    </v:textbox>
                  </v:shape>
                  <v:shape id="Bue 31" o:spid="_x0000_s1273" style="position:absolute;top:43386;width:11906;height:11906;flip:x y;visibility:visible;mso-wrap-style:square;v-text-anchor:middle" coordsize="1190625,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" path="m595312,nsc924094,,1190625,266531,1190625,595313r-595312,c595313,396875,595312,198438,595312,xem595312,nfc924094,,1190625,266531,1190625,595313e" filled="f" strokecolor="black [3040]" strokeweight="1pt">
                    <v:path arrowok="t" o:connecttype="custom" o:connectlocs="595312,0;1190625,595313" o:connectangles="0,0"/>
                  </v:shape>
                  <v:shape id="Lige pilforbindelse 27" o:spid="_x0000_s1274" type="#_x0000_t32" style="position:absolute;left:22669;top:476;width:0;height:511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" strokecolor="black [3040]" strokeweight="1pt">
                    <v:stroke startarrow="classic" startarrowlength="long" endarrow="classic" endarrowlength="long"/>
                  </v:shape>
                  <v:shape id="Tekstfelt 28" o:spid="_x0000_s1275" type="#_x0000_t202" style="position:absolute;left:19478;top:26289;width:2762;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" fillcolor="white [3201]" stroked="f" strokeweight="0">
                    <v:textbox inset="0,0,0,0">
                      <w:txbxContent>
                        <w:p w14:paraId="1EDD8F4D" w14:textId="028AD5D9" w:rsidR="00C678C7" w:rsidRDefault="00C678C7">
                          <w:r>
                            <w:t>144</w:t>
                          </w:r>
                        </w:p>
                      </w:txbxContent>
                    </v:textbox>
                  </v:shape>
                </v:group>
              </v:group>
            </w:pict>
          </mc:Fallback>
        </mc:AlternateContent>
      </w:r>
    </w:p>
    <w:p w14:paraId="4AF34668" w14:textId="77777777" w:rsidR="00F91FF0" w:rsidRDefault="00F91FF0" w:rsidP="0067264F">
      <w:pPr>
        <w:pStyle w:val="BrdtekstODK"/>
      </w:pPr>
    </w:p>
    <w:p w14:paraId="5D3AF08F" w14:textId="77777777" w:rsidR="00F91FF0" w:rsidRDefault="00F91FF0" w:rsidP="0067264F">
      <w:pPr>
        <w:pStyle w:val="BrdtekstODK"/>
      </w:pPr>
    </w:p>
    <w:p w14:paraId="369CF208" w14:textId="77777777" w:rsidR="00F91FF0" w:rsidRDefault="00F91FF0" w:rsidP="0067264F">
      <w:pPr>
        <w:pStyle w:val="BrdtekstODK"/>
      </w:pPr>
    </w:p>
    <w:p w14:paraId="51CA9C40" w14:textId="77777777" w:rsidR="00F91FF0" w:rsidRDefault="00F91FF0">
      <w:r>
        <w:br w:type="page"/>
      </w:r>
    </w:p>
    <w:p w14:paraId="66AFFCFA" w14:textId="107A6DA9" w:rsidR="0078628A" w:rsidRDefault="00F91FF0" w:rsidP="00F91FF0">
      <w:pPr>
        <w:pStyle w:val="Heading1"/>
      </w:pPr>
      <w:bookmarkStart w:id="5" w:name="_Toc241989419"/>
      <w:r>
        <w:lastRenderedPageBreak/>
        <w:t>Styringspanel</w:t>
      </w:r>
      <w:bookmarkEnd w:id="5"/>
    </w:p>
    <w:p w14:paraId="6494BBF6" w14:textId="06A2B387" w:rsidR="00F91FF0" w:rsidRDefault="00F91FF0" w:rsidP="00F91FF0">
      <w:pPr>
        <w:pStyle w:val="BrdtekstODK"/>
      </w:pPr>
    </w:p>
    <w:p w14:paraId="3F9461EF" w14:textId="6A201BA2" w:rsidR="000F7143" w:rsidRDefault="000F7143" w:rsidP="00F91FF0">
      <w:pPr>
        <w:pStyle w:val="BrdtekstODK"/>
      </w:pPr>
      <w:r>
        <w:t>Har kigget på et par plastkasser fra EleXtra:</w:t>
      </w:r>
    </w:p>
    <w:p w14:paraId="3C4A1FD5" w14:textId="62E9B740" w:rsidR="000F7143" w:rsidRDefault="000F7143" w:rsidP="00F91FF0">
      <w:pPr>
        <w:pStyle w:val="BrdtekstODK"/>
      </w:pPr>
      <w:r>
        <w:t>Sort 85 x 55 x 30 mm</w:t>
      </w:r>
    </w:p>
    <w:p w14:paraId="489F0331" w14:textId="1B72F3A7" w:rsidR="000F7143" w:rsidRDefault="000F7143" w:rsidP="00F91FF0">
      <w:pPr>
        <w:pStyle w:val="BrdtekstODK"/>
      </w:pPr>
      <w:r>
        <w:t>Grå 95 x 48 x 38 mm</w:t>
      </w:r>
    </w:p>
    <w:p w14:paraId="58BE8535" w14:textId="4ED7A526" w:rsidR="000F7143" w:rsidRDefault="000F7143" w:rsidP="00F91FF0">
      <w:pPr>
        <w:pStyle w:val="BrdtekstODK"/>
      </w:pPr>
      <w:r>
        <w:t>Sort 130 x 70 x 45 mm</w:t>
      </w:r>
    </w:p>
    <w:p w14:paraId="52C37EF6" w14:textId="32FD0FCD" w:rsidR="000F7143" w:rsidRDefault="000F7143" w:rsidP="00F91FF0">
      <w:pPr>
        <w:pStyle w:val="BrdtekstODK"/>
      </w:pPr>
    </w:p>
    <w:p w14:paraId="2FC0C131" w14:textId="2F292428" w:rsidR="000F7143" w:rsidRDefault="00743029" w:rsidP="00F91FF0">
      <w:pPr>
        <w:pStyle w:val="BrdtekstODK"/>
      </w:pPr>
      <w:r>
        <w:rPr>
          <w:noProof/>
        </w:rPr>
        <mc:AlternateContent>
          <mc:Choice Requires="wpg">
            <w:drawing>
              <wp:anchor distT="0" distB="0" distL="114300" distR="114300" simplePos="0" relativeHeight="251648000" behindDoc="0" locked="0" layoutInCell="1" allowOverlap="1" wp14:anchorId="608CD02D" wp14:editId="2F4BDE51">
                <wp:simplePos x="0" y="0"/>
                <wp:positionH relativeFrom="column">
                  <wp:posOffset>3218815</wp:posOffset>
                </wp:positionH>
                <wp:positionV relativeFrom="paragraph">
                  <wp:posOffset>644207</wp:posOffset>
                </wp:positionV>
                <wp:extent cx="3052762" cy="1976438"/>
                <wp:effectExtent l="0" t="0" r="14605" b="24130"/>
                <wp:wrapNone/>
                <wp:docPr id="2124845017" name="Gruppe 144"/>
                <wp:cNvGraphicFramePr/>
                <a:graphic xmlns:a="http://schemas.openxmlformats.org/drawingml/2006/main">
                  <a:graphicData uri="http://schemas.microsoft.com/office/word/2010/wordprocessingGroup">
                    <wpg:wgp>
                      <wpg:cNvGrpSpPr/>
                      <wpg:grpSpPr>
                        <a:xfrm>
                          <a:off x="0" y="0"/>
                          <a:ext cx="3052762" cy="1976438"/>
                          <a:chOff x="0" y="0"/>
                          <a:chExt cx="3052762" cy="1976438"/>
                        </a:xfrm>
                      </wpg:grpSpPr>
                      <wps:wsp>
                        <wps:cNvPr id="1640226899" name="Rektangel 22"/>
                        <wps:cNvSpPr/>
                        <wps:spPr>
                          <a:xfrm>
                            <a:off x="0" y="0"/>
                            <a:ext cx="3052762" cy="197643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9711978" name="Tekstfelt 142"/>
                        <wps:cNvSpPr txBox="1"/>
                        <wps:spPr>
                          <a:xfrm>
                            <a:off x="1352550" y="1609725"/>
                            <a:ext cx="1314450" cy="209550"/>
                          </a:xfrm>
                          <a:prstGeom prst="rect">
                            <a:avLst/>
                          </a:prstGeom>
                          <a:solidFill>
                            <a:schemeClr val="lt1"/>
                          </a:solidFill>
                          <a:ln w="6350">
                            <a:noFill/>
                          </a:ln>
                        </wps:spPr>
                        <wps:txbx>
                          <w:txbxContent>
                            <w:p w14:paraId="00FB801C" w14:textId="562E8544" w:rsidR="000F7143" w:rsidRPr="00F41140" w:rsidRDefault="000F7143">
                              <w:pPr>
                                <w:rPr>
                                  <w:rFonts w:ascii="Arial" w:hAnsi="Arial" w:cs="Arial"/>
                                  <w:b/>
                                  <w:bCs/>
                                  <w:sz w:val="28"/>
                                  <w:szCs w:val="28"/>
                                </w:rPr>
                              </w:pPr>
                              <w:r w:rsidRPr="00F41140">
                                <w:rPr>
                                  <w:rFonts w:ascii="Arial" w:hAnsi="Arial" w:cs="Arial"/>
                                  <w:b/>
                                  <w:bCs/>
                                  <w:sz w:val="28"/>
                                  <w:szCs w:val="28"/>
                                </w:rPr>
                                <w:t>Error Indicator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99845420" name="Ellipse 143"/>
                        <wps:cNvSpPr/>
                        <wps:spPr>
                          <a:xfrm>
                            <a:off x="2667000" y="1638300"/>
                            <a:ext cx="185737" cy="1857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318081" name="Tekstfelt 142"/>
                        <wps:cNvSpPr txBox="1"/>
                        <wps:spPr>
                          <a:xfrm>
                            <a:off x="233363" y="1366837"/>
                            <a:ext cx="847725" cy="209550"/>
                          </a:xfrm>
                          <a:prstGeom prst="rect">
                            <a:avLst/>
                          </a:prstGeom>
                          <a:solidFill>
                            <a:schemeClr val="lt1"/>
                          </a:solidFill>
                          <a:ln w="6350">
                            <a:noFill/>
                          </a:ln>
                        </wps:spPr>
                        <wps:txbx>
                          <w:txbxContent>
                            <w:p w14:paraId="2E67B589" w14:textId="7B2B5BC7" w:rsidR="00F41140" w:rsidRPr="00F41140" w:rsidRDefault="00F41140">
                              <w:pPr>
                                <w:rPr>
                                  <w:rFonts w:ascii="Arial" w:hAnsi="Arial" w:cs="Arial"/>
                                  <w:b/>
                                  <w:bCs/>
                                  <w:sz w:val="28"/>
                                  <w:szCs w:val="28"/>
                                </w:rPr>
                              </w:pPr>
                              <w:r>
                                <w:rPr>
                                  <w:rFonts w:ascii="Arial" w:hAnsi="Arial" w:cs="Arial"/>
                                  <w:b/>
                                  <w:bCs/>
                                  <w:sz w:val="28"/>
                                  <w:szCs w:val="28"/>
                                </w:rPr>
                                <w:t>Power 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40305504" name="Ellipse 143"/>
                        <wps:cNvSpPr/>
                        <wps:spPr>
                          <a:xfrm>
                            <a:off x="242888" y="1600200"/>
                            <a:ext cx="185737" cy="1857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0235416" name="Tekstfelt 142"/>
                        <wps:cNvSpPr txBox="1"/>
                        <wps:spPr>
                          <a:xfrm>
                            <a:off x="204788" y="285750"/>
                            <a:ext cx="1395412" cy="209550"/>
                          </a:xfrm>
                          <a:prstGeom prst="rect">
                            <a:avLst/>
                          </a:prstGeom>
                          <a:solidFill>
                            <a:schemeClr val="lt1"/>
                          </a:solidFill>
                          <a:ln w="6350">
                            <a:noFill/>
                          </a:ln>
                        </wps:spPr>
                        <wps:txbx>
                          <w:txbxContent>
                            <w:p w14:paraId="2405121C" w14:textId="6F396534" w:rsidR="00F41140" w:rsidRPr="00F41140" w:rsidRDefault="00CB572D">
                              <w:pPr>
                                <w:rPr>
                                  <w:rFonts w:ascii="Arial" w:hAnsi="Arial" w:cs="Arial"/>
                                  <w:b/>
                                  <w:bCs/>
                                  <w:sz w:val="28"/>
                                  <w:szCs w:val="28"/>
                                </w:rPr>
                              </w:pPr>
                              <w:r>
                                <w:rPr>
                                  <w:rFonts w:ascii="Arial" w:hAnsi="Arial" w:cs="Arial"/>
                                  <w:b/>
                                  <w:bCs/>
                                  <w:sz w:val="28"/>
                                  <w:szCs w:val="28"/>
                                </w:rPr>
                                <w:t xml:space="preserve">Set </w:t>
                              </w:r>
                              <w:r w:rsidR="00F41140">
                                <w:rPr>
                                  <w:rFonts w:ascii="Arial" w:hAnsi="Arial" w:cs="Arial"/>
                                  <w:b/>
                                  <w:bCs/>
                                  <w:sz w:val="28"/>
                                  <w:szCs w:val="28"/>
                                </w:rPr>
                                <w:t>Needle Stop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78519418" name="Ellipse 143"/>
                        <wps:cNvSpPr/>
                        <wps:spPr>
                          <a:xfrm>
                            <a:off x="1690688" y="257175"/>
                            <a:ext cx="300037" cy="3000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627305" name="Ellipse 143"/>
                        <wps:cNvSpPr/>
                        <wps:spPr>
                          <a:xfrm>
                            <a:off x="2152650" y="180975"/>
                            <a:ext cx="185737" cy="1857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624445" name="Tekstfelt 142"/>
                        <wps:cNvSpPr txBox="1"/>
                        <wps:spPr>
                          <a:xfrm>
                            <a:off x="2386013" y="157162"/>
                            <a:ext cx="314325" cy="209550"/>
                          </a:xfrm>
                          <a:prstGeom prst="rect">
                            <a:avLst/>
                          </a:prstGeom>
                          <a:solidFill>
                            <a:schemeClr val="lt1"/>
                          </a:solidFill>
                          <a:ln w="6350">
                            <a:noFill/>
                          </a:ln>
                        </wps:spPr>
                        <wps:txbx>
                          <w:txbxContent>
                            <w:p w14:paraId="136176CF" w14:textId="509FAB94" w:rsidR="00F41140" w:rsidRPr="00F41140" w:rsidRDefault="00F41140">
                              <w:pPr>
                                <w:rPr>
                                  <w:rFonts w:ascii="Arial" w:hAnsi="Arial" w:cs="Arial"/>
                                  <w:b/>
                                  <w:bCs/>
                                  <w:sz w:val="28"/>
                                  <w:szCs w:val="28"/>
                                </w:rPr>
                              </w:pPr>
                              <w:r>
                                <w:rPr>
                                  <w:rFonts w:ascii="Arial" w:hAnsi="Arial" w:cs="Arial"/>
                                  <w:b/>
                                  <w:bCs/>
                                  <w:sz w:val="28"/>
                                  <w:szCs w:val="28"/>
                                </w:rPr>
                                <w: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15867944" name="Tekstfelt 142"/>
                        <wps:cNvSpPr txBox="1"/>
                        <wps:spPr>
                          <a:xfrm>
                            <a:off x="2390775" y="433387"/>
                            <a:ext cx="557213" cy="209550"/>
                          </a:xfrm>
                          <a:prstGeom prst="rect">
                            <a:avLst/>
                          </a:prstGeom>
                          <a:solidFill>
                            <a:schemeClr val="lt1"/>
                          </a:solidFill>
                          <a:ln w="6350">
                            <a:noFill/>
                          </a:ln>
                        </wps:spPr>
                        <wps:txbx>
                          <w:txbxContent>
                            <w:p w14:paraId="01DB9EE0" w14:textId="1C2C6731" w:rsidR="00F41140" w:rsidRPr="00F41140" w:rsidRDefault="00F41140">
                              <w:pPr>
                                <w:rPr>
                                  <w:rFonts w:ascii="Arial" w:hAnsi="Arial" w:cs="Arial"/>
                                  <w:b/>
                                  <w:bCs/>
                                  <w:sz w:val="28"/>
                                  <w:szCs w:val="28"/>
                                </w:rPr>
                              </w:pPr>
                              <w:r>
                                <w:rPr>
                                  <w:rFonts w:ascii="Arial" w:hAnsi="Arial" w:cs="Arial"/>
                                  <w:b/>
                                  <w:bCs/>
                                  <w:sz w:val="28"/>
                                  <w:szCs w:val="28"/>
                                </w:rPr>
                                <w:t>Down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6222660" name="Ellipse 143"/>
                        <wps:cNvSpPr/>
                        <wps:spPr>
                          <a:xfrm>
                            <a:off x="2152650" y="438150"/>
                            <a:ext cx="185737" cy="1857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242565" name="Ellipse 143"/>
                        <wps:cNvSpPr/>
                        <wps:spPr>
                          <a:xfrm>
                            <a:off x="2166938" y="914400"/>
                            <a:ext cx="185737" cy="1857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009740" name="Tekstfelt 142"/>
                        <wps:cNvSpPr txBox="1"/>
                        <wps:spPr>
                          <a:xfrm>
                            <a:off x="219075" y="900112"/>
                            <a:ext cx="1295400" cy="209550"/>
                          </a:xfrm>
                          <a:prstGeom prst="rect">
                            <a:avLst/>
                          </a:prstGeom>
                          <a:solidFill>
                            <a:schemeClr val="lt1"/>
                          </a:solidFill>
                          <a:ln w="6350">
                            <a:noFill/>
                          </a:ln>
                        </wps:spPr>
                        <wps:txbx>
                          <w:txbxContent>
                            <w:p w14:paraId="14924EAD" w14:textId="1578064D" w:rsidR="00F41140" w:rsidRPr="00F41140" w:rsidRDefault="00CB572D">
                              <w:pPr>
                                <w:rPr>
                                  <w:rFonts w:ascii="Arial" w:hAnsi="Arial" w:cs="Arial"/>
                                  <w:b/>
                                  <w:bCs/>
                                  <w:sz w:val="28"/>
                                  <w:szCs w:val="28"/>
                                </w:rPr>
                              </w:pPr>
                              <w:r>
                                <w:rPr>
                                  <w:rFonts w:ascii="Arial" w:hAnsi="Arial" w:cs="Arial"/>
                                  <w:b/>
                                  <w:bCs/>
                                  <w:sz w:val="28"/>
                                  <w:szCs w:val="28"/>
                                </w:rPr>
                                <w:t xml:space="preserve">Set </w:t>
                              </w:r>
                              <w:r w:rsidR="00F41140">
                                <w:rPr>
                                  <w:rFonts w:ascii="Arial" w:hAnsi="Arial" w:cs="Arial"/>
                                  <w:b/>
                                  <w:bCs/>
                                  <w:sz w:val="28"/>
                                  <w:szCs w:val="28"/>
                                </w:rPr>
                                <w:t xml:space="preserve">Full </w:t>
                              </w:r>
                              <w:r w:rsidR="00307100">
                                <w:rPr>
                                  <w:rFonts w:ascii="Arial" w:hAnsi="Arial" w:cs="Arial"/>
                                  <w:b/>
                                  <w:bCs/>
                                  <w:sz w:val="28"/>
                                  <w:szCs w:val="28"/>
                                </w:rPr>
                                <w:t>P</w:t>
                              </w:r>
                              <w:r w:rsidR="00F41140">
                                <w:rPr>
                                  <w:rFonts w:ascii="Arial" w:hAnsi="Arial" w:cs="Arial"/>
                                  <w:b/>
                                  <w:bCs/>
                                  <w:sz w:val="28"/>
                                  <w:szCs w:val="28"/>
                                </w:rPr>
                                <w: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38283414" name="Ellipse 143"/>
                        <wps:cNvSpPr/>
                        <wps:spPr>
                          <a:xfrm>
                            <a:off x="1695450" y="871537"/>
                            <a:ext cx="300037" cy="300037"/>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08CD02D" id="Gruppe 144" o:spid="_x0000_s1276" style="position:absolute;margin-left:253.45pt;margin-top:50.7pt;width:240.35pt;height:155.65pt;z-index:251648000" coordsize="30527,19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">
                <v:rect id="Rektangel 22" o:spid="_x0000_s1277" style="position:absolute;width:30527;height:19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" filled="f" strokecolor="#0a121c [484]" strokeweight="1pt"/>
                <v:shape id="Tekstfelt 142" o:spid="_x0000_s1278" type="#_x0000_t202" style="position:absolute;left:13525;top:16097;width:13145;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" fillcolor="white [3201]" stroked="f" strokeweight=".5pt">
                  <v:textbox inset="0,0,0,0">
                    <w:txbxContent>
                      <w:p w14:paraId="00FB801C" w14:textId="562E8544" w:rsidR="000F7143" w:rsidRPr="00F41140" w:rsidRDefault="000F7143">
                        <w:pPr>
                          <w:rPr>
                            <w:rFonts w:ascii="Arial" w:hAnsi="Arial" w:cs="Arial"/>
                            <w:b/>
                            <w:bCs/>
                            <w:sz w:val="28"/>
                            <w:szCs w:val="28"/>
                          </w:rPr>
                        </w:pPr>
                        <w:r w:rsidRPr="00F41140">
                          <w:rPr>
                            <w:rFonts w:ascii="Arial" w:hAnsi="Arial" w:cs="Arial"/>
                            <w:b/>
                            <w:bCs/>
                            <w:sz w:val="28"/>
                            <w:szCs w:val="28"/>
                          </w:rPr>
                          <w:t>Error Indicator</w:t>
                        </w:r>
                      </w:p>
                    </w:txbxContent>
                  </v:textbox>
                </v:shape>
                <v:oval id="Ellipse 143" o:spid="_x0000_s1279" style="position:absolute;left:26670;top:16383;width:1857;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" filled="f" strokecolor="#0a121c [484]" strokeweight="1pt"/>
                <v:shape id="Tekstfelt 142" o:spid="_x0000_s1280" type="#_x0000_t202" style="position:absolute;left:2333;top:13668;width:8477;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" fillcolor="white [3201]" stroked="f" strokeweight=".5pt">
                  <v:textbox inset="0,0,0,0">
                    <w:txbxContent>
                      <w:p w14:paraId="2E67B589" w14:textId="7B2B5BC7" w:rsidR="00F41140" w:rsidRPr="00F41140" w:rsidRDefault="00F41140">
                        <w:pPr>
                          <w:rPr>
                            <w:rFonts w:ascii="Arial" w:hAnsi="Arial" w:cs="Arial"/>
                            <w:b/>
                            <w:bCs/>
                            <w:sz w:val="28"/>
                            <w:szCs w:val="28"/>
                          </w:rPr>
                        </w:pPr>
                        <w:r>
                          <w:rPr>
                            <w:rFonts w:ascii="Arial" w:hAnsi="Arial" w:cs="Arial"/>
                            <w:b/>
                            <w:bCs/>
                            <w:sz w:val="28"/>
                            <w:szCs w:val="28"/>
                          </w:rPr>
                          <w:t>Power on</w:t>
                        </w:r>
                      </w:p>
                    </w:txbxContent>
                  </v:textbox>
                </v:shape>
                <v:oval id="Ellipse 143" o:spid="_x0000_s1281" style="position:absolute;left:2428;top:16002;width:1858;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" filled="f" strokecolor="#0a121c [484]" strokeweight="1pt"/>
                <v:shape id="Tekstfelt 142" o:spid="_x0000_s1282" type="#_x0000_t202" style="position:absolute;left:2047;top:2857;width:13955;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" fillcolor="white [3201]" stroked="f" strokeweight=".5pt">
                  <v:textbox inset="0,0,0,0">
                    <w:txbxContent>
                      <w:p w14:paraId="2405121C" w14:textId="6F396534" w:rsidR="00F41140" w:rsidRPr="00F41140" w:rsidRDefault="00CB572D">
                        <w:pPr>
                          <w:rPr>
                            <w:rFonts w:ascii="Arial" w:hAnsi="Arial" w:cs="Arial"/>
                            <w:b/>
                            <w:bCs/>
                            <w:sz w:val="28"/>
                            <w:szCs w:val="28"/>
                          </w:rPr>
                        </w:pPr>
                        <w:r>
                          <w:rPr>
                            <w:rFonts w:ascii="Arial" w:hAnsi="Arial" w:cs="Arial"/>
                            <w:b/>
                            <w:bCs/>
                            <w:sz w:val="28"/>
                            <w:szCs w:val="28"/>
                          </w:rPr>
                          <w:t xml:space="preserve">Set </w:t>
                        </w:r>
                        <w:r w:rsidR="00F41140">
                          <w:rPr>
                            <w:rFonts w:ascii="Arial" w:hAnsi="Arial" w:cs="Arial"/>
                            <w:b/>
                            <w:bCs/>
                            <w:sz w:val="28"/>
                            <w:szCs w:val="28"/>
                          </w:rPr>
                          <w:t>Needle Stop</w:t>
                        </w:r>
                      </w:p>
                    </w:txbxContent>
                  </v:textbox>
                </v:shape>
                <v:oval id="Ellipse 143" o:spid="_x0000_s1283" style="position:absolute;left:16906;top:2571;width:3001;height:3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" filled="f" strokecolor="#0a121c [484]" strokeweight="1pt"/>
                <v:oval id="Ellipse 143" o:spid="_x0000_s1284" style="position:absolute;left:21526;top:1809;width:1857;height:1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" filled="f" strokecolor="#0a121c [484]" strokeweight="1pt"/>
                <v:shape id="Tekstfelt 142" o:spid="_x0000_s1285" type="#_x0000_t202" style="position:absolute;left:23860;top:1571;width:3143;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" fillcolor="white [3201]" stroked="f" strokeweight=".5pt">
                  <v:textbox inset="0,0,0,0">
                    <w:txbxContent>
                      <w:p w14:paraId="136176CF" w14:textId="509FAB94" w:rsidR="00F41140" w:rsidRPr="00F41140" w:rsidRDefault="00F41140">
                        <w:pPr>
                          <w:rPr>
                            <w:rFonts w:ascii="Arial" w:hAnsi="Arial" w:cs="Arial"/>
                            <w:b/>
                            <w:bCs/>
                            <w:sz w:val="28"/>
                            <w:szCs w:val="28"/>
                          </w:rPr>
                        </w:pPr>
                        <w:r>
                          <w:rPr>
                            <w:rFonts w:ascii="Arial" w:hAnsi="Arial" w:cs="Arial"/>
                            <w:b/>
                            <w:bCs/>
                            <w:sz w:val="28"/>
                            <w:szCs w:val="28"/>
                          </w:rPr>
                          <w:t>Up</w:t>
                        </w:r>
                      </w:p>
                    </w:txbxContent>
                  </v:textbox>
                </v:shape>
                <v:shape id="Tekstfelt 142" o:spid="_x0000_s1286" type="#_x0000_t202" style="position:absolute;left:23907;top:4333;width:557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" fillcolor="white [3201]" stroked="f" strokeweight=".5pt">
                  <v:textbox inset="0,0,0,0">
                    <w:txbxContent>
                      <w:p w14:paraId="01DB9EE0" w14:textId="1C2C6731" w:rsidR="00F41140" w:rsidRPr="00F41140" w:rsidRDefault="00F41140">
                        <w:pPr>
                          <w:rPr>
                            <w:rFonts w:ascii="Arial" w:hAnsi="Arial" w:cs="Arial"/>
                            <w:b/>
                            <w:bCs/>
                            <w:sz w:val="28"/>
                            <w:szCs w:val="28"/>
                          </w:rPr>
                        </w:pPr>
                        <w:r>
                          <w:rPr>
                            <w:rFonts w:ascii="Arial" w:hAnsi="Arial" w:cs="Arial"/>
                            <w:b/>
                            <w:bCs/>
                            <w:sz w:val="28"/>
                            <w:szCs w:val="28"/>
                          </w:rPr>
                          <w:t>Down</w:t>
                        </w:r>
                      </w:p>
                    </w:txbxContent>
                  </v:textbox>
                </v:shape>
                <v:oval id="Ellipse 143" o:spid="_x0000_s1287" style="position:absolute;left:21526;top:4381;width:1857;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" filled="f" strokecolor="#0a121c [484]" strokeweight="1pt"/>
                <v:oval id="Ellipse 143" o:spid="_x0000_s1288" style="position:absolute;left:21669;top:9144;width:1857;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" filled="f" strokecolor="#0a121c [484]" strokeweight="1pt"/>
                <v:shape id="Tekstfelt 142" o:spid="_x0000_s1289" type="#_x0000_t202" style="position:absolute;left:2190;top:9001;width:12954;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" fillcolor="white [3201]" stroked="f" strokeweight=".5pt">
                  <v:textbox inset="0,0,0,0">
                    <w:txbxContent>
                      <w:p w14:paraId="14924EAD" w14:textId="1578064D" w:rsidR="00F41140" w:rsidRPr="00F41140" w:rsidRDefault="00CB572D">
                        <w:pPr>
                          <w:rPr>
                            <w:rFonts w:ascii="Arial" w:hAnsi="Arial" w:cs="Arial"/>
                            <w:b/>
                            <w:bCs/>
                            <w:sz w:val="28"/>
                            <w:szCs w:val="28"/>
                          </w:rPr>
                        </w:pPr>
                        <w:r>
                          <w:rPr>
                            <w:rFonts w:ascii="Arial" w:hAnsi="Arial" w:cs="Arial"/>
                            <w:b/>
                            <w:bCs/>
                            <w:sz w:val="28"/>
                            <w:szCs w:val="28"/>
                          </w:rPr>
                          <w:t xml:space="preserve">Set </w:t>
                        </w:r>
                        <w:r w:rsidR="00F41140">
                          <w:rPr>
                            <w:rFonts w:ascii="Arial" w:hAnsi="Arial" w:cs="Arial"/>
                            <w:b/>
                            <w:bCs/>
                            <w:sz w:val="28"/>
                            <w:szCs w:val="28"/>
                          </w:rPr>
                          <w:t xml:space="preserve">Full </w:t>
                        </w:r>
                        <w:r w:rsidR="00307100">
                          <w:rPr>
                            <w:rFonts w:ascii="Arial" w:hAnsi="Arial" w:cs="Arial"/>
                            <w:b/>
                            <w:bCs/>
                            <w:sz w:val="28"/>
                            <w:szCs w:val="28"/>
                          </w:rPr>
                          <w:t>P</w:t>
                        </w:r>
                        <w:r w:rsidR="00F41140">
                          <w:rPr>
                            <w:rFonts w:ascii="Arial" w:hAnsi="Arial" w:cs="Arial"/>
                            <w:b/>
                            <w:bCs/>
                            <w:sz w:val="28"/>
                            <w:szCs w:val="28"/>
                          </w:rPr>
                          <w:t>ower</w:t>
                        </w:r>
                      </w:p>
                    </w:txbxContent>
                  </v:textbox>
                </v:shape>
                <v:oval id="Ellipse 143" o:spid="_x0000_s1290" style="position:absolute;left:16954;top:8715;width:3000;height:3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" filled="f" strokecolor="#0a121c [484]" strokeweight="1pt"/>
              </v:group>
            </w:pict>
          </mc:Fallback>
        </mc:AlternateContent>
      </w:r>
      <w:r>
        <w:t>Har både Ø3 og Ø5 mm lysdioder på lager. Ø3 er med flad top. Dette er 85 x 55 mm layout:</w:t>
      </w:r>
    </w:p>
    <w:p w14:paraId="0AFB5774" w14:textId="56CAC016" w:rsidR="00605639" w:rsidRDefault="00605639" w:rsidP="00F91FF0">
      <w:pPr>
        <w:pStyle w:val="BrdtekstODK"/>
      </w:pPr>
    </w:p>
    <w:p w14:paraId="03A8903D" w14:textId="1D2DCFF9" w:rsidR="00605639" w:rsidRPr="00932841" w:rsidRDefault="00932841" w:rsidP="00F91FF0">
      <w:pPr>
        <w:pStyle w:val="BrdtekstODK"/>
        <w:rPr>
          <w:lang w:val="en-US"/>
        </w:rPr>
      </w:pPr>
      <w:r w:rsidRPr="00932841">
        <w:rPr>
          <w:lang w:val="en-US"/>
        </w:rPr>
        <w:t>It is likely that t</w:t>
      </w:r>
      <w:r>
        <w:rPr>
          <w:lang w:val="en-US"/>
        </w:rPr>
        <w:t>he box is mounted uppon the top plate of sewing machine.</w:t>
      </w:r>
    </w:p>
    <w:p w14:paraId="71654CDC" w14:textId="19E46072" w:rsidR="00605639" w:rsidRPr="00932841" w:rsidRDefault="001B1AC3" w:rsidP="00F91FF0">
      <w:pPr>
        <w:pStyle w:val="BrdtekstODK"/>
        <w:rPr>
          <w:lang w:val="en-US"/>
        </w:rPr>
      </w:pPr>
      <w:r>
        <w:rPr>
          <w:noProof/>
          <w:lang w:val="en-US"/>
        </w:rPr>
        <mc:AlternateContent>
          <mc:Choice Requires="wpg">
            <w:drawing>
              <wp:anchor distT="0" distB="0" distL="114300" distR="114300" simplePos="0" relativeHeight="251664384" behindDoc="0" locked="0" layoutInCell="1" allowOverlap="1" wp14:anchorId="6954C6A2" wp14:editId="4DBB5CFD">
                <wp:simplePos x="0" y="0"/>
                <wp:positionH relativeFrom="column">
                  <wp:posOffset>-200342</wp:posOffset>
                </wp:positionH>
                <wp:positionV relativeFrom="paragraph">
                  <wp:posOffset>142875</wp:posOffset>
                </wp:positionV>
                <wp:extent cx="3052445" cy="1976120"/>
                <wp:effectExtent l="0" t="0" r="14605" b="24130"/>
                <wp:wrapNone/>
                <wp:docPr id="1528651780" name="Gruppe 240"/>
                <wp:cNvGraphicFramePr/>
                <a:graphic xmlns:a="http://schemas.openxmlformats.org/drawingml/2006/main">
                  <a:graphicData uri="http://schemas.microsoft.com/office/word/2010/wordprocessingGroup">
                    <wpg:wgp>
                      <wpg:cNvGrpSpPr/>
                      <wpg:grpSpPr>
                        <a:xfrm>
                          <a:off x="0" y="0"/>
                          <a:ext cx="3052445" cy="1976120"/>
                          <a:chOff x="0" y="0"/>
                          <a:chExt cx="3052445" cy="1976120"/>
                        </a:xfrm>
                      </wpg:grpSpPr>
                      <wps:wsp>
                        <wps:cNvPr id="123068817" name="Rektangel 22"/>
                        <wps:cNvSpPr/>
                        <wps:spPr>
                          <a:xfrm>
                            <a:off x="0" y="0"/>
                            <a:ext cx="3052445" cy="197612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592860" name="Tekstfelt 142"/>
                        <wps:cNvSpPr txBox="1"/>
                        <wps:spPr>
                          <a:xfrm>
                            <a:off x="852487" y="1638300"/>
                            <a:ext cx="1314314" cy="209516"/>
                          </a:xfrm>
                          <a:prstGeom prst="rect">
                            <a:avLst/>
                          </a:prstGeom>
                          <a:solidFill>
                            <a:schemeClr val="lt1"/>
                          </a:solidFill>
                          <a:ln w="6350">
                            <a:noFill/>
                          </a:ln>
                        </wps:spPr>
                        <wps:txbx>
                          <w:txbxContent>
                            <w:p w14:paraId="14FF5071" w14:textId="77777777" w:rsidR="00743029" w:rsidRPr="00F41140" w:rsidRDefault="00743029">
                              <w:pPr>
                                <w:rPr>
                                  <w:rFonts w:ascii="Arial" w:hAnsi="Arial" w:cs="Arial"/>
                                  <w:b/>
                                  <w:bCs/>
                                  <w:sz w:val="28"/>
                                  <w:szCs w:val="28"/>
                                </w:rPr>
                              </w:pPr>
                              <w:r w:rsidRPr="00F41140">
                                <w:rPr>
                                  <w:rFonts w:ascii="Arial" w:hAnsi="Arial" w:cs="Arial"/>
                                  <w:b/>
                                  <w:bCs/>
                                  <w:sz w:val="28"/>
                                  <w:szCs w:val="28"/>
                                </w:rPr>
                                <w:t>Error Indicator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6976651" name="Tekstfelt 142"/>
                        <wps:cNvSpPr txBox="1"/>
                        <wps:spPr>
                          <a:xfrm>
                            <a:off x="438150" y="1257300"/>
                            <a:ext cx="847637" cy="209516"/>
                          </a:xfrm>
                          <a:prstGeom prst="rect">
                            <a:avLst/>
                          </a:prstGeom>
                          <a:solidFill>
                            <a:schemeClr val="lt1"/>
                          </a:solidFill>
                          <a:ln w="6350">
                            <a:noFill/>
                          </a:ln>
                        </wps:spPr>
                        <wps:txbx>
                          <w:txbxContent>
                            <w:p w14:paraId="21BDAF62" w14:textId="77777777" w:rsidR="00743029" w:rsidRPr="00F41140" w:rsidRDefault="00743029">
                              <w:pPr>
                                <w:rPr>
                                  <w:rFonts w:ascii="Arial" w:hAnsi="Arial" w:cs="Arial"/>
                                  <w:b/>
                                  <w:bCs/>
                                  <w:sz w:val="28"/>
                                  <w:szCs w:val="28"/>
                                </w:rPr>
                              </w:pPr>
                              <w:r>
                                <w:rPr>
                                  <w:rFonts w:ascii="Arial" w:hAnsi="Arial" w:cs="Arial"/>
                                  <w:b/>
                                  <w:bCs/>
                                  <w:sz w:val="28"/>
                                  <w:szCs w:val="28"/>
                                </w:rPr>
                                <w:t>Power 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8072949" name="Tekstfelt 142"/>
                        <wps:cNvSpPr txBox="1"/>
                        <wps:spPr>
                          <a:xfrm>
                            <a:off x="233362" y="347663"/>
                            <a:ext cx="1395095" cy="208915"/>
                          </a:xfrm>
                          <a:prstGeom prst="rect">
                            <a:avLst/>
                          </a:prstGeom>
                          <a:solidFill>
                            <a:schemeClr val="lt1"/>
                          </a:solidFill>
                          <a:ln w="6350">
                            <a:noFill/>
                          </a:ln>
                        </wps:spPr>
                        <wps:txbx>
                          <w:txbxContent>
                            <w:p w14:paraId="1EBF0477" w14:textId="77777777" w:rsidR="00743029" w:rsidRPr="00F41140" w:rsidRDefault="00743029">
                              <w:pPr>
                                <w:rPr>
                                  <w:rFonts w:ascii="Arial" w:hAnsi="Arial" w:cs="Arial"/>
                                  <w:b/>
                                  <w:bCs/>
                                  <w:sz w:val="28"/>
                                  <w:szCs w:val="28"/>
                                </w:rPr>
                              </w:pPr>
                              <w:r>
                                <w:rPr>
                                  <w:rFonts w:ascii="Arial" w:hAnsi="Arial" w:cs="Arial"/>
                                  <w:b/>
                                  <w:bCs/>
                                  <w:sz w:val="28"/>
                                  <w:szCs w:val="28"/>
                                </w:rPr>
                                <w:t>Set Needle Stop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77787762" name="Ellipse 143"/>
                        <wps:cNvSpPr/>
                        <wps:spPr>
                          <a:xfrm>
                            <a:off x="1690687" y="295275"/>
                            <a:ext cx="356870" cy="35687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037687" name="Ellipse 143"/>
                        <wps:cNvSpPr/>
                        <wps:spPr>
                          <a:xfrm>
                            <a:off x="2166937" y="238125"/>
                            <a:ext cx="114288" cy="11428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624279" name="Tekstfelt 142"/>
                        <wps:cNvSpPr txBox="1"/>
                        <wps:spPr>
                          <a:xfrm>
                            <a:off x="2333625" y="185738"/>
                            <a:ext cx="313690" cy="208915"/>
                          </a:xfrm>
                          <a:prstGeom prst="rect">
                            <a:avLst/>
                          </a:prstGeom>
                          <a:solidFill>
                            <a:schemeClr val="lt1"/>
                          </a:solidFill>
                          <a:ln w="6350">
                            <a:noFill/>
                          </a:ln>
                        </wps:spPr>
                        <wps:txbx>
                          <w:txbxContent>
                            <w:p w14:paraId="25040A6B" w14:textId="77777777" w:rsidR="00743029" w:rsidRPr="00F41140" w:rsidRDefault="00743029">
                              <w:pPr>
                                <w:rPr>
                                  <w:rFonts w:ascii="Arial" w:hAnsi="Arial" w:cs="Arial"/>
                                  <w:b/>
                                  <w:bCs/>
                                  <w:sz w:val="28"/>
                                  <w:szCs w:val="28"/>
                                </w:rPr>
                              </w:pPr>
                              <w:r>
                                <w:rPr>
                                  <w:rFonts w:ascii="Arial" w:hAnsi="Arial" w:cs="Arial"/>
                                  <w:b/>
                                  <w:bCs/>
                                  <w:sz w:val="28"/>
                                  <w:szCs w:val="28"/>
                                </w:rPr>
                                <w: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6301899" name="Tekstfelt 142"/>
                        <wps:cNvSpPr txBox="1"/>
                        <wps:spPr>
                          <a:xfrm>
                            <a:off x="2338387" y="538163"/>
                            <a:ext cx="557155" cy="209516"/>
                          </a:xfrm>
                          <a:prstGeom prst="rect">
                            <a:avLst/>
                          </a:prstGeom>
                          <a:solidFill>
                            <a:schemeClr val="lt1"/>
                          </a:solidFill>
                          <a:ln w="6350">
                            <a:noFill/>
                          </a:ln>
                        </wps:spPr>
                        <wps:txbx>
                          <w:txbxContent>
                            <w:p w14:paraId="3B22A0F1" w14:textId="77777777" w:rsidR="00743029" w:rsidRPr="00F41140" w:rsidRDefault="00743029">
                              <w:pPr>
                                <w:rPr>
                                  <w:rFonts w:ascii="Arial" w:hAnsi="Arial" w:cs="Arial"/>
                                  <w:b/>
                                  <w:bCs/>
                                  <w:sz w:val="28"/>
                                  <w:szCs w:val="28"/>
                                </w:rPr>
                              </w:pPr>
                              <w:r>
                                <w:rPr>
                                  <w:rFonts w:ascii="Arial" w:hAnsi="Arial" w:cs="Arial"/>
                                  <w:b/>
                                  <w:bCs/>
                                  <w:sz w:val="28"/>
                                  <w:szCs w:val="28"/>
                                </w:rPr>
                                <w:t>Down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47310603" name="Tekstfelt 142"/>
                        <wps:cNvSpPr txBox="1"/>
                        <wps:spPr>
                          <a:xfrm>
                            <a:off x="233362" y="881063"/>
                            <a:ext cx="1295265" cy="209516"/>
                          </a:xfrm>
                          <a:prstGeom prst="rect">
                            <a:avLst/>
                          </a:prstGeom>
                          <a:solidFill>
                            <a:schemeClr val="lt1"/>
                          </a:solidFill>
                          <a:ln w="6350">
                            <a:noFill/>
                          </a:ln>
                        </wps:spPr>
                        <wps:txbx>
                          <w:txbxContent>
                            <w:p w14:paraId="1FAB3FD2" w14:textId="77777777" w:rsidR="00743029" w:rsidRPr="00F41140" w:rsidRDefault="00743029">
                              <w:pPr>
                                <w:rPr>
                                  <w:rFonts w:ascii="Arial" w:hAnsi="Arial" w:cs="Arial"/>
                                  <w:b/>
                                  <w:bCs/>
                                  <w:sz w:val="28"/>
                                  <w:szCs w:val="28"/>
                                </w:rPr>
                              </w:pPr>
                              <w:r>
                                <w:rPr>
                                  <w:rFonts w:ascii="Arial" w:hAnsi="Arial" w:cs="Arial"/>
                                  <w:b/>
                                  <w:bCs/>
                                  <w:sz w:val="28"/>
                                  <w:szCs w:val="28"/>
                                </w:rPr>
                                <w:t>Set Full Power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01019159" name="Ellipse 143"/>
                        <wps:cNvSpPr/>
                        <wps:spPr>
                          <a:xfrm>
                            <a:off x="2166937" y="590550"/>
                            <a:ext cx="114288" cy="11428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681221" name="Ellipse 143"/>
                        <wps:cNvSpPr/>
                        <wps:spPr>
                          <a:xfrm>
                            <a:off x="2166937" y="1700213"/>
                            <a:ext cx="114288" cy="11428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6163730" name="Ellipse 143"/>
                        <wps:cNvSpPr/>
                        <wps:spPr>
                          <a:xfrm>
                            <a:off x="247650" y="1309688"/>
                            <a:ext cx="113665" cy="113665"/>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848309" name="Ellipse 143"/>
                        <wps:cNvSpPr/>
                        <wps:spPr>
                          <a:xfrm>
                            <a:off x="2166937" y="947738"/>
                            <a:ext cx="114288" cy="114282"/>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1784704" name="Ellipse 143"/>
                        <wps:cNvSpPr/>
                        <wps:spPr>
                          <a:xfrm>
                            <a:off x="1690687" y="828675"/>
                            <a:ext cx="357150" cy="35713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54C6A2" id="Gruppe 240" o:spid="_x0000_s1291" style="position:absolute;margin-left:-15.75pt;margin-top:11.25pt;width:240.35pt;height:155.6pt;z-index:251664384" coordsize="30524,19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">
                <v:rect id="Rektangel 22" o:spid="_x0000_s1292" style="position:absolute;width:30524;height:19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" filled="f" strokecolor="#0a121c [484]" strokeweight="1pt"/>
                <v:shape id="Tekstfelt 142" o:spid="_x0000_s1293" type="#_x0000_t202" style="position:absolute;left:8524;top:16383;width:13144;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" fillcolor="white [3201]" stroked="f" strokeweight=".5pt">
                  <v:textbox inset="0,0,0,0">
                    <w:txbxContent>
                      <w:p w14:paraId="14FF5071" w14:textId="77777777" w:rsidR="00743029" w:rsidRPr="00F41140" w:rsidRDefault="00743029">
                        <w:pPr>
                          <w:rPr>
                            <w:rFonts w:ascii="Arial" w:hAnsi="Arial" w:cs="Arial"/>
                            <w:b/>
                            <w:bCs/>
                            <w:sz w:val="28"/>
                            <w:szCs w:val="28"/>
                          </w:rPr>
                        </w:pPr>
                        <w:r w:rsidRPr="00F41140">
                          <w:rPr>
                            <w:rFonts w:ascii="Arial" w:hAnsi="Arial" w:cs="Arial"/>
                            <w:b/>
                            <w:bCs/>
                            <w:sz w:val="28"/>
                            <w:szCs w:val="28"/>
                          </w:rPr>
                          <w:t>Error Indicator</w:t>
                        </w:r>
                      </w:p>
                    </w:txbxContent>
                  </v:textbox>
                </v:shape>
                <v:shape id="Tekstfelt 142" o:spid="_x0000_s1294" type="#_x0000_t202" style="position:absolute;left:4381;top:12573;width:847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" fillcolor="white [3201]" stroked="f" strokeweight=".5pt">
                  <v:textbox inset="0,0,0,0">
                    <w:txbxContent>
                      <w:p w14:paraId="21BDAF62" w14:textId="77777777" w:rsidR="00743029" w:rsidRPr="00F41140" w:rsidRDefault="00743029">
                        <w:pPr>
                          <w:rPr>
                            <w:rFonts w:ascii="Arial" w:hAnsi="Arial" w:cs="Arial"/>
                            <w:b/>
                            <w:bCs/>
                            <w:sz w:val="28"/>
                            <w:szCs w:val="28"/>
                          </w:rPr>
                        </w:pPr>
                        <w:r>
                          <w:rPr>
                            <w:rFonts w:ascii="Arial" w:hAnsi="Arial" w:cs="Arial"/>
                            <w:b/>
                            <w:bCs/>
                            <w:sz w:val="28"/>
                            <w:szCs w:val="28"/>
                          </w:rPr>
                          <w:t>Power on</w:t>
                        </w:r>
                      </w:p>
                    </w:txbxContent>
                  </v:textbox>
                </v:shape>
                <v:shape id="Tekstfelt 142" o:spid="_x0000_s1295" type="#_x0000_t202" style="position:absolute;left:2333;top:3476;width:13951;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" fillcolor="white [3201]" stroked="f" strokeweight=".5pt">
                  <v:textbox inset="0,0,0,0">
                    <w:txbxContent>
                      <w:p w14:paraId="1EBF0477" w14:textId="77777777" w:rsidR="00743029" w:rsidRPr="00F41140" w:rsidRDefault="00743029">
                        <w:pPr>
                          <w:rPr>
                            <w:rFonts w:ascii="Arial" w:hAnsi="Arial" w:cs="Arial"/>
                            <w:b/>
                            <w:bCs/>
                            <w:sz w:val="28"/>
                            <w:szCs w:val="28"/>
                          </w:rPr>
                        </w:pPr>
                        <w:r>
                          <w:rPr>
                            <w:rFonts w:ascii="Arial" w:hAnsi="Arial" w:cs="Arial"/>
                            <w:b/>
                            <w:bCs/>
                            <w:sz w:val="28"/>
                            <w:szCs w:val="28"/>
                          </w:rPr>
                          <w:t>Set Needle Stop</w:t>
                        </w:r>
                      </w:p>
                    </w:txbxContent>
                  </v:textbox>
                </v:shape>
                <v:oval id="Ellipse 143" o:spid="_x0000_s1296" style="position:absolute;left:16906;top:2952;width:3569;height:3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" filled="f" strokecolor="#0a121c [484]" strokeweight="1pt"/>
                <v:oval id="Ellipse 143" o:spid="_x0000_s1297" style="position:absolute;left:21669;top:2381;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" filled="f" strokecolor="#0a121c [484]" strokeweight="1pt"/>
                <v:shape id="Tekstfelt 142" o:spid="_x0000_s1298" type="#_x0000_t202" style="position:absolute;left:23336;top:1857;width:3137;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" fillcolor="white [3201]" stroked="f" strokeweight=".5pt">
                  <v:textbox inset="0,0,0,0">
                    <w:txbxContent>
                      <w:p w14:paraId="25040A6B" w14:textId="77777777" w:rsidR="00743029" w:rsidRPr="00F41140" w:rsidRDefault="00743029">
                        <w:pPr>
                          <w:rPr>
                            <w:rFonts w:ascii="Arial" w:hAnsi="Arial" w:cs="Arial"/>
                            <w:b/>
                            <w:bCs/>
                            <w:sz w:val="28"/>
                            <w:szCs w:val="28"/>
                          </w:rPr>
                        </w:pPr>
                        <w:r>
                          <w:rPr>
                            <w:rFonts w:ascii="Arial" w:hAnsi="Arial" w:cs="Arial"/>
                            <w:b/>
                            <w:bCs/>
                            <w:sz w:val="28"/>
                            <w:szCs w:val="28"/>
                          </w:rPr>
                          <w:t>Up</w:t>
                        </w:r>
                      </w:p>
                    </w:txbxContent>
                  </v:textbox>
                </v:shape>
                <v:shape id="Tekstfelt 142" o:spid="_x0000_s1299" type="#_x0000_t202" style="position:absolute;left:23383;top:5381;width:557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" fillcolor="white [3201]" stroked="f" strokeweight=".5pt">
                  <v:textbox inset="0,0,0,0">
                    <w:txbxContent>
                      <w:p w14:paraId="3B22A0F1" w14:textId="77777777" w:rsidR="00743029" w:rsidRPr="00F41140" w:rsidRDefault="00743029">
                        <w:pPr>
                          <w:rPr>
                            <w:rFonts w:ascii="Arial" w:hAnsi="Arial" w:cs="Arial"/>
                            <w:b/>
                            <w:bCs/>
                            <w:sz w:val="28"/>
                            <w:szCs w:val="28"/>
                          </w:rPr>
                        </w:pPr>
                        <w:r>
                          <w:rPr>
                            <w:rFonts w:ascii="Arial" w:hAnsi="Arial" w:cs="Arial"/>
                            <w:b/>
                            <w:bCs/>
                            <w:sz w:val="28"/>
                            <w:szCs w:val="28"/>
                          </w:rPr>
                          <w:t>Down</w:t>
                        </w:r>
                      </w:p>
                    </w:txbxContent>
                  </v:textbox>
                </v:shape>
                <v:shape id="Tekstfelt 142" o:spid="_x0000_s1300" type="#_x0000_t202" style="position:absolute;left:2333;top:8810;width:12953;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" fillcolor="white [3201]" stroked="f" strokeweight=".5pt">
                  <v:textbox inset="0,0,0,0">
                    <w:txbxContent>
                      <w:p w14:paraId="1FAB3FD2" w14:textId="77777777" w:rsidR="00743029" w:rsidRPr="00F41140" w:rsidRDefault="00743029">
                        <w:pPr>
                          <w:rPr>
                            <w:rFonts w:ascii="Arial" w:hAnsi="Arial" w:cs="Arial"/>
                            <w:b/>
                            <w:bCs/>
                            <w:sz w:val="28"/>
                            <w:szCs w:val="28"/>
                          </w:rPr>
                        </w:pPr>
                        <w:r>
                          <w:rPr>
                            <w:rFonts w:ascii="Arial" w:hAnsi="Arial" w:cs="Arial"/>
                            <w:b/>
                            <w:bCs/>
                            <w:sz w:val="28"/>
                            <w:szCs w:val="28"/>
                          </w:rPr>
                          <w:t>Set Full Power</w:t>
                        </w:r>
                      </w:p>
                    </w:txbxContent>
                  </v:textbox>
                </v:shape>
                <v:oval id="Ellipse 143" o:spid="_x0000_s1301" style="position:absolute;left:21669;top:5905;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" filled="f" strokecolor="#0a121c [484]" strokeweight="1pt"/>
                <v:oval id="Ellipse 143" o:spid="_x0000_s1302" style="position:absolute;left:21669;top:17002;width:1143;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" filled="f" strokecolor="#0a121c [484]" strokeweight="1pt"/>
                <v:oval id="Ellipse 143" o:spid="_x0000_s1303" style="position:absolute;left:2476;top:13096;width:1137;height:1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" filled="f" strokecolor="#0a121c [484]" strokeweight="1pt"/>
                <v:oval id="Ellipse 143" o:spid="_x0000_s1304" style="position:absolute;left:21669;top:9477;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" filled="f" strokecolor="#0a121c [484]" strokeweight="1pt"/>
                <v:oval id="Ellipse 143" o:spid="_x0000_s1305" style="position:absolute;left:16906;top:8286;width:3572;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" filled="f" strokecolor="#0a121c [484]" strokeweight="1pt"/>
              </v:group>
            </w:pict>
          </mc:Fallback>
        </mc:AlternateContent>
      </w:r>
    </w:p>
    <w:p w14:paraId="50200511" w14:textId="69CE9028" w:rsidR="00605639" w:rsidRPr="00932841" w:rsidRDefault="00605639" w:rsidP="00F91FF0">
      <w:pPr>
        <w:pStyle w:val="BrdtekstODK"/>
        <w:rPr>
          <w:lang w:val="en-US"/>
        </w:rPr>
      </w:pPr>
    </w:p>
    <w:p w14:paraId="7F931226" w14:textId="1CD568FA" w:rsidR="00605639" w:rsidRPr="00932841" w:rsidRDefault="00605639" w:rsidP="00F91FF0">
      <w:pPr>
        <w:pStyle w:val="BrdtekstODK"/>
        <w:rPr>
          <w:lang w:val="en-US"/>
        </w:rPr>
      </w:pPr>
    </w:p>
    <w:p w14:paraId="63EA2BC4" w14:textId="2D19F575" w:rsidR="00605639" w:rsidRPr="00932841" w:rsidRDefault="00605639" w:rsidP="00F91FF0">
      <w:pPr>
        <w:pStyle w:val="BrdtekstODK"/>
        <w:rPr>
          <w:lang w:val="en-US"/>
        </w:rPr>
      </w:pPr>
    </w:p>
    <w:p w14:paraId="28DD3F81" w14:textId="4E3AC508" w:rsidR="00605639" w:rsidRPr="00932841" w:rsidRDefault="00605639" w:rsidP="00F91FF0">
      <w:pPr>
        <w:pStyle w:val="BrdtekstODK"/>
        <w:rPr>
          <w:lang w:val="en-US"/>
        </w:rPr>
      </w:pPr>
    </w:p>
    <w:p w14:paraId="285F352A" w14:textId="4800F606" w:rsidR="00605639" w:rsidRPr="00932841" w:rsidRDefault="00605639" w:rsidP="00F91FF0">
      <w:pPr>
        <w:pStyle w:val="BrdtekstODK"/>
        <w:rPr>
          <w:lang w:val="en-US"/>
        </w:rPr>
      </w:pPr>
    </w:p>
    <w:p w14:paraId="4B8DB67E" w14:textId="379473E2" w:rsidR="00605639" w:rsidRPr="00932841" w:rsidRDefault="00605639" w:rsidP="00F91FF0">
      <w:pPr>
        <w:pStyle w:val="BrdtekstODK"/>
        <w:rPr>
          <w:lang w:val="en-US"/>
        </w:rPr>
      </w:pPr>
    </w:p>
    <w:p w14:paraId="68B5BAB2" w14:textId="70F5BD21" w:rsidR="00605639" w:rsidRPr="00932841" w:rsidRDefault="00605639" w:rsidP="00F91FF0">
      <w:pPr>
        <w:pStyle w:val="BrdtekstODK"/>
        <w:rPr>
          <w:lang w:val="en-US"/>
        </w:rPr>
      </w:pPr>
    </w:p>
    <w:p w14:paraId="7E833178" w14:textId="0BE3E5C7" w:rsidR="00605639" w:rsidRPr="00932841" w:rsidRDefault="00605639" w:rsidP="00F91FF0">
      <w:pPr>
        <w:pStyle w:val="BrdtekstODK"/>
        <w:rPr>
          <w:lang w:val="en-US"/>
        </w:rPr>
      </w:pPr>
    </w:p>
    <w:p w14:paraId="4EA922C0" w14:textId="477047AA" w:rsidR="00605639" w:rsidRPr="00932841" w:rsidRDefault="00605639" w:rsidP="00F91FF0">
      <w:pPr>
        <w:pStyle w:val="BrdtekstODK"/>
        <w:rPr>
          <w:lang w:val="en-US"/>
        </w:rPr>
      </w:pPr>
    </w:p>
    <w:p w14:paraId="242C99C4" w14:textId="53221FD0" w:rsidR="00605639" w:rsidRPr="00932841" w:rsidRDefault="00605639" w:rsidP="00F91FF0">
      <w:pPr>
        <w:pStyle w:val="BrdtekstODK"/>
        <w:rPr>
          <w:lang w:val="en-US"/>
        </w:rPr>
      </w:pPr>
    </w:p>
    <w:p w14:paraId="33DAE6F6" w14:textId="613858BB" w:rsidR="00605639" w:rsidRPr="00932841" w:rsidRDefault="00605639" w:rsidP="00F91FF0">
      <w:pPr>
        <w:pStyle w:val="BrdtekstODK"/>
        <w:rPr>
          <w:lang w:val="en-US"/>
        </w:rPr>
      </w:pPr>
    </w:p>
    <w:p w14:paraId="478B0FFD" w14:textId="6C9D362B" w:rsidR="00605639" w:rsidRPr="00932841" w:rsidRDefault="00605639" w:rsidP="00F91FF0">
      <w:pPr>
        <w:pStyle w:val="BrdtekstODK"/>
        <w:rPr>
          <w:lang w:val="en-US"/>
        </w:rPr>
      </w:pPr>
    </w:p>
    <w:p w14:paraId="7A95C9A2" w14:textId="2824D88C" w:rsidR="00351AD5" w:rsidRDefault="00351AD5">
      <w:r w:rsidRPr="00351AD5">
        <w:t xml:space="preserve">Antal ledere til boks </w:t>
      </w:r>
      <w:r>
        <w:t>og evt. videre til nålestop</w:t>
      </w:r>
    </w:p>
    <w:p w14:paraId="4AD8F5A1" w14:textId="142DC737" w:rsidR="00351AD5" w:rsidRDefault="001B1AC3">
      <w:r>
        <w:rPr>
          <w:noProof/>
        </w:rPr>
        <mc:AlternateContent>
          <mc:Choice Requires="wps">
            <w:drawing>
              <wp:anchor distT="0" distB="0" distL="114300" distR="114300" simplePos="0" relativeHeight="251666432" behindDoc="0" locked="0" layoutInCell="1" allowOverlap="1" wp14:anchorId="590BEE81" wp14:editId="27EB27CF">
                <wp:simplePos x="0" y="0"/>
                <wp:positionH relativeFrom="column">
                  <wp:posOffset>3743325</wp:posOffset>
                </wp:positionH>
                <wp:positionV relativeFrom="paragraph">
                  <wp:posOffset>83820</wp:posOffset>
                </wp:positionV>
                <wp:extent cx="1918970" cy="171450"/>
                <wp:effectExtent l="0" t="0" r="24130" b="19050"/>
                <wp:wrapNone/>
                <wp:docPr id="1293546286" name="Rektangel 170"/>
                <wp:cNvGraphicFramePr/>
                <a:graphic xmlns:a="http://schemas.openxmlformats.org/drawingml/2006/main">
                  <a:graphicData uri="http://schemas.microsoft.com/office/word/2010/wordprocessingShape">
                    <wps:wsp>
                      <wps:cNvSpPr/>
                      <wps:spPr>
                        <a:xfrm>
                          <a:off x="0" y="0"/>
                          <a:ext cx="1918970" cy="1714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F2B49" id="Rektangel 170" o:spid="_x0000_s1026" style="position:absolute;margin-left:294.75pt;margin-top:6.6pt;width:151.1pt;height: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" filled="f" strokecolor="#0a121c [484]" strokeweight="1pt"/>
            </w:pict>
          </mc:Fallback>
        </mc:AlternateContent>
      </w:r>
    </w:p>
    <w:p w14:paraId="4882BA08" w14:textId="7776C477" w:rsidR="00351AD5" w:rsidRDefault="00351AD5" w:rsidP="00351AD5">
      <w:pPr>
        <w:pStyle w:val="ListParagraph"/>
        <w:numPr>
          <w:ilvl w:val="0"/>
          <w:numId w:val="18"/>
        </w:numPr>
      </w:pPr>
      <w:r>
        <w:t>Gnd</w:t>
      </w:r>
    </w:p>
    <w:p w14:paraId="1D437FD6" w14:textId="1FF0EE75" w:rsidR="00351AD5" w:rsidRDefault="00351AD5" w:rsidP="00351AD5">
      <w:pPr>
        <w:pStyle w:val="ListParagraph"/>
        <w:numPr>
          <w:ilvl w:val="0"/>
          <w:numId w:val="18"/>
        </w:numPr>
      </w:pPr>
      <w:r>
        <w:t>5 V</w:t>
      </w:r>
    </w:p>
    <w:p w14:paraId="2FB19A02" w14:textId="4ACC4244" w:rsidR="00351AD5" w:rsidRDefault="00351AD5" w:rsidP="00351AD5">
      <w:pPr>
        <w:pStyle w:val="ListParagraph"/>
        <w:numPr>
          <w:ilvl w:val="0"/>
          <w:numId w:val="18"/>
        </w:numPr>
      </w:pPr>
      <w:r>
        <w:t>Switch needle stop</w:t>
      </w:r>
    </w:p>
    <w:p w14:paraId="47B78A38" w14:textId="1F9320EA" w:rsidR="00351AD5" w:rsidRDefault="00351AD5" w:rsidP="00351AD5">
      <w:pPr>
        <w:pStyle w:val="ListParagraph"/>
        <w:numPr>
          <w:ilvl w:val="0"/>
          <w:numId w:val="18"/>
        </w:numPr>
      </w:pPr>
      <w:r>
        <w:t>LED needle up</w:t>
      </w:r>
    </w:p>
    <w:p w14:paraId="33560920" w14:textId="3BD8DC6E" w:rsidR="00351AD5" w:rsidRDefault="00351AD5" w:rsidP="00351AD5">
      <w:pPr>
        <w:pStyle w:val="ListParagraph"/>
        <w:numPr>
          <w:ilvl w:val="0"/>
          <w:numId w:val="18"/>
        </w:numPr>
      </w:pPr>
      <w:r>
        <w:t>LED needle down</w:t>
      </w:r>
    </w:p>
    <w:p w14:paraId="079362F2" w14:textId="2BD24A8B" w:rsidR="00351AD5" w:rsidRDefault="00351AD5" w:rsidP="00351AD5">
      <w:pPr>
        <w:pStyle w:val="ListParagraph"/>
        <w:numPr>
          <w:ilvl w:val="0"/>
          <w:numId w:val="18"/>
        </w:numPr>
      </w:pPr>
      <w:r>
        <w:t>LED error indicator</w:t>
      </w:r>
    </w:p>
    <w:p w14:paraId="551602D8" w14:textId="49A327F1" w:rsidR="00351AD5" w:rsidRDefault="00351AD5" w:rsidP="00351AD5">
      <w:pPr>
        <w:pStyle w:val="ListParagraph"/>
        <w:numPr>
          <w:ilvl w:val="0"/>
          <w:numId w:val="18"/>
        </w:numPr>
      </w:pPr>
      <w:r>
        <w:t>Switch protected mode</w:t>
      </w:r>
    </w:p>
    <w:p w14:paraId="201D94DD" w14:textId="54D03FF8" w:rsidR="00351AD5" w:rsidRDefault="00351AD5" w:rsidP="00351AD5">
      <w:pPr>
        <w:pStyle w:val="ListParagraph"/>
        <w:numPr>
          <w:ilvl w:val="0"/>
          <w:numId w:val="18"/>
        </w:numPr>
      </w:pPr>
      <w:r>
        <w:t>Hall signal up</w:t>
      </w:r>
    </w:p>
    <w:p w14:paraId="42E2ED31" w14:textId="25F69C14" w:rsidR="00351AD5" w:rsidRDefault="00351AD5" w:rsidP="00351AD5">
      <w:pPr>
        <w:pStyle w:val="ListParagraph"/>
        <w:numPr>
          <w:ilvl w:val="0"/>
          <w:numId w:val="18"/>
        </w:numPr>
      </w:pPr>
      <w:r>
        <w:t>Hall signal down</w:t>
      </w:r>
    </w:p>
    <w:p w14:paraId="4C1F29AE" w14:textId="77777777" w:rsidR="008E6EC9" w:rsidRDefault="008E6EC9" w:rsidP="008E6EC9"/>
    <w:p w14:paraId="20C18AD9" w14:textId="0603202E" w:rsidR="008E6EC9" w:rsidRDefault="008E6EC9" w:rsidP="008E6EC9">
      <w:r>
        <w:t xml:space="preserve">Venstre panel er falt med Ø3 mm lysdioder. Der er valgt et 8-leder kabel + skærm, som også har en kobberleder med – og dermed 9 ledere. </w:t>
      </w:r>
    </w:p>
    <w:p w14:paraId="49FE75F7" w14:textId="77777777" w:rsidR="00A40258" w:rsidRDefault="00A40258" w:rsidP="008E6EC9"/>
    <w:p w14:paraId="22D9FCFB" w14:textId="0EF5DF4F" w:rsidR="00A40258" w:rsidRDefault="00A40258" w:rsidP="008E6EC9">
      <w:pPr>
        <w:rPr>
          <w:lang w:val="en-US"/>
        </w:rPr>
      </w:pPr>
      <w:r w:rsidRPr="00A40258">
        <w:rPr>
          <w:lang w:val="en-US"/>
        </w:rPr>
        <w:t>Error indicator got these b</w:t>
      </w:r>
      <w:r>
        <w:rPr>
          <w:lang w:val="en-US"/>
        </w:rPr>
        <w:t xml:space="preserve">link codes with </w:t>
      </w:r>
      <w:proofErr w:type="gramStart"/>
      <w:r>
        <w:rPr>
          <w:lang w:val="en-US"/>
        </w:rPr>
        <w:t>a number of</w:t>
      </w:r>
      <w:proofErr w:type="gramEnd"/>
      <w:r>
        <w:rPr>
          <w:lang w:val="en-US"/>
        </w:rPr>
        <w:t xml:space="preserve"> blinks like this:</w:t>
      </w:r>
    </w:p>
    <w:p w14:paraId="3E119E8B" w14:textId="28CFC9F8" w:rsidR="00A40258" w:rsidRDefault="00A40258" w:rsidP="00A40258">
      <w:pPr>
        <w:pStyle w:val="ListParagraph"/>
        <w:numPr>
          <w:ilvl w:val="0"/>
          <w:numId w:val="19"/>
        </w:numPr>
        <w:rPr>
          <w:lang w:val="en-US"/>
        </w:rPr>
      </w:pPr>
      <w:r>
        <w:rPr>
          <w:lang w:val="en-US"/>
        </w:rPr>
        <w:t>Warning temperature power electronics or motor</w:t>
      </w:r>
      <w:r w:rsidR="00840F7E">
        <w:rPr>
          <w:lang w:val="en-US"/>
        </w:rPr>
        <w:t>.</w:t>
      </w:r>
    </w:p>
    <w:p w14:paraId="69E84590" w14:textId="1078F287" w:rsidR="00A40258" w:rsidRDefault="00840F7E" w:rsidP="00A40258">
      <w:pPr>
        <w:pStyle w:val="ListParagraph"/>
        <w:numPr>
          <w:ilvl w:val="0"/>
          <w:numId w:val="19"/>
        </w:numPr>
        <w:rPr>
          <w:lang w:val="en-US"/>
        </w:rPr>
      </w:pPr>
      <w:r>
        <w:rPr>
          <w:lang w:val="en-US"/>
        </w:rPr>
        <w:t>Shut down due to high temperature power electronics.</w:t>
      </w:r>
    </w:p>
    <w:p w14:paraId="3BDD0792" w14:textId="65E6AF00" w:rsidR="00840F7E" w:rsidRDefault="00840F7E" w:rsidP="00840F7E">
      <w:pPr>
        <w:pStyle w:val="ListParagraph"/>
        <w:numPr>
          <w:ilvl w:val="0"/>
          <w:numId w:val="19"/>
        </w:numPr>
        <w:rPr>
          <w:lang w:val="en-US"/>
        </w:rPr>
      </w:pPr>
      <w:r>
        <w:rPr>
          <w:lang w:val="en-US"/>
        </w:rPr>
        <w:t>Shut down due to high temperature of motor windings.</w:t>
      </w:r>
    </w:p>
    <w:p w14:paraId="3D8AB5CC" w14:textId="6A3AE615" w:rsidR="00840F7E" w:rsidRDefault="00840F7E" w:rsidP="00840F7E">
      <w:pPr>
        <w:pStyle w:val="ListParagraph"/>
        <w:numPr>
          <w:ilvl w:val="0"/>
          <w:numId w:val="19"/>
        </w:numPr>
        <w:rPr>
          <w:lang w:val="en-US"/>
        </w:rPr>
      </w:pPr>
      <w:r>
        <w:rPr>
          <w:lang w:val="en-US"/>
        </w:rPr>
        <w:t xml:space="preserve">Sewing machine blocked or other serious hardware </w:t>
      </w:r>
      <w:proofErr w:type="gramStart"/>
      <w:r>
        <w:rPr>
          <w:lang w:val="en-US"/>
        </w:rPr>
        <w:t>problem</w:t>
      </w:r>
      <w:proofErr w:type="gramEnd"/>
      <w:r>
        <w:rPr>
          <w:lang w:val="en-US"/>
        </w:rPr>
        <w:t>.</w:t>
      </w:r>
    </w:p>
    <w:p w14:paraId="38479257" w14:textId="0E4F484F" w:rsidR="00840F7E" w:rsidRDefault="00840F7E" w:rsidP="00840F7E">
      <w:pPr>
        <w:pStyle w:val="ListParagraph"/>
        <w:numPr>
          <w:ilvl w:val="0"/>
          <w:numId w:val="19"/>
        </w:numPr>
        <w:rPr>
          <w:lang w:val="en-US"/>
        </w:rPr>
      </w:pPr>
      <w:r>
        <w:rPr>
          <w:lang w:val="en-US"/>
        </w:rPr>
        <w:t>Error in needle stop.</w:t>
      </w:r>
    </w:p>
    <w:p w14:paraId="154B69BA" w14:textId="5DCB8312" w:rsidR="00840F7E" w:rsidRDefault="00413B7F" w:rsidP="00840F7E">
      <w:pPr>
        <w:pStyle w:val="ListParagraph"/>
        <w:numPr>
          <w:ilvl w:val="0"/>
          <w:numId w:val="19"/>
        </w:numPr>
        <w:rPr>
          <w:lang w:val="en-US"/>
        </w:rPr>
      </w:pPr>
      <w:r>
        <w:rPr>
          <w:lang w:val="en-US"/>
        </w:rPr>
        <w:t xml:space="preserve">Speed </w:t>
      </w:r>
      <w:r w:rsidR="003B506C">
        <w:rPr>
          <w:lang w:val="en-US"/>
        </w:rPr>
        <w:t>Pedal pressure incorrect at startup.</w:t>
      </w:r>
    </w:p>
    <w:p w14:paraId="40F452E1" w14:textId="2DEF3C27" w:rsidR="00840F7E" w:rsidRDefault="00840F7E" w:rsidP="00840F7E">
      <w:pPr>
        <w:pStyle w:val="ListParagraph"/>
        <w:numPr>
          <w:ilvl w:val="0"/>
          <w:numId w:val="19"/>
        </w:numPr>
        <w:rPr>
          <w:lang w:val="en-US"/>
        </w:rPr>
      </w:pPr>
      <w:r>
        <w:rPr>
          <w:lang w:val="en-US"/>
        </w:rPr>
        <w:t>5 V power supply outside voltage specification.</w:t>
      </w:r>
    </w:p>
    <w:p w14:paraId="17EB3D8B" w14:textId="52454AA0" w:rsidR="00840F7E" w:rsidRDefault="00840F7E" w:rsidP="00840F7E">
      <w:pPr>
        <w:pStyle w:val="ListParagraph"/>
        <w:numPr>
          <w:ilvl w:val="0"/>
          <w:numId w:val="19"/>
        </w:numPr>
        <w:rPr>
          <w:lang w:val="en-US"/>
        </w:rPr>
      </w:pPr>
      <w:r>
        <w:rPr>
          <w:lang w:val="en-US"/>
        </w:rPr>
        <w:t>24 V power supply outside voltage specification.</w:t>
      </w:r>
    </w:p>
    <w:p w14:paraId="11CF930A" w14:textId="34C24602" w:rsidR="00840F7E" w:rsidRDefault="00DC43C7" w:rsidP="00840F7E">
      <w:pPr>
        <w:pStyle w:val="ListParagraph"/>
        <w:numPr>
          <w:ilvl w:val="0"/>
          <w:numId w:val="19"/>
        </w:numPr>
        <w:rPr>
          <w:lang w:val="en-US"/>
        </w:rPr>
      </w:pPr>
      <w:r>
        <w:rPr>
          <w:lang w:val="en-US"/>
        </w:rPr>
        <w:t>Startup of machine while it is not stopped.</w:t>
      </w:r>
    </w:p>
    <w:p w14:paraId="766942C4" w14:textId="4B4D86B3" w:rsidR="008E6EC9" w:rsidRPr="00D65DB0" w:rsidRDefault="00840F7E" w:rsidP="00181C26">
      <w:pPr>
        <w:pStyle w:val="ListParagraph"/>
        <w:numPr>
          <w:ilvl w:val="0"/>
          <w:numId w:val="19"/>
        </w:numPr>
        <w:rPr>
          <w:lang w:val="en-US"/>
        </w:rPr>
      </w:pPr>
      <w:r w:rsidRPr="00D65DB0">
        <w:rPr>
          <w:lang w:val="en-US"/>
        </w:rPr>
        <w:t>Failure in protection of regenerative breaking of sewing machine.</w:t>
      </w:r>
    </w:p>
    <w:p w14:paraId="15D18C94" w14:textId="4F51198C" w:rsidR="00605639" w:rsidRPr="00351AD5" w:rsidRDefault="00605639" w:rsidP="00605639">
      <w:pPr>
        <w:pStyle w:val="Heading1"/>
      </w:pPr>
      <w:bookmarkStart w:id="6" w:name="_Toc241989420"/>
      <w:r w:rsidRPr="00351AD5">
        <w:lastRenderedPageBreak/>
        <w:t>N</w:t>
      </w:r>
      <w:r w:rsidR="004654C8" w:rsidRPr="00351AD5">
        <w:t>eedlestop</w:t>
      </w:r>
      <w:bookmarkEnd w:id="6"/>
    </w:p>
    <w:p w14:paraId="0285DDD9" w14:textId="77777777" w:rsidR="00D65DB0" w:rsidRDefault="00D65DB0" w:rsidP="00605639">
      <w:pPr>
        <w:pStyle w:val="BrdtekstODK"/>
      </w:pPr>
    </w:p>
    <w:p w14:paraId="61227C01" w14:textId="0C49AB19" w:rsidR="00D65DB0" w:rsidRDefault="00D65DB0" w:rsidP="00605639">
      <w:pPr>
        <w:pStyle w:val="BrdtekstODK"/>
      </w:pPr>
      <w:r>
        <w:rPr>
          <w:noProof/>
        </w:rPr>
        <mc:AlternateContent>
          <mc:Choice Requires="wpg">
            <w:drawing>
              <wp:anchor distT="0" distB="0" distL="114300" distR="114300" simplePos="0" relativeHeight="251670528" behindDoc="0" locked="0" layoutInCell="1" allowOverlap="1" wp14:anchorId="50DD2379" wp14:editId="06D5F238">
                <wp:simplePos x="0" y="0"/>
                <wp:positionH relativeFrom="column">
                  <wp:posOffset>-141173</wp:posOffset>
                </wp:positionH>
                <wp:positionV relativeFrom="paragraph">
                  <wp:posOffset>70850</wp:posOffset>
                </wp:positionV>
                <wp:extent cx="6313846" cy="7763078"/>
                <wp:effectExtent l="0" t="0" r="0" b="28575"/>
                <wp:wrapNone/>
                <wp:docPr id="1465879473" name="Gruppe 338"/>
                <wp:cNvGraphicFramePr/>
                <a:graphic xmlns:a="http://schemas.openxmlformats.org/drawingml/2006/main">
                  <a:graphicData uri="http://schemas.microsoft.com/office/word/2010/wordprocessingGroup">
                    <wpg:wgp>
                      <wpg:cNvGrpSpPr/>
                      <wpg:grpSpPr>
                        <a:xfrm>
                          <a:off x="0" y="0"/>
                          <a:ext cx="6313846" cy="7763078"/>
                          <a:chOff x="0" y="0"/>
                          <a:chExt cx="6313846" cy="7763078"/>
                        </a:xfrm>
                      </wpg:grpSpPr>
                      <wps:wsp>
                        <wps:cNvPr id="966851569" name="Rektangel 170"/>
                        <wps:cNvSpPr/>
                        <wps:spPr>
                          <a:xfrm>
                            <a:off x="2859932" y="4815192"/>
                            <a:ext cx="547370" cy="236696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424827" name="Rektangel 170"/>
                        <wps:cNvSpPr/>
                        <wps:spPr>
                          <a:xfrm>
                            <a:off x="2733472" y="7179013"/>
                            <a:ext cx="795020" cy="2857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198900" name="Rektangel 170"/>
                        <wps:cNvSpPr/>
                        <wps:spPr>
                          <a:xfrm>
                            <a:off x="2071992" y="7461115"/>
                            <a:ext cx="3024187" cy="18542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474084" name="Rektangel 170"/>
                        <wps:cNvSpPr/>
                        <wps:spPr>
                          <a:xfrm>
                            <a:off x="5097294" y="5038928"/>
                            <a:ext cx="285750" cy="2724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1987958" name="Rektangel 170"/>
                        <wps:cNvSpPr/>
                        <wps:spPr>
                          <a:xfrm>
                            <a:off x="3219855" y="6575898"/>
                            <a:ext cx="723900" cy="5381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3914569" name="Rektangel 170"/>
                        <wps:cNvSpPr/>
                        <wps:spPr>
                          <a:xfrm>
                            <a:off x="3219855" y="5817141"/>
                            <a:ext cx="723900" cy="5381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538371" name="Rektangel 170"/>
                        <wps:cNvSpPr/>
                        <wps:spPr>
                          <a:xfrm rot="293239">
                            <a:off x="5464918" y="5573544"/>
                            <a:ext cx="142875" cy="171418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0638042" name="Rektangel 170"/>
                        <wps:cNvSpPr/>
                        <wps:spPr>
                          <a:xfrm>
                            <a:off x="4066162" y="5875507"/>
                            <a:ext cx="1195070" cy="14382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501852" name="Lige forbindelse 175"/>
                        <wps:cNvCnPr/>
                        <wps:spPr>
                          <a:xfrm flipV="1">
                            <a:off x="4659549" y="5778230"/>
                            <a:ext cx="86201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96190476" name="Lige forbindelse 175"/>
                        <wps:cNvCnPr/>
                        <wps:spPr>
                          <a:xfrm flipV="1">
                            <a:off x="4659549" y="7062281"/>
                            <a:ext cx="752157"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141947239" name="Lige forbindelse 175"/>
                        <wps:cNvCnPr/>
                        <wps:spPr>
                          <a:xfrm flipH="1" flipV="1">
                            <a:off x="4649821" y="5778230"/>
                            <a:ext cx="0" cy="128111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73965160" name="Rektangel 170"/>
                        <wps:cNvSpPr/>
                        <wps:spPr>
                          <a:xfrm>
                            <a:off x="4552545" y="5943600"/>
                            <a:ext cx="1085215" cy="137795"/>
                          </a:xfrm>
                          <a:prstGeom prst="rect">
                            <a:avLst/>
                          </a:prstGeom>
                          <a:pattFill prst="dkDnDiag">
                            <a:fgClr>
                              <a:schemeClr val="tx1">
                                <a:lumMod val="85000"/>
                                <a:lumOff val="15000"/>
                              </a:schemeClr>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8289255" name="Rektangel 170"/>
                        <wps:cNvSpPr/>
                        <wps:spPr>
                          <a:xfrm>
                            <a:off x="4572000" y="6741268"/>
                            <a:ext cx="994727" cy="138113"/>
                          </a:xfrm>
                          <a:prstGeom prst="rect">
                            <a:avLst/>
                          </a:prstGeom>
                          <a:pattFill prst="dkDnDiag">
                            <a:fgClr>
                              <a:schemeClr val="tx1">
                                <a:lumMod val="85000"/>
                                <a:lumOff val="15000"/>
                              </a:schemeClr>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8121906" name="Lige forbindelse 172"/>
                        <wps:cNvCnPr/>
                        <wps:spPr>
                          <a:xfrm flipH="1" flipV="1">
                            <a:off x="3695700" y="5816330"/>
                            <a:ext cx="0" cy="532447"/>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700582447" name="Tekstfelt 28"/>
                        <wps:cNvSpPr txBox="1"/>
                        <wps:spPr>
                          <a:xfrm>
                            <a:off x="3599234" y="5583677"/>
                            <a:ext cx="276225" cy="200025"/>
                          </a:xfrm>
                          <a:prstGeom prst="rect">
                            <a:avLst/>
                          </a:prstGeom>
                          <a:solidFill>
                            <a:schemeClr val="lt1"/>
                          </a:solidFill>
                          <a:ln w="0">
                            <a:noFill/>
                          </a:ln>
                        </wps:spPr>
                        <wps:txbx>
                          <w:txbxContent>
                            <w:p w14:paraId="7DA2E2FF" w14:textId="420784E0" w:rsidR="005F56E5" w:rsidRDefault="005F56E5" w:rsidP="00050833">
                              <w: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77205607" name="Lige forbindelse 172"/>
                        <wps:cNvCnPr/>
                        <wps:spPr>
                          <a:xfrm flipH="1" flipV="1">
                            <a:off x="3695700" y="6575088"/>
                            <a:ext cx="0" cy="532447"/>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480694859" name="Lige forbindelse 172"/>
                        <wps:cNvCnPr/>
                        <wps:spPr>
                          <a:xfrm flipV="1">
                            <a:off x="2537298" y="7187930"/>
                            <a:ext cx="4763" cy="280987"/>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959293733" name="Tekstfelt 28"/>
                        <wps:cNvSpPr txBox="1"/>
                        <wps:spPr>
                          <a:xfrm>
                            <a:off x="2354094" y="7208196"/>
                            <a:ext cx="142875" cy="185738"/>
                          </a:xfrm>
                          <a:prstGeom prst="rect">
                            <a:avLst/>
                          </a:prstGeom>
                          <a:solidFill>
                            <a:schemeClr val="lt1"/>
                          </a:solidFill>
                          <a:ln w="0">
                            <a:noFill/>
                          </a:ln>
                        </wps:spPr>
                        <wps:txbx>
                          <w:txbxContent>
                            <w:p w14:paraId="27315BDB" w14:textId="595D45CD" w:rsidR="005F56E5" w:rsidRDefault="00FF5BE2" w:rsidP="00050833">
                              <w: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7598021" name="Lige forbindelse 172"/>
                        <wps:cNvCnPr/>
                        <wps:spPr>
                          <a:xfrm flipH="1" flipV="1">
                            <a:off x="3540058" y="6341624"/>
                            <a:ext cx="0" cy="228600"/>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476980151" name="Lige forbindelse 172"/>
                        <wps:cNvCnPr/>
                        <wps:spPr>
                          <a:xfrm>
                            <a:off x="3132306" y="1721796"/>
                            <a:ext cx="0" cy="4271963"/>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657497913" name="Tekstfelt 28"/>
                        <wps:cNvSpPr txBox="1"/>
                        <wps:spPr>
                          <a:xfrm>
                            <a:off x="3579779" y="6361890"/>
                            <a:ext cx="142875" cy="185738"/>
                          </a:xfrm>
                          <a:prstGeom prst="rect">
                            <a:avLst/>
                          </a:prstGeom>
                          <a:solidFill>
                            <a:schemeClr val="lt1"/>
                          </a:solidFill>
                          <a:ln w="0">
                            <a:noFill/>
                          </a:ln>
                        </wps:spPr>
                        <wps:txbx>
                          <w:txbxContent>
                            <w:p w14:paraId="096F40D8" w14:textId="77777777" w:rsidR="005F56E5" w:rsidRDefault="005F56E5" w:rsidP="00050833">
                              <w: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159813" name="Tekstfelt 28"/>
                        <wps:cNvSpPr txBox="1"/>
                        <wps:spPr>
                          <a:xfrm>
                            <a:off x="5671226" y="4377447"/>
                            <a:ext cx="642620" cy="609600"/>
                          </a:xfrm>
                          <a:prstGeom prst="rect">
                            <a:avLst/>
                          </a:prstGeom>
                          <a:solidFill>
                            <a:schemeClr val="lt1"/>
                          </a:solidFill>
                          <a:ln w="0">
                            <a:noFill/>
                          </a:ln>
                        </wps:spPr>
                        <wps:txbx>
                          <w:txbxContent>
                            <w:p w14:paraId="096E7427" w14:textId="533BAA23" w:rsidR="005F56E5" w:rsidRDefault="005F56E5" w:rsidP="00050833">
                              <w:r>
                                <w:t>Plate for bobbin winder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8741150" name="Lige forbindelse 172"/>
                        <wps:cNvCnPr/>
                        <wps:spPr>
                          <a:xfrm flipV="1">
                            <a:off x="5641232" y="4931924"/>
                            <a:ext cx="228600" cy="576263"/>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1060793815" name="Rektangel 170"/>
                        <wps:cNvSpPr/>
                        <wps:spPr>
                          <a:xfrm>
                            <a:off x="4007796" y="6050605"/>
                            <a:ext cx="52388" cy="1143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0144138" name="Rektangel 170"/>
                        <wps:cNvSpPr/>
                        <wps:spPr>
                          <a:xfrm>
                            <a:off x="4017524" y="6789907"/>
                            <a:ext cx="52388" cy="1143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906489" name="Ellipse 169"/>
                        <wps:cNvSpPr/>
                        <wps:spPr>
                          <a:xfrm>
                            <a:off x="2840477" y="2033081"/>
                            <a:ext cx="576263" cy="57626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678380" name="Lige forbindelse 171"/>
                        <wps:cNvCnPr/>
                        <wps:spPr>
                          <a:xfrm>
                            <a:off x="4036979" y="204281"/>
                            <a:ext cx="34290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71476416" name="Rektangel 170"/>
                        <wps:cNvSpPr/>
                        <wps:spPr>
                          <a:xfrm>
                            <a:off x="223736" y="1643975"/>
                            <a:ext cx="1819275" cy="1357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547453" name="Rektangel 170"/>
                        <wps:cNvSpPr/>
                        <wps:spPr>
                          <a:xfrm>
                            <a:off x="5389124" y="1352145"/>
                            <a:ext cx="142875" cy="21574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087356" name="Lige forbindelse 172"/>
                        <wps:cNvCnPr/>
                        <wps:spPr>
                          <a:xfrm>
                            <a:off x="5097294" y="1527243"/>
                            <a:ext cx="28575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287409771" name="Lige forbindelse 172"/>
                        <wps:cNvCnPr/>
                        <wps:spPr>
                          <a:xfrm>
                            <a:off x="5097294" y="3326860"/>
                            <a:ext cx="28575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42767903" name="Lige forbindelse 172"/>
                        <wps:cNvCnPr/>
                        <wps:spPr>
                          <a:xfrm flipV="1">
                            <a:off x="3132306" y="1768813"/>
                            <a:ext cx="2252662" cy="4762"/>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408851686" name="Rektangel 170"/>
                        <wps:cNvSpPr/>
                        <wps:spPr>
                          <a:xfrm>
                            <a:off x="0" y="0"/>
                            <a:ext cx="5271770" cy="20478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731342" name="Rektangel 170"/>
                        <wps:cNvSpPr/>
                        <wps:spPr>
                          <a:xfrm>
                            <a:off x="5097294" y="204281"/>
                            <a:ext cx="285750" cy="13239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295133" name="Rektangel 170"/>
                        <wps:cNvSpPr/>
                        <wps:spPr>
                          <a:xfrm>
                            <a:off x="5097294" y="3326860"/>
                            <a:ext cx="285750" cy="10668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699094" name="Lige forbindelse 172"/>
                        <wps:cNvCnPr/>
                        <wps:spPr>
                          <a:xfrm flipH="1">
                            <a:off x="2529192" y="2334639"/>
                            <a:ext cx="1971675" cy="0"/>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2011921047" name="Tekstfelt 28"/>
                        <wps:cNvSpPr txBox="1"/>
                        <wps:spPr>
                          <a:xfrm>
                            <a:off x="4280170" y="1566154"/>
                            <a:ext cx="276225" cy="200025"/>
                          </a:xfrm>
                          <a:prstGeom prst="rect">
                            <a:avLst/>
                          </a:prstGeom>
                          <a:solidFill>
                            <a:schemeClr val="lt1"/>
                          </a:solidFill>
                          <a:ln w="0">
                            <a:noFill/>
                          </a:ln>
                        </wps:spPr>
                        <wps:txbx>
                          <w:txbxContent>
                            <w:p w14:paraId="25D777C9" w14:textId="00123563" w:rsidR="00050833" w:rsidRDefault="00050833" w:rsidP="00050833">
                              <w:r>
                                <w:t>63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2150382" name="Lige forbindelse 172"/>
                        <wps:cNvCnPr/>
                        <wps:spPr>
                          <a:xfrm flipH="1" flipV="1">
                            <a:off x="2965315" y="203471"/>
                            <a:ext cx="0" cy="2118677"/>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45828433" name="Tekstfelt 28"/>
                        <wps:cNvSpPr txBox="1"/>
                        <wps:spPr>
                          <a:xfrm>
                            <a:off x="3015575" y="447473"/>
                            <a:ext cx="276225" cy="200025"/>
                          </a:xfrm>
                          <a:prstGeom prst="rect">
                            <a:avLst/>
                          </a:prstGeom>
                          <a:solidFill>
                            <a:schemeClr val="lt1"/>
                          </a:solidFill>
                          <a:ln w="0">
                            <a:noFill/>
                          </a:ln>
                        </wps:spPr>
                        <wps:txbx>
                          <w:txbxContent>
                            <w:p w14:paraId="7FBAE8E4" w14:textId="2F7C171D" w:rsidR="00050833" w:rsidRDefault="00050833" w:rsidP="00050833">
                              <w:r>
                                <w:t>59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99136623" name="Lige forbindelse 172"/>
                        <wps:cNvCnPr/>
                        <wps:spPr>
                          <a:xfrm>
                            <a:off x="2042809" y="1924456"/>
                            <a:ext cx="1090613" cy="0"/>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726109389" name="Tekstfelt 28"/>
                        <wps:cNvSpPr txBox="1"/>
                        <wps:spPr>
                          <a:xfrm>
                            <a:off x="2334638" y="1712068"/>
                            <a:ext cx="276225" cy="200025"/>
                          </a:xfrm>
                          <a:prstGeom prst="rect">
                            <a:avLst/>
                          </a:prstGeom>
                          <a:solidFill>
                            <a:schemeClr val="lt1"/>
                          </a:solidFill>
                          <a:ln w="0">
                            <a:noFill/>
                          </a:ln>
                        </wps:spPr>
                        <wps:txbx>
                          <w:txbxContent>
                            <w:p w14:paraId="7130967A" w14:textId="2D1BC875" w:rsidR="00050833" w:rsidRDefault="00050833" w:rsidP="00050833">
                              <w:r>
                                <w:t>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84390025" name="Lige forbindelse 173"/>
                        <wps:cNvCnPr/>
                        <wps:spPr>
                          <a:xfrm>
                            <a:off x="3171217" y="2042809"/>
                            <a:ext cx="776287" cy="18573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49477814" name="Lige forbindelse 173"/>
                        <wps:cNvCnPr/>
                        <wps:spPr>
                          <a:xfrm flipV="1">
                            <a:off x="3190672" y="2422188"/>
                            <a:ext cx="757238" cy="17589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11895043" name="Rektangel 170"/>
                        <wps:cNvSpPr/>
                        <wps:spPr>
                          <a:xfrm>
                            <a:off x="4066162" y="2490281"/>
                            <a:ext cx="1204912" cy="57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598429" name="Lige forbindelse 173"/>
                        <wps:cNvCnPr/>
                        <wps:spPr>
                          <a:xfrm flipH="1" flipV="1">
                            <a:off x="3949430" y="2227634"/>
                            <a:ext cx="318" cy="1952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43790583" name="Rektangel 170"/>
                        <wps:cNvSpPr/>
                        <wps:spPr>
                          <a:xfrm>
                            <a:off x="4679004" y="2548647"/>
                            <a:ext cx="704850" cy="6381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92358" name="Rektangel 170"/>
                        <wps:cNvSpPr/>
                        <wps:spPr>
                          <a:xfrm>
                            <a:off x="4027251" y="2276273"/>
                            <a:ext cx="52388" cy="1143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171336" name="Rektangel 170"/>
                        <wps:cNvSpPr/>
                        <wps:spPr>
                          <a:xfrm>
                            <a:off x="3920247" y="2295728"/>
                            <a:ext cx="66675" cy="7143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79391" name="Lige forbindelse 172"/>
                        <wps:cNvCnPr/>
                        <wps:spPr>
                          <a:xfrm>
                            <a:off x="3959158" y="1566154"/>
                            <a:ext cx="0" cy="1538288"/>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75984904" name="Lige forbindelse 172"/>
                        <wps:cNvCnPr/>
                        <wps:spPr>
                          <a:xfrm>
                            <a:off x="3132306" y="2906949"/>
                            <a:ext cx="823912" cy="4762"/>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265661240" name="Tekstfelt 28"/>
                        <wps:cNvSpPr txBox="1"/>
                        <wps:spPr>
                          <a:xfrm>
                            <a:off x="3414409" y="2947481"/>
                            <a:ext cx="276225" cy="200025"/>
                          </a:xfrm>
                          <a:prstGeom prst="rect">
                            <a:avLst/>
                          </a:prstGeom>
                          <a:solidFill>
                            <a:schemeClr val="lt1"/>
                          </a:solidFill>
                          <a:ln w="0">
                            <a:noFill/>
                          </a:ln>
                        </wps:spPr>
                        <wps:txbx>
                          <w:txbxContent>
                            <w:p w14:paraId="37AA3658" w14:textId="618CED63" w:rsidR="00300E19" w:rsidRDefault="00300E19" w:rsidP="00050833">
                              <w:r>
                                <w:t>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2076443" name="Lige forbindelse 174"/>
                        <wps:cNvCnPr/>
                        <wps:spPr>
                          <a:xfrm>
                            <a:off x="4046706" y="2393005"/>
                            <a:ext cx="61913" cy="9525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72475110" name="Tekstfelt 28"/>
                        <wps:cNvSpPr txBox="1"/>
                        <wps:spPr>
                          <a:xfrm>
                            <a:off x="2752928" y="2616741"/>
                            <a:ext cx="319088" cy="200025"/>
                          </a:xfrm>
                          <a:prstGeom prst="rect">
                            <a:avLst/>
                          </a:prstGeom>
                          <a:solidFill>
                            <a:schemeClr val="lt1"/>
                          </a:solidFill>
                          <a:ln w="0">
                            <a:noFill/>
                          </a:ln>
                        </wps:spPr>
                        <wps:txbx>
                          <w:txbxContent>
                            <w:p w14:paraId="200C768A" w14:textId="44241094" w:rsidR="00300E19" w:rsidRDefault="00300E19" w:rsidP="00050833">
                              <w:r>
                                <w:t>Ø16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31336169" name="Tekstfelt 28"/>
                        <wps:cNvSpPr txBox="1"/>
                        <wps:spPr>
                          <a:xfrm>
                            <a:off x="3891064" y="3394954"/>
                            <a:ext cx="642620" cy="609600"/>
                          </a:xfrm>
                          <a:prstGeom prst="rect">
                            <a:avLst/>
                          </a:prstGeom>
                          <a:solidFill>
                            <a:schemeClr val="lt1"/>
                          </a:solidFill>
                          <a:ln w="0">
                            <a:noFill/>
                          </a:ln>
                        </wps:spPr>
                        <wps:txbx>
                          <w:txbxContent>
                            <w:p w14:paraId="0A07E403" w14:textId="6EE8E778" w:rsidR="00CF3D4E" w:rsidRDefault="00CF3D4E" w:rsidP="00050833">
                              <w:r>
                                <w:t>Wooden plywood block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9755425" name="Rektangel 170"/>
                        <wps:cNvSpPr/>
                        <wps:spPr>
                          <a:xfrm>
                            <a:off x="4591455" y="2791839"/>
                            <a:ext cx="937895" cy="138113"/>
                          </a:xfrm>
                          <a:prstGeom prst="rect">
                            <a:avLst/>
                          </a:prstGeom>
                          <a:pattFill prst="dkDnDiag">
                            <a:fgClr>
                              <a:schemeClr val="tx1">
                                <a:lumMod val="85000"/>
                                <a:lumOff val="15000"/>
                              </a:schemeClr>
                            </a:fgClr>
                            <a:bgClr>
                              <a:schemeClr val="bg1"/>
                            </a:bgClr>
                          </a:patt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874078" name="Lige forbindelse 172"/>
                        <wps:cNvCnPr/>
                        <wps:spPr>
                          <a:xfrm>
                            <a:off x="4679004" y="3266873"/>
                            <a:ext cx="704533" cy="317"/>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21325696" name="Tekstfelt 28"/>
                        <wps:cNvSpPr txBox="1"/>
                        <wps:spPr>
                          <a:xfrm>
                            <a:off x="5593404" y="2762656"/>
                            <a:ext cx="581025" cy="200025"/>
                          </a:xfrm>
                          <a:prstGeom prst="rect">
                            <a:avLst/>
                          </a:prstGeom>
                          <a:solidFill>
                            <a:schemeClr val="lt1"/>
                          </a:solidFill>
                          <a:ln w="0">
                            <a:noFill/>
                          </a:ln>
                        </wps:spPr>
                        <wps:txbx>
                          <w:txbxContent>
                            <w:p w14:paraId="0B8F0593" w14:textId="5847BADE" w:rsidR="00CF3D4E" w:rsidRDefault="00CF3D4E" w:rsidP="00050833">
                              <w:r>
                                <w:t>M4 bolt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38310022" name="Lige forbindelse 172"/>
                        <wps:cNvCnPr/>
                        <wps:spPr>
                          <a:xfrm flipH="1">
                            <a:off x="4328809" y="3053675"/>
                            <a:ext cx="405447" cy="304800"/>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1255705797" name="Tekstfelt 28"/>
                        <wps:cNvSpPr txBox="1"/>
                        <wps:spPr>
                          <a:xfrm>
                            <a:off x="4513634" y="2305456"/>
                            <a:ext cx="352425" cy="176213"/>
                          </a:xfrm>
                          <a:prstGeom prst="rect">
                            <a:avLst/>
                          </a:prstGeom>
                          <a:solidFill>
                            <a:schemeClr val="lt1"/>
                          </a:solidFill>
                          <a:ln w="0">
                            <a:noFill/>
                          </a:ln>
                        </wps:spPr>
                        <wps:txbx>
                          <w:txbxContent>
                            <w:p w14:paraId="75AC41E9" w14:textId="4C4FE792" w:rsidR="00CF3D4E" w:rsidRDefault="00CF3D4E" w:rsidP="00050833">
                              <w:r>
                                <w:t>PCB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03806405" name="Tekstfelt 28"/>
                        <wps:cNvSpPr txBox="1"/>
                        <wps:spPr>
                          <a:xfrm>
                            <a:off x="4085617" y="2042809"/>
                            <a:ext cx="800100" cy="176213"/>
                          </a:xfrm>
                          <a:prstGeom prst="rect">
                            <a:avLst/>
                          </a:prstGeom>
                          <a:solidFill>
                            <a:schemeClr val="lt1"/>
                          </a:solidFill>
                          <a:ln w="0">
                            <a:noFill/>
                          </a:ln>
                        </wps:spPr>
                        <wps:txbx>
                          <w:txbxContent>
                            <w:p w14:paraId="0D5E5086" w14:textId="5DC34FE9" w:rsidR="002B685A" w:rsidRDefault="002B685A" w:rsidP="00050833">
                              <w:r>
                                <w:t>Hall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4771990" name="Tekstfelt 28"/>
                        <wps:cNvSpPr txBox="1"/>
                        <wps:spPr>
                          <a:xfrm>
                            <a:off x="4737370" y="3307405"/>
                            <a:ext cx="276225" cy="200025"/>
                          </a:xfrm>
                          <a:prstGeom prst="rect">
                            <a:avLst/>
                          </a:prstGeom>
                          <a:solidFill>
                            <a:schemeClr val="lt1"/>
                          </a:solidFill>
                          <a:ln w="0">
                            <a:noFill/>
                          </a:ln>
                        </wps:spPr>
                        <wps:txbx>
                          <w:txbxContent>
                            <w:p w14:paraId="1F9764FB" w14:textId="1ACAEAB6" w:rsidR="002B685A" w:rsidRDefault="002B685A" w:rsidP="00050833">
                              <w: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14604023" name="Lige forbindelse 172"/>
                        <wps:cNvCnPr/>
                        <wps:spPr>
                          <a:xfrm>
                            <a:off x="3715155" y="2421377"/>
                            <a:ext cx="190500" cy="942657"/>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1538771682" name="Tekstfelt 28"/>
                        <wps:cNvSpPr txBox="1"/>
                        <wps:spPr>
                          <a:xfrm>
                            <a:off x="1186775" y="3142034"/>
                            <a:ext cx="1828483" cy="1281113"/>
                          </a:xfrm>
                          <a:prstGeom prst="rect">
                            <a:avLst/>
                          </a:prstGeom>
                          <a:solidFill>
                            <a:schemeClr val="lt1"/>
                          </a:solidFill>
                          <a:ln w="0">
                            <a:noFill/>
                          </a:ln>
                        </wps:spPr>
                        <wps:txbx>
                          <w:txbxContent>
                            <w:p w14:paraId="7B597F07" w14:textId="41D78D41" w:rsidR="002B685A" w:rsidRPr="002B685A" w:rsidRDefault="002B685A" w:rsidP="00050833">
                              <w:pPr>
                                <w:rPr>
                                  <w:lang w:val="en-US"/>
                                </w:rPr>
                              </w:pPr>
                              <w:r w:rsidRPr="002B685A">
                                <w:rPr>
                                  <w:lang w:val="en-US"/>
                                </w:rPr>
                                <w:t xml:space="preserve">Plywood block and magnet is hold by </w:t>
                              </w:r>
                              <w:r>
                                <w:rPr>
                                  <w:lang w:val="en-US"/>
                                </w:rPr>
                                <w:t>14 mm wide tape of tarpauline tightened by nylon tachle thread. It will be possible to adjust needle stop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05505611" name="Lige forbindelse 172"/>
                        <wps:cNvCnPr/>
                        <wps:spPr>
                          <a:xfrm flipH="1">
                            <a:off x="2976664" y="2411649"/>
                            <a:ext cx="547687" cy="1176338"/>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755177195" name="Lige forbindelse 172"/>
                        <wps:cNvCnPr/>
                        <wps:spPr>
                          <a:xfrm flipV="1">
                            <a:off x="3306594" y="1352145"/>
                            <a:ext cx="500062" cy="661987"/>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463731179" name="Tekstfelt 28"/>
                        <wps:cNvSpPr txBox="1"/>
                        <wps:spPr>
                          <a:xfrm>
                            <a:off x="3852153" y="982494"/>
                            <a:ext cx="971232" cy="371475"/>
                          </a:xfrm>
                          <a:prstGeom prst="rect">
                            <a:avLst/>
                          </a:prstGeom>
                          <a:solidFill>
                            <a:schemeClr val="lt1"/>
                          </a:solidFill>
                          <a:ln w="0">
                            <a:noFill/>
                          </a:ln>
                        </wps:spPr>
                        <wps:txbx>
                          <w:txbxContent>
                            <w:p w14:paraId="54FA65C8" w14:textId="32BAA834" w:rsidR="002B685A" w:rsidRDefault="002B685A" w:rsidP="00050833">
                              <w:r>
                                <w:t>Main sewing machine shaft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9042138" name="Lige forbindelse 172"/>
                        <wps:cNvCnPr/>
                        <wps:spPr>
                          <a:xfrm>
                            <a:off x="5543955" y="3364960"/>
                            <a:ext cx="381000" cy="1014413"/>
                          </a:xfrm>
                          <a:prstGeom prst="line">
                            <a:avLst/>
                          </a:prstGeom>
                          <a:ln w="12700">
                            <a:headEnd type="stealth" w="med" len="lg"/>
                            <a:tailEnd type="none" w="med" len="lg"/>
                          </a:ln>
                        </wps:spPr>
                        <wps:style>
                          <a:lnRef idx="1">
                            <a:schemeClr val="dk1"/>
                          </a:lnRef>
                          <a:fillRef idx="0">
                            <a:schemeClr val="dk1"/>
                          </a:fillRef>
                          <a:effectRef idx="0">
                            <a:schemeClr val="dk1"/>
                          </a:effectRef>
                          <a:fontRef idx="minor">
                            <a:schemeClr val="tx1"/>
                          </a:fontRef>
                        </wps:style>
                        <wps:bodyPr/>
                      </wps:wsp>
                      <wps:wsp>
                        <wps:cNvPr id="1724509967" name="Tekstfelt 28"/>
                        <wps:cNvSpPr txBox="1"/>
                        <wps:spPr>
                          <a:xfrm>
                            <a:off x="3706238" y="4270443"/>
                            <a:ext cx="914400" cy="609600"/>
                          </a:xfrm>
                          <a:prstGeom prst="rect">
                            <a:avLst/>
                          </a:prstGeom>
                          <a:solidFill>
                            <a:schemeClr val="lt1"/>
                          </a:solidFill>
                          <a:ln w="0">
                            <a:noFill/>
                          </a:ln>
                        </wps:spPr>
                        <wps:txbx>
                          <w:txbxContent>
                            <w:p w14:paraId="7C0B7DD0" w14:textId="37375507" w:rsidR="00932841" w:rsidRPr="00932841" w:rsidRDefault="00932841" w:rsidP="00050833">
                              <w:pPr>
                                <w:rPr>
                                  <w:lang w:val="en-US"/>
                                </w:rPr>
                              </w:pPr>
                              <w:r w:rsidRPr="00932841">
                                <w:rPr>
                                  <w:lang w:val="en-US"/>
                                </w:rPr>
                                <w:t>PCB holding wires to back of</w:t>
                              </w:r>
                              <w:r>
                                <w:rPr>
                                  <w:lang w:val="en-US"/>
                                </w:rPr>
                                <w:t xml:space="preserve">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51427987" name="Lige forbindelse 172"/>
                        <wps:cNvCnPr/>
                        <wps:spPr>
                          <a:xfrm flipV="1">
                            <a:off x="3646251" y="7119837"/>
                            <a:ext cx="0" cy="342582"/>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14229708" name="Tekstfelt 28"/>
                        <wps:cNvSpPr txBox="1"/>
                        <wps:spPr>
                          <a:xfrm>
                            <a:off x="3706238" y="7208196"/>
                            <a:ext cx="209550" cy="185738"/>
                          </a:xfrm>
                          <a:prstGeom prst="rect">
                            <a:avLst/>
                          </a:prstGeom>
                          <a:solidFill>
                            <a:schemeClr val="lt1"/>
                          </a:solidFill>
                          <a:ln w="0">
                            <a:noFill/>
                          </a:ln>
                        </wps:spPr>
                        <wps:txbx>
                          <w:txbxContent>
                            <w:p w14:paraId="47245E26" w14:textId="79D8E386" w:rsidR="00FF5BE2" w:rsidRDefault="00FF5BE2" w:rsidP="00050833">
                              <w: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6120233" name="Ellipse 169"/>
                        <wps:cNvSpPr/>
                        <wps:spPr>
                          <a:xfrm>
                            <a:off x="4873558" y="6371617"/>
                            <a:ext cx="133350" cy="13335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523108" name="Lige forbindelse 172"/>
                        <wps:cNvCnPr/>
                        <wps:spPr>
                          <a:xfrm flipV="1">
                            <a:off x="4066162" y="6243537"/>
                            <a:ext cx="1200150" cy="0"/>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75696691" name="Tekstfelt 28"/>
                        <wps:cNvSpPr txBox="1"/>
                        <wps:spPr>
                          <a:xfrm>
                            <a:off x="4426085" y="6264613"/>
                            <a:ext cx="204788" cy="147637"/>
                          </a:xfrm>
                          <a:prstGeom prst="rect">
                            <a:avLst/>
                          </a:prstGeom>
                          <a:solidFill>
                            <a:schemeClr val="lt1"/>
                          </a:solidFill>
                          <a:ln w="0">
                            <a:noFill/>
                          </a:ln>
                        </wps:spPr>
                        <wps:txbx>
                          <w:txbxContent>
                            <w:p w14:paraId="21FE6398" w14:textId="627488DC" w:rsidR="004D39FF" w:rsidRDefault="004D39FF" w:rsidP="00050833">
                              <w:r>
                                <w:t>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380514699" name="Gruppe 239"/>
                        <wpg:cNvGrpSpPr/>
                        <wpg:grpSpPr>
                          <a:xfrm>
                            <a:off x="4795736" y="7140103"/>
                            <a:ext cx="409575" cy="123825"/>
                            <a:chOff x="0" y="0"/>
                            <a:chExt cx="409575" cy="123825"/>
                          </a:xfrm>
                        </wpg:grpSpPr>
                        <wps:wsp>
                          <wps:cNvPr id="286810605" name="Ellipse 169"/>
                          <wps:cNvSpPr/>
                          <wps:spPr>
                            <a:xfrm flipV="1">
                              <a:off x="33338" y="23812"/>
                              <a:ext cx="61913" cy="619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644562" name="Ellipse 169"/>
                          <wps:cNvSpPr/>
                          <wps:spPr>
                            <a:xfrm flipV="1">
                              <a:off x="123825" y="23812"/>
                              <a:ext cx="61913" cy="619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768602" name="Ellipse 169"/>
                          <wps:cNvSpPr/>
                          <wps:spPr>
                            <a:xfrm flipV="1">
                              <a:off x="214313" y="28575"/>
                              <a:ext cx="61913" cy="619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614543" name="Ellipse 169"/>
                          <wps:cNvSpPr/>
                          <wps:spPr>
                            <a:xfrm flipV="1">
                              <a:off x="304800" y="28575"/>
                              <a:ext cx="61913" cy="61913"/>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2785459" name="Rektangel 170"/>
                          <wps:cNvSpPr/>
                          <wps:spPr>
                            <a:xfrm>
                              <a:off x="0" y="0"/>
                              <a:ext cx="409575" cy="12382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8901782" name="Lige forbindelse 172"/>
                        <wps:cNvCnPr/>
                        <wps:spPr>
                          <a:xfrm flipH="1">
                            <a:off x="4308543" y="5864968"/>
                            <a:ext cx="318" cy="1438275"/>
                          </a:xfrm>
                          <a:prstGeom prst="line">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56757066" name="Tekstfelt 28"/>
                        <wps:cNvSpPr txBox="1"/>
                        <wps:spPr>
                          <a:xfrm>
                            <a:off x="4328809" y="6945549"/>
                            <a:ext cx="204788" cy="147637"/>
                          </a:xfrm>
                          <a:prstGeom prst="rect">
                            <a:avLst/>
                          </a:prstGeom>
                          <a:solidFill>
                            <a:schemeClr val="lt1"/>
                          </a:solidFill>
                          <a:ln w="0">
                            <a:noFill/>
                          </a:ln>
                        </wps:spPr>
                        <wps:txbx>
                          <w:txbxContent>
                            <w:p w14:paraId="1CD37CB5" w14:textId="37EC4907" w:rsidR="00F64879" w:rsidRDefault="00F64879" w:rsidP="00050833">
                              <w:r>
                                <w:t>42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0DD2379" id="Gruppe 338" o:spid="_x0000_s1306" style="position:absolute;margin-left:-11.1pt;margin-top:5.6pt;width:497.15pt;height:611.25pt;z-index:251670528" coordsize="63138,7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">
                <v:rect id="Rektangel 170" o:spid="_x0000_s1307" style="position:absolute;left:28599;top:48151;width:5474;height:2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" filled="f" strokecolor="#0a121c [484]" strokeweight="1pt"/>
                <v:rect id="Rektangel 170" o:spid="_x0000_s1308" style="position:absolute;left:27334;top:71790;width:7950;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" filled="f" strokecolor="#0a121c [484]" strokeweight="1pt"/>
                <v:rect id="Rektangel 170" o:spid="_x0000_s1309" style="position:absolute;left:20719;top:74611;width:30242;height:1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" filled="f" strokecolor="#0a121c [484]" strokeweight="1pt"/>
                <v:rect id="Rektangel 170" o:spid="_x0000_s1310" style="position:absolute;left:50972;top:50389;width:2858;height:27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" filled="f" strokecolor="#0a121c [484]" strokeweight="1pt"/>
                <v:rect id="Rektangel 170" o:spid="_x0000_s1311" style="position:absolute;left:32198;top:65758;width:7239;height:5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" filled="f" strokecolor="#0a121c [484]" strokeweight="1pt"/>
                <v:rect id="Rektangel 170" o:spid="_x0000_s1312" style="position:absolute;left:32198;top:58171;width:7239;height:5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" filled="f" strokecolor="#0a121c [484]" strokeweight="1pt"/>
                <v:rect id="Rektangel 170" o:spid="_x0000_s1313" style="position:absolute;left:54649;top:55735;width:1428;height:17142;rotation:32029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" filled="f" strokecolor="#0a121c [484]" strokeweight="1pt"/>
                <v:rect id="Rektangel 170" o:spid="_x0000_s1314" style="position:absolute;left:40661;top:58755;width:11951;height:1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" filled="f" strokecolor="#0a121c [484]" strokeweight="1pt"/>
                <v:line id="Lige forbindelse 175" o:spid="_x0000_s1315" style="position:absolute;flip:y;visibility:visible;mso-wrap-style:square" from="46595,57782" to="55215,57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" strokecolor="black [3040]" strokeweight="1pt"/>
                <v:line id="Lige forbindelse 175" o:spid="_x0000_s1316" style="position:absolute;flip:y;visibility:visible;mso-wrap-style:square" from="46595,70622" to="54117,7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" strokecolor="black [3040]" strokeweight="1pt"/>
                <v:line id="Lige forbindelse 175" o:spid="_x0000_s1317" style="position:absolute;flip:x y;visibility:visible;mso-wrap-style:square" from="46498,57782" to="46498,70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" strokecolor="black [3040]" strokeweight="1pt"/>
                <v:rect id="Rektangel 170" o:spid="_x0000_s1318" style="position:absolute;left:45525;top:59436;width:10852;height:1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" fillcolor="#272727 [2749]" strokecolor="#0a121c [484]" strokeweight="1pt">
                  <v:fill r:id="rId21" o:title="" color2="white [3212]" type="pattern"/>
                </v:rect>
                <v:rect id="Rektangel 170" o:spid="_x0000_s1319" style="position:absolute;left:45720;top:67412;width:9947;height:1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" fillcolor="#272727 [2749]" strokecolor="#0a121c [484]" strokeweight="1pt">
                  <v:fill r:id="rId21" o:title="" color2="white [3212]" type="pattern"/>
                </v:rect>
                <v:line id="Lige forbindelse 172" o:spid="_x0000_s1320" style="position:absolute;flip:x y;visibility:visible;mso-wrap-style:square" from="36957,58163" to="36957,6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" strokecolor="black [3040]" strokeweight="1pt">
                  <v:stroke startarrow="classic" startarrowlength="long" endarrow="classic" endarrowlength="long"/>
                </v:line>
                <v:shape id="Tekstfelt 28" o:spid="_x0000_s1321" type="#_x0000_t202" style="position:absolute;left:35992;top:55836;width:276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" fillcolor="white [3201]" stroked="f" strokeweight="0">
                  <v:textbox inset="0,0,0,0">
                    <w:txbxContent>
                      <w:p w14:paraId="7DA2E2FF" w14:textId="420784E0" w:rsidR="005F56E5" w:rsidRDefault="005F56E5" w:rsidP="00050833">
                        <w:r>
                          <w:t>15</w:t>
                        </w:r>
                      </w:p>
                    </w:txbxContent>
                  </v:textbox>
                </v:shape>
                <v:line id="Lige forbindelse 172" o:spid="_x0000_s1322" style="position:absolute;flip:x y;visibility:visible;mso-wrap-style:square" from="36957,65750" to="36957,71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" strokecolor="black [3040]" strokeweight="1pt">
                  <v:stroke startarrow="classic" startarrowlength="long" endarrow="classic" endarrowlength="long"/>
                </v:line>
                <v:line id="Lige forbindelse 172" o:spid="_x0000_s1323" style="position:absolute;flip:y;visibility:visible;mso-wrap-style:square" from="25372,71879" to="25420,74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" strokecolor="black [3040]" strokeweight="1pt">
                  <v:stroke startarrow="classic" startarrowlength="long" endarrow="classic" endarrowlength="long"/>
                </v:line>
                <v:shape id="Tekstfelt 28" o:spid="_x0000_s1324" type="#_x0000_t202" style="position:absolute;left:23540;top:72081;width:142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" fillcolor="white [3201]" stroked="f" strokeweight="0">
                  <v:textbox inset="0,0,0,0">
                    <w:txbxContent>
                      <w:p w14:paraId="27315BDB" w14:textId="595D45CD" w:rsidR="005F56E5" w:rsidRDefault="00FF5BE2" w:rsidP="00050833">
                        <w:r>
                          <w:t>8</w:t>
                        </w:r>
                      </w:p>
                    </w:txbxContent>
                  </v:textbox>
                </v:shape>
                <v:line id="Lige forbindelse 172" o:spid="_x0000_s1325" style="position:absolute;flip:x y;visibility:visible;mso-wrap-style:square" from="35400,63416" to="35400,65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" strokecolor="black [3040]" strokeweight="1pt">
                  <v:stroke startarrow="classic" startarrowlength="long" endarrow="classic" endarrowlength="long"/>
                </v:line>
                <v:line id="Lige forbindelse 172" o:spid="_x0000_s1326" style="position:absolute;visibility:visible;mso-wrap-style:square" from="31323,17217" to="31323,5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" strokecolor="black [3040]">
                  <v:stroke dashstyle="dash"/>
                </v:line>
                <v:shape id="Tekstfelt 28" o:spid="_x0000_s1327" type="#_x0000_t202" style="position:absolute;left:35797;top:63618;width:142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" fillcolor="white [3201]" stroked="f" strokeweight="0">
                  <v:textbox inset="0,0,0,0">
                    <w:txbxContent>
                      <w:p w14:paraId="096F40D8" w14:textId="77777777" w:rsidR="005F56E5" w:rsidRDefault="005F56E5" w:rsidP="00050833">
                        <w:r>
                          <w:t>6</w:t>
                        </w:r>
                      </w:p>
                    </w:txbxContent>
                  </v:textbox>
                </v:shape>
                <v:shape id="Tekstfelt 28" o:spid="_x0000_s1328" type="#_x0000_t202" style="position:absolute;left:56712;top:43774;width:642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" fillcolor="white [3201]" stroked="f" strokeweight="0">
                  <v:textbox inset="0,0,0,0">
                    <w:txbxContent>
                      <w:p w14:paraId="096E7427" w14:textId="533BAA23" w:rsidR="005F56E5" w:rsidRDefault="005F56E5" w:rsidP="00050833">
                        <w:r>
                          <w:t>Plate for bobbin winder</w:t>
                        </w:r>
                      </w:p>
                    </w:txbxContent>
                  </v:textbox>
                </v:shape>
                <v:line id="Lige forbindelse 172" o:spid="_x0000_s1329" style="position:absolute;flip:y;visibility:visible;mso-wrap-style:square" from="56412,49319" to="58698,55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" strokecolor="black [3040]" strokeweight="1pt">
                  <v:stroke startarrow="classic" startarrowlength="long" endarrowlength="long"/>
                </v:line>
                <v:rect id="Rektangel 170" o:spid="_x0000_s1330" style="position:absolute;left:40077;top:60506;width:5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" filled="f" strokecolor="#0a121c [484]" strokeweight="1pt"/>
                <v:rect id="Rektangel 170" o:spid="_x0000_s1331" style="position:absolute;left:40175;top:67899;width:5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" filled="f" strokecolor="#0a121c [484]" strokeweight="1pt"/>
                <v:oval id="Ellipse 169" o:spid="_x0000_s1332" style="position:absolute;left:28404;top:20330;width:5763;height:5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" filled="f" strokecolor="#0a121c [484]" strokeweight="1pt"/>
                <v:line id="Lige forbindelse 171" o:spid="_x0000_s1333" style="position:absolute;visibility:visible;mso-wrap-style:square" from="40369,2042" to="43798,2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" strokecolor="black [3040]" strokeweight="1pt"/>
                <v:rect id="Rektangel 170" o:spid="_x0000_s1334" style="position:absolute;left:2237;top:16439;width:18193;height:13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" filled="f" strokecolor="#0a121c [484]" strokeweight="1pt"/>
                <v:rect id="Rektangel 170" o:spid="_x0000_s1335" style="position:absolute;left:53891;top:13521;width:1428;height:21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" filled="f" strokecolor="#0a121c [484]" strokeweight="1pt"/>
                <v:line id="Lige forbindelse 172" o:spid="_x0000_s1336" style="position:absolute;visibility:visible;mso-wrap-style:square" from="50972,15272" to="53830,15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" strokecolor="black [3040]" strokeweight="1pt"/>
                <v:line id="Lige forbindelse 172" o:spid="_x0000_s1337" style="position:absolute;visibility:visible;mso-wrap-style:square" from="50972,33268" to="53830,33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" strokecolor="black [3040]" strokeweight="1pt"/>
                <v:line id="Lige forbindelse 172" o:spid="_x0000_s1338" style="position:absolute;flip:y;visibility:visible;mso-wrap-style:square" from="31323,17688" to="53849,17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" strokecolor="black [3040]" strokeweight="1pt">
                  <v:stroke startarrow="classic" startarrowlength="long" endarrow="classic" endarrowlength="long"/>
                </v:line>
                <v:rect id="Rektangel 170" o:spid="_x0000_s1339" style="position:absolute;width:52717;height:2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" filled="f" strokecolor="#0a121c [484]" strokeweight="1pt"/>
                <v:rect id="Rektangel 170" o:spid="_x0000_s1340" style="position:absolute;left:50972;top:2042;width:2858;height:1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" filled="f" strokecolor="#0a121c [484]" strokeweight="1pt"/>
                <v:rect id="Rektangel 170" o:spid="_x0000_s1341" style="position:absolute;left:50972;top:33268;width:285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" filled="f" strokecolor="#0a121c [484]" strokeweight="1pt"/>
                <v:line id="Lige forbindelse 172" o:spid="_x0000_s1342" style="position:absolute;flip:x;visibility:visible;mso-wrap-style:square" from="25291,23346" to="45008,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" strokecolor="black [3040]">
                  <v:stroke dashstyle="dash"/>
                </v:line>
                <v:shape id="Tekstfelt 28" o:spid="_x0000_s1343" type="#_x0000_t202" style="position:absolute;left:42801;top:15661;width:2762;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" fillcolor="white [3201]" stroked="f" strokeweight="0">
                  <v:textbox inset="0,0,0,0">
                    <w:txbxContent>
                      <w:p w14:paraId="25D777C9" w14:textId="00123563" w:rsidR="00050833" w:rsidRDefault="00050833" w:rsidP="00050833">
                        <w:r>
                          <w:t>63</w:t>
                        </w:r>
                      </w:p>
                    </w:txbxContent>
                  </v:textbox>
                </v:shape>
                <v:line id="Lige forbindelse 172" o:spid="_x0000_s1344" style="position:absolute;flip:x y;visibility:visible;mso-wrap-style:square" from="29653,2034" to="29653,2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" strokecolor="black [3040]" strokeweight="1pt">
                  <v:stroke startarrow="classic" startarrowlength="long" endarrow="classic" endarrowlength="long"/>
                </v:line>
                <v:shape id="Tekstfelt 28" o:spid="_x0000_s1345" type="#_x0000_t202" style="position:absolute;left:30155;top:4474;width:276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" fillcolor="white [3201]" stroked="f" strokeweight="0">
                  <v:textbox inset="0,0,0,0">
                    <w:txbxContent>
                      <w:p w14:paraId="7FBAE8E4" w14:textId="2F7C171D" w:rsidR="00050833" w:rsidRDefault="00050833" w:rsidP="00050833">
                        <w:r>
                          <w:t>59</w:t>
                        </w:r>
                      </w:p>
                    </w:txbxContent>
                  </v:textbox>
                </v:shape>
                <v:line id="Lige forbindelse 172" o:spid="_x0000_s1346" style="position:absolute;visibility:visible;mso-wrap-style:square" from="20428,19244" to="31334,19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" strokecolor="black [3040]" strokeweight="1pt">
                  <v:stroke startarrow="classic" startarrowlength="long" endarrow="classic" endarrowlength="long"/>
                </v:line>
                <v:shape id="Tekstfelt 28" o:spid="_x0000_s1347" type="#_x0000_t202" style="position:absolute;left:23346;top:17120;width:2762;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" fillcolor="white [3201]" stroked="f" strokeweight="0">
                  <v:textbox inset="0,0,0,0">
                    <w:txbxContent>
                      <w:p w14:paraId="7130967A" w14:textId="2D1BC875" w:rsidR="00050833" w:rsidRDefault="00050833" w:rsidP="00050833">
                        <w:r>
                          <w:t>31</w:t>
                        </w:r>
                      </w:p>
                    </w:txbxContent>
                  </v:textbox>
                </v:shape>
                <v:line id="Lige forbindelse 173" o:spid="_x0000_s1348" style="position:absolute;visibility:visible;mso-wrap-style:square" from="31712,20428" to="39475,22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" strokecolor="black [3040]" strokeweight="1pt"/>
                <v:line id="Lige forbindelse 173" o:spid="_x0000_s1349" style="position:absolute;flip:y;visibility:visible;mso-wrap-style:square" from="31906,24221" to="39479,25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" strokecolor="black [3040]" strokeweight="1pt"/>
                <v:rect id="Rektangel 170" o:spid="_x0000_s1350" style="position:absolute;left:40661;top:24902;width:12049;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" filled="f" strokecolor="#0a121c [484]" strokeweight="1pt"/>
                <v:line id="Lige forbindelse 173" o:spid="_x0000_s1351" style="position:absolute;flip:x y;visibility:visible;mso-wrap-style:square" from="39494,22276" to="39497,2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" strokecolor="black [3040]" strokeweight="1pt"/>
                <v:rect id="Rektangel 170" o:spid="_x0000_s1352" style="position:absolute;left:46790;top:25486;width:7048;height:6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" filled="f" strokecolor="#0a121c [484]" strokeweight="1pt"/>
                <v:rect id="Rektangel 170" o:spid="_x0000_s1353" style="position:absolute;left:40272;top:22762;width:5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" filled="f" strokecolor="#0a121c [484]" strokeweight="1pt"/>
                <v:rect id="Rektangel 170" o:spid="_x0000_s1354" style="position:absolute;left:39202;top:22957;width:667;height: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" filled="f" strokecolor="#0a121c [484]" strokeweight="1pt"/>
                <v:line id="Lige forbindelse 172" o:spid="_x0000_s1355" style="position:absolute;visibility:visible;mso-wrap-style:square" from="39591,15661" to="39591,3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" strokecolor="black [3040]">
                  <v:stroke dashstyle="dash"/>
                </v:line>
                <v:line id="Lige forbindelse 172" o:spid="_x0000_s1356" style="position:absolute;visibility:visible;mso-wrap-style:square" from="31323,29069" to="39562,29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" strokecolor="black [3040]" strokeweight="1pt">
                  <v:stroke startarrow="classic" startarrowlength="long" endarrow="classic" endarrowlength="long"/>
                </v:line>
                <v:shape id="Tekstfelt 28" o:spid="_x0000_s1357" type="#_x0000_t202" style="position:absolute;left:34144;top:29474;width:276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" fillcolor="white [3201]" stroked="f" strokeweight="0">
                  <v:textbox inset="0,0,0,0">
                    <w:txbxContent>
                      <w:p w14:paraId="37AA3658" w14:textId="618CED63" w:rsidR="00300E19" w:rsidRDefault="00300E19" w:rsidP="00050833">
                        <w:r>
                          <w:t>23</w:t>
                        </w:r>
                      </w:p>
                    </w:txbxContent>
                  </v:textbox>
                </v:shape>
                <v:line id="Lige forbindelse 174" o:spid="_x0000_s1358" style="position:absolute;visibility:visible;mso-wrap-style:square" from="40467,23930" to="41086,24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" strokecolor="black [3040]" strokeweight="1pt"/>
                <v:shape id="Tekstfelt 28" o:spid="_x0000_s1359" type="#_x0000_t202" style="position:absolute;left:27529;top:26167;width:319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" fillcolor="white [3201]" stroked="f" strokeweight="0">
                  <v:textbox inset="0,0,0,0">
                    <w:txbxContent>
                      <w:p w14:paraId="200C768A" w14:textId="44241094" w:rsidR="00300E19" w:rsidRDefault="00300E19" w:rsidP="00050833">
                        <w:r>
                          <w:t>Ø16</w:t>
                        </w:r>
                      </w:p>
                    </w:txbxContent>
                  </v:textbox>
                </v:shape>
                <v:shape id="Tekstfelt 28" o:spid="_x0000_s1360" type="#_x0000_t202" style="position:absolute;left:38910;top:33949;width:642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" fillcolor="white [3201]" stroked="f" strokeweight="0">
                  <v:textbox inset="0,0,0,0">
                    <w:txbxContent>
                      <w:p w14:paraId="0A07E403" w14:textId="6EE8E778" w:rsidR="00CF3D4E" w:rsidRDefault="00CF3D4E" w:rsidP="00050833">
                        <w:r>
                          <w:t>Wooden plywood block</w:t>
                        </w:r>
                      </w:p>
                    </w:txbxContent>
                  </v:textbox>
                </v:shape>
                <v:rect id="Rektangel 170" o:spid="_x0000_s1361" style="position:absolute;left:45914;top:27918;width:9379;height:1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" fillcolor="#272727 [2749]" strokecolor="#0a121c [484]" strokeweight="1pt">
                  <v:fill r:id="rId21" o:title="" color2="white [3212]" type="pattern"/>
                </v:rect>
                <v:line id="Lige forbindelse 172" o:spid="_x0000_s1362" style="position:absolute;visibility:visible;mso-wrap-style:square" from="46790,32668" to="53835,3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" strokecolor="black [3040]" strokeweight="1pt">
                  <v:stroke startarrow="classic" startarrowlength="long" endarrow="classic" endarrowlength="long"/>
                </v:line>
                <v:shape id="Tekstfelt 28" o:spid="_x0000_s1363" type="#_x0000_t202" style="position:absolute;left:55934;top:27626;width:5810;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" fillcolor="white [3201]" stroked="f" strokeweight="0">
                  <v:textbox inset="0,0,0,0">
                    <w:txbxContent>
                      <w:p w14:paraId="0B8F0593" w14:textId="5847BADE" w:rsidR="00CF3D4E" w:rsidRDefault="00CF3D4E" w:rsidP="00050833">
                        <w:r>
                          <w:t>M4 bolt</w:t>
                        </w:r>
                      </w:p>
                    </w:txbxContent>
                  </v:textbox>
                </v:shape>
                <v:line id="Lige forbindelse 172" o:spid="_x0000_s1364" style="position:absolute;flip:x;visibility:visible;mso-wrap-style:square" from="43288,30536" to="47342,33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" strokecolor="black [3040]" strokeweight="1pt">
                  <v:stroke startarrow="classic" startarrowlength="long" endarrowlength="long"/>
                </v:line>
                <v:shape id="Tekstfelt 28" o:spid="_x0000_s1365" type="#_x0000_t202" style="position:absolute;left:45136;top:23054;width:3524;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" fillcolor="white [3201]" stroked="f" strokeweight="0">
                  <v:textbox inset="0,0,0,0">
                    <w:txbxContent>
                      <w:p w14:paraId="75AC41E9" w14:textId="4C4FE792" w:rsidR="00CF3D4E" w:rsidRDefault="00CF3D4E" w:rsidP="00050833">
                        <w:r>
                          <w:t>PCB</w:t>
                        </w:r>
                      </w:p>
                    </w:txbxContent>
                  </v:textbox>
                </v:shape>
                <v:shape id="Tekstfelt 28" o:spid="_x0000_s1366" type="#_x0000_t202" style="position:absolute;left:40856;top:20428;width:8001;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" fillcolor="white [3201]" stroked="f" strokeweight="0">
                  <v:textbox inset="0,0,0,0">
                    <w:txbxContent>
                      <w:p w14:paraId="0D5E5086" w14:textId="5DC34FE9" w:rsidR="002B685A" w:rsidRDefault="002B685A" w:rsidP="00050833">
                        <w:r>
                          <w:t>Hall sensor</w:t>
                        </w:r>
                      </w:p>
                    </w:txbxContent>
                  </v:textbox>
                </v:shape>
                <v:shape id="Tekstfelt 28" o:spid="_x0000_s1367" type="#_x0000_t202" style="position:absolute;left:47373;top:33074;width:2762;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" fillcolor="white [3201]" stroked="f" strokeweight="0">
                  <v:textbox inset="0,0,0,0">
                    <w:txbxContent>
                      <w:p w14:paraId="1F9764FB" w14:textId="1ACAEAB6" w:rsidR="002B685A" w:rsidRDefault="002B685A" w:rsidP="00050833">
                        <w:r>
                          <w:t>20</w:t>
                        </w:r>
                      </w:p>
                    </w:txbxContent>
                  </v:textbox>
                </v:shape>
                <v:line id="Lige forbindelse 172" o:spid="_x0000_s1368" style="position:absolute;visibility:visible;mso-wrap-style:square" from="37151,24213" to="39056,33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" strokecolor="black [3040]" strokeweight="1pt">
                  <v:stroke startarrow="classic" startarrowlength="long" endarrowlength="long"/>
                </v:line>
                <v:shape id="Tekstfelt 28" o:spid="_x0000_s1369" type="#_x0000_t202" style="position:absolute;left:11867;top:31420;width:18285;height:12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" fillcolor="white [3201]" stroked="f" strokeweight="0">
                  <v:textbox inset="0,0,0,0">
                    <w:txbxContent>
                      <w:p w14:paraId="7B597F07" w14:textId="41D78D41" w:rsidR="002B685A" w:rsidRPr="002B685A" w:rsidRDefault="002B685A" w:rsidP="00050833">
                        <w:pPr>
                          <w:rPr>
                            <w:lang w:val="en-US"/>
                          </w:rPr>
                        </w:pPr>
                        <w:r w:rsidRPr="002B685A">
                          <w:rPr>
                            <w:lang w:val="en-US"/>
                          </w:rPr>
                          <w:t xml:space="preserve">Plywood block and magnet is hold by </w:t>
                        </w:r>
                        <w:r>
                          <w:rPr>
                            <w:lang w:val="en-US"/>
                          </w:rPr>
                          <w:t>14 mm wide tape of tarpauline tightened by nylon tachle thread. It will be possible to adjust needle stop positions.</w:t>
                        </w:r>
                      </w:p>
                    </w:txbxContent>
                  </v:textbox>
                </v:shape>
                <v:line id="Lige forbindelse 172" o:spid="_x0000_s1370" style="position:absolute;flip:x;visibility:visible;mso-wrap-style:square" from="29766,24116" to="35243,3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" strokecolor="black [3040]" strokeweight="1pt">
                  <v:stroke startarrow="classic" startarrowlength="long" endarrowlength="long"/>
                </v:line>
                <v:line id="Lige forbindelse 172" o:spid="_x0000_s1371" style="position:absolute;flip:y;visibility:visible;mso-wrap-style:square" from="33065,13521" to="38066,20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" strokecolor="black [3040]" strokeweight="1pt">
                  <v:stroke startarrow="classic" startarrowlength="long" endarrowlength="long"/>
                </v:line>
                <v:shape id="Tekstfelt 28" o:spid="_x0000_s1372" type="#_x0000_t202" style="position:absolute;left:38521;top:9824;width:9712;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" fillcolor="white [3201]" stroked="f" strokeweight="0">
                  <v:textbox inset="0,0,0,0">
                    <w:txbxContent>
                      <w:p w14:paraId="54FA65C8" w14:textId="32BAA834" w:rsidR="002B685A" w:rsidRDefault="002B685A" w:rsidP="00050833">
                        <w:r>
                          <w:t>Main sewing machine shaft</w:t>
                        </w:r>
                      </w:p>
                    </w:txbxContent>
                  </v:textbox>
                </v:shape>
                <v:line id="Lige forbindelse 172" o:spid="_x0000_s1373" style="position:absolute;visibility:visible;mso-wrap-style:square" from="55439,33649" to="59249,43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" strokecolor="black [3040]" strokeweight="1pt">
                  <v:stroke startarrow="classic" startarrowlength="long" endarrowlength="long"/>
                </v:line>
                <v:shape id="Tekstfelt 28" o:spid="_x0000_s1374" type="#_x0000_t202" style="position:absolute;left:37062;top:42704;width:914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" fillcolor="white [3201]" stroked="f" strokeweight="0">
                  <v:textbox inset="0,0,0,0">
                    <w:txbxContent>
                      <w:p w14:paraId="7C0B7DD0" w14:textId="37375507" w:rsidR="00932841" w:rsidRPr="00932841" w:rsidRDefault="00932841" w:rsidP="00050833">
                        <w:pPr>
                          <w:rPr>
                            <w:lang w:val="en-US"/>
                          </w:rPr>
                        </w:pPr>
                        <w:r w:rsidRPr="00932841">
                          <w:rPr>
                            <w:lang w:val="en-US"/>
                          </w:rPr>
                          <w:t>PCB holding wires to back of</w:t>
                        </w:r>
                        <w:r>
                          <w:rPr>
                            <w:lang w:val="en-US"/>
                          </w:rPr>
                          <w:t xml:space="preserve"> machine</w:t>
                        </w:r>
                      </w:p>
                    </w:txbxContent>
                  </v:textbox>
                </v:shape>
                <v:line id="Lige forbindelse 172" o:spid="_x0000_s1375" style="position:absolute;flip:y;visibility:visible;mso-wrap-style:square" from="36462,71198" to="36462,7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" strokecolor="black [3040]" strokeweight="1pt">
                  <v:stroke startarrow="classic" startarrowlength="long" endarrow="classic" endarrowlength="long"/>
                </v:line>
                <v:shape id="Tekstfelt 28" o:spid="_x0000_s1376" type="#_x0000_t202" style="position:absolute;left:37062;top:72081;width:2095;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" fillcolor="white [3201]" stroked="f" strokeweight="0">
                  <v:textbox inset="0,0,0,0">
                    <w:txbxContent>
                      <w:p w14:paraId="47245E26" w14:textId="79D8E386" w:rsidR="00FF5BE2" w:rsidRDefault="00FF5BE2" w:rsidP="00050833">
                        <w:r>
                          <w:t>10</w:t>
                        </w:r>
                      </w:p>
                    </w:txbxContent>
                  </v:textbox>
                </v:shape>
                <v:oval id="Ellipse 169" o:spid="_x0000_s1377" style="position:absolute;left:48735;top:63716;width:1334;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" filled="f" strokecolor="#0a121c [484]" strokeweight="1pt"/>
                <v:line id="Lige forbindelse 172" o:spid="_x0000_s1378" style="position:absolute;flip:y;visibility:visible;mso-wrap-style:square" from="40661,62435" to="52663,62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" strokecolor="black [3040]" strokeweight="1pt">
                  <v:stroke startarrow="classic" startarrowlength="long" endarrow="classic" endarrowlength="long"/>
                </v:line>
                <v:shape id="Tekstfelt 28" o:spid="_x0000_s1379" type="#_x0000_t202" style="position:absolute;left:44260;top:62646;width:2048;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" fillcolor="white [3201]" stroked="f" strokeweight="0">
                  <v:textbox inset="0,0,0,0">
                    <w:txbxContent>
                      <w:p w14:paraId="21FE6398" w14:textId="627488DC" w:rsidR="004D39FF" w:rsidRDefault="004D39FF" w:rsidP="00050833">
                        <w:r>
                          <w:t>35</w:t>
                        </w:r>
                      </w:p>
                    </w:txbxContent>
                  </v:textbox>
                </v:shape>
                <v:group id="Gruppe 239" o:spid="_x0000_s1380" style="position:absolute;left:47957;top:71401;width:4096;height:1238" coordsize="4095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">
                  <v:oval id="Ellipse 169" o:spid="_x0000_s1381" style="position:absolute;left:33338;top:23812;width:61913;height:619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" filled="f" strokecolor="#0a121c [484]" strokeweight="1pt"/>
                  <v:oval id="Ellipse 169" o:spid="_x0000_s1382" style="position:absolute;left:123825;top:23812;width:61913;height:619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" filled="f" strokecolor="#0a121c [484]" strokeweight="1pt"/>
                  <v:oval id="Ellipse 169" o:spid="_x0000_s1383" style="position:absolute;left:214313;top:28575;width:61913;height:619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" filled="f" strokecolor="#0a121c [484]" strokeweight="1pt"/>
                  <v:oval id="Ellipse 169" o:spid="_x0000_s1384" style="position:absolute;left:304800;top:28575;width:61913;height:619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" filled="f" strokecolor="#0a121c [484]" strokeweight="1pt"/>
                  <v:rect id="Rektangel 170" o:spid="_x0000_s1385" style="position:absolute;width:409575;height:12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" filled="f" strokecolor="#0a121c [484]" strokeweight="1pt"/>
                </v:group>
                <v:line id="Lige forbindelse 172" o:spid="_x0000_s1386" style="position:absolute;flip:x;visibility:visible;mso-wrap-style:square" from="43085,58649" to="43088,73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" strokecolor="black [3040]" strokeweight="1pt">
                  <v:stroke startarrow="classic" startarrowlength="long" endarrow="classic" endarrowlength="long"/>
                </v:line>
                <v:shape id="Tekstfelt 28" o:spid="_x0000_s1387" type="#_x0000_t202" style="position:absolute;left:43288;top:69455;width:2047;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" fillcolor="white [3201]" stroked="f" strokeweight="0">
                  <v:textbox inset="0,0,0,0">
                    <w:txbxContent>
                      <w:p w14:paraId="1CD37CB5" w14:textId="37EC4907" w:rsidR="00F64879" w:rsidRDefault="00F64879" w:rsidP="00050833">
                        <w:r>
                          <w:t>42</w:t>
                        </w:r>
                      </w:p>
                    </w:txbxContent>
                  </v:textbox>
                </v:shape>
              </v:group>
            </w:pict>
          </mc:Fallback>
        </mc:AlternateContent>
      </w:r>
    </w:p>
    <w:p w14:paraId="1CA61EF5" w14:textId="6C3AF101" w:rsidR="00D65DB0" w:rsidRDefault="00D65DB0" w:rsidP="00605639">
      <w:pPr>
        <w:pStyle w:val="BrdtekstODK"/>
      </w:pPr>
    </w:p>
    <w:p w14:paraId="02486F24" w14:textId="2E54F50C" w:rsidR="00605639" w:rsidRDefault="00605639" w:rsidP="00605639">
      <w:pPr>
        <w:pStyle w:val="BrdtekstODK"/>
      </w:pPr>
    </w:p>
    <w:p w14:paraId="0073FD3C" w14:textId="27675054" w:rsidR="00D65DB0" w:rsidRDefault="00D65DB0">
      <w:r>
        <w:br w:type="page"/>
      </w:r>
    </w:p>
    <w:p w14:paraId="41817E7B" w14:textId="4E95B90B" w:rsidR="00D65DB0" w:rsidRDefault="00D65DB0" w:rsidP="00D65DB0">
      <w:pPr>
        <w:pStyle w:val="Heading1"/>
      </w:pPr>
      <w:bookmarkStart w:id="7" w:name="_Toc241989421"/>
      <w:r>
        <w:lastRenderedPageBreak/>
        <w:t>Forskelligt fra servicemanual</w:t>
      </w:r>
      <w:bookmarkEnd w:id="7"/>
    </w:p>
    <w:p w14:paraId="5B4B9D74" w14:textId="77777777" w:rsidR="00D65DB0" w:rsidRDefault="00D65DB0" w:rsidP="00D65DB0">
      <w:pPr>
        <w:pStyle w:val="BrdtekstODK"/>
      </w:pPr>
    </w:p>
    <w:p w14:paraId="1A561365" w14:textId="44662A1C" w:rsidR="00D65DB0" w:rsidRDefault="00165E45" w:rsidP="00D65DB0">
      <w:pPr>
        <w:pStyle w:val="BrdtekstODK"/>
      </w:pPr>
      <w:r>
        <w:t>Servicemanualen er i en pdf-fil, som S_291_DE_EN.pdf. Den er på 151 sider og filen fylder 26 Mb.</w:t>
      </w:r>
    </w:p>
    <w:p w14:paraId="6FE09384" w14:textId="77777777" w:rsidR="00165E45" w:rsidRDefault="00165E45" w:rsidP="00D65DB0">
      <w:pPr>
        <w:pStyle w:val="BrdtekstODK"/>
      </w:pPr>
    </w:p>
    <w:p w14:paraId="245DA517" w14:textId="2FF408C0" w:rsidR="00165E45" w:rsidRDefault="00165E45" w:rsidP="00D65DB0">
      <w:pPr>
        <w:pStyle w:val="BrdtekstODK"/>
      </w:pPr>
      <w:r>
        <w:t xml:space="preserve">De første sider i manualen er ret vigtige at læse i forhold til </w:t>
      </w:r>
      <w:r w:rsidR="00594AC6">
        <w:t xml:space="preserve">at kunne forstå </w:t>
      </w:r>
      <w:r>
        <w:t xml:space="preserve">resten af manualen. Der er </w:t>
      </w:r>
      <w:r w:rsidR="00594AC6">
        <w:t xml:space="preserve">en hulskive sat fast på den øvre indre tandremskive, hvor der kan stikkes en stålpind ind </w:t>
      </w:r>
      <w:r w:rsidR="008D2F61">
        <w:t xml:space="preserve">forfra </w:t>
      </w:r>
      <w:r w:rsidR="00594AC6">
        <w:t xml:space="preserve">og låse symaskinen til bestemte positioner. </w:t>
      </w:r>
      <w:r w:rsidR="008D2F61">
        <w:t>Denne pind skal sandsynligvis være 5 mm i diameter. Måske kan et metalbor anvendes som pind. En tilsvarende pind kan stikkes ind i krumtappen for nålestangsbevægelsen.</w:t>
      </w:r>
    </w:p>
    <w:p w14:paraId="6B3CAD1E" w14:textId="77777777" w:rsidR="008D2F61" w:rsidRDefault="008D2F61" w:rsidP="00D65DB0">
      <w:pPr>
        <w:pStyle w:val="BrdtekstODK"/>
      </w:pPr>
    </w:p>
    <w:p w14:paraId="231D811F" w14:textId="7C6BC629" w:rsidR="00BB5796" w:rsidRDefault="00BB5796" w:rsidP="00D65DB0">
      <w:pPr>
        <w:pStyle w:val="BrdtekstODK"/>
      </w:pPr>
      <w:r>
        <w:t>Symaskinen skal være slukket ved kontakten når:</w:t>
      </w:r>
    </w:p>
    <w:p w14:paraId="25091BE5" w14:textId="77777777" w:rsidR="00BB5796" w:rsidRDefault="00BB5796" w:rsidP="00D65DB0">
      <w:pPr>
        <w:pStyle w:val="BrdtekstODK"/>
      </w:pPr>
    </w:p>
    <w:p w14:paraId="6B4671FE" w14:textId="46113C70" w:rsidR="00BB5796" w:rsidRDefault="00BB5796" w:rsidP="00BB5796">
      <w:pPr>
        <w:pStyle w:val="BrdtekstODK"/>
        <w:numPr>
          <w:ilvl w:val="0"/>
          <w:numId w:val="21"/>
        </w:numPr>
      </w:pPr>
      <w:r>
        <w:t>Du tråder symaskinen</w:t>
      </w:r>
    </w:p>
    <w:p w14:paraId="5CB677DA" w14:textId="569A7E54" w:rsidR="00BB5796" w:rsidRDefault="00BB5796" w:rsidP="00BB5796">
      <w:pPr>
        <w:pStyle w:val="BrdtekstODK"/>
        <w:numPr>
          <w:ilvl w:val="0"/>
          <w:numId w:val="21"/>
        </w:numPr>
      </w:pPr>
      <w:r>
        <w:t>Når du skifter synål</w:t>
      </w:r>
    </w:p>
    <w:p w14:paraId="4BE9001B" w14:textId="4E86A158" w:rsidR="00BB5796" w:rsidRDefault="00BB5796" w:rsidP="00BB5796">
      <w:pPr>
        <w:pStyle w:val="BrdtekstODK"/>
        <w:numPr>
          <w:ilvl w:val="0"/>
          <w:numId w:val="21"/>
        </w:numPr>
      </w:pPr>
      <w:r>
        <w:t>Når du smører symaskinen</w:t>
      </w:r>
    </w:p>
    <w:p w14:paraId="1F42FB10" w14:textId="77777777" w:rsidR="00BB5796" w:rsidRDefault="00BB5796" w:rsidP="00BB5796">
      <w:pPr>
        <w:pStyle w:val="BrdtekstODK"/>
      </w:pPr>
    </w:p>
    <w:p w14:paraId="72E94CB3" w14:textId="104E3C57" w:rsidR="00BB5796" w:rsidRDefault="00BB5796" w:rsidP="00BB5796">
      <w:pPr>
        <w:pStyle w:val="BrdtekstODK"/>
      </w:pPr>
      <w:r>
        <w:t>Betingelser for at symaskinen må køre:</w:t>
      </w:r>
    </w:p>
    <w:p w14:paraId="0BA6875A" w14:textId="77777777" w:rsidR="00BB5796" w:rsidRDefault="00BB5796" w:rsidP="00BB5796">
      <w:pPr>
        <w:pStyle w:val="BrdtekstODK"/>
      </w:pPr>
    </w:p>
    <w:tbl>
      <w:tblPr>
        <w:tblStyle w:val="TableGrid"/>
        <w:tblW w:w="0" w:type="auto"/>
        <w:tblLook w:val="04A0" w:firstRow="1" w:lastRow="0" w:firstColumn="1" w:lastColumn="0" w:noHBand="0" w:noVBand="1"/>
      </w:tblPr>
      <w:tblGrid>
        <w:gridCol w:w="1267"/>
        <w:gridCol w:w="1983"/>
        <w:gridCol w:w="2245"/>
        <w:gridCol w:w="2434"/>
        <w:gridCol w:w="1501"/>
      </w:tblGrid>
      <w:tr w:rsidR="00A50099" w14:paraId="5830D6AC" w14:textId="77777777" w:rsidTr="00A50099">
        <w:tc>
          <w:tcPr>
            <w:tcW w:w="1267" w:type="dxa"/>
          </w:tcPr>
          <w:p w14:paraId="445A78D6" w14:textId="3EFD0C69" w:rsidR="00A50099" w:rsidRDefault="00A50099" w:rsidP="000F5434">
            <w:pPr>
              <w:pStyle w:val="BrdtekstODK"/>
              <w:jc w:val="center"/>
            </w:pPr>
            <w:r>
              <w:t>Trykfoden</w:t>
            </w:r>
          </w:p>
        </w:tc>
        <w:tc>
          <w:tcPr>
            <w:tcW w:w="1983" w:type="dxa"/>
          </w:tcPr>
          <w:p w14:paraId="5DDA7245" w14:textId="2CAC4A29" w:rsidR="00A50099" w:rsidRDefault="00A50099" w:rsidP="000F5434">
            <w:pPr>
              <w:pStyle w:val="BrdtekstODK"/>
              <w:jc w:val="center"/>
            </w:pPr>
            <w:r>
              <w:t>Dug under trykfod</w:t>
            </w:r>
          </w:p>
        </w:tc>
        <w:tc>
          <w:tcPr>
            <w:tcW w:w="2245" w:type="dxa"/>
          </w:tcPr>
          <w:p w14:paraId="205EBAAD" w14:textId="3CFD0C1F" w:rsidR="00A50099" w:rsidRDefault="00A50099" w:rsidP="000F5434">
            <w:pPr>
              <w:pStyle w:val="BrdtekstODK"/>
              <w:jc w:val="center"/>
            </w:pPr>
            <w:r>
              <w:t>Sytråd i nål og trådhæver</w:t>
            </w:r>
          </w:p>
        </w:tc>
        <w:tc>
          <w:tcPr>
            <w:tcW w:w="2434" w:type="dxa"/>
          </w:tcPr>
          <w:p w14:paraId="625C6B28" w14:textId="37CB96DC" w:rsidR="00A50099" w:rsidRDefault="00A50099" w:rsidP="000F5434">
            <w:pPr>
              <w:pStyle w:val="BrdtekstODK"/>
              <w:jc w:val="center"/>
            </w:pPr>
            <w:r>
              <w:t>Undertråd er i maskinen</w:t>
            </w:r>
          </w:p>
        </w:tc>
        <w:tc>
          <w:tcPr>
            <w:tcW w:w="1501" w:type="dxa"/>
          </w:tcPr>
          <w:p w14:paraId="6D2C511E" w14:textId="11D6392F" w:rsidR="00A50099" w:rsidRDefault="00A50099" w:rsidP="000F5434">
            <w:pPr>
              <w:pStyle w:val="BrdtekstODK"/>
              <w:jc w:val="center"/>
            </w:pPr>
            <w:r>
              <w:t>Må maskinen køre?</w:t>
            </w:r>
          </w:p>
        </w:tc>
      </w:tr>
      <w:tr w:rsidR="00A50099" w14:paraId="2817B934" w14:textId="77777777" w:rsidTr="00A50099">
        <w:tc>
          <w:tcPr>
            <w:tcW w:w="1267" w:type="dxa"/>
          </w:tcPr>
          <w:p w14:paraId="64A8582D" w14:textId="551B5ED5" w:rsidR="00A50099" w:rsidRDefault="00A50099" w:rsidP="000F5434">
            <w:pPr>
              <w:pStyle w:val="BrdtekstODK"/>
              <w:jc w:val="center"/>
            </w:pPr>
            <w:r>
              <w:t>Oppe</w:t>
            </w:r>
          </w:p>
        </w:tc>
        <w:tc>
          <w:tcPr>
            <w:tcW w:w="1983" w:type="dxa"/>
          </w:tcPr>
          <w:p w14:paraId="294BB26E" w14:textId="278F06CB" w:rsidR="00A50099" w:rsidRDefault="00A50099" w:rsidP="000F5434">
            <w:pPr>
              <w:pStyle w:val="BrdtekstODK"/>
              <w:jc w:val="center"/>
            </w:pPr>
            <w:r>
              <w:t>Ligegyldigt</w:t>
            </w:r>
          </w:p>
        </w:tc>
        <w:tc>
          <w:tcPr>
            <w:tcW w:w="2245" w:type="dxa"/>
          </w:tcPr>
          <w:p w14:paraId="5808F802" w14:textId="484E76F5" w:rsidR="00A50099" w:rsidRDefault="00A50099" w:rsidP="000F5434">
            <w:pPr>
              <w:pStyle w:val="BrdtekstODK"/>
              <w:jc w:val="center"/>
            </w:pPr>
            <w:r>
              <w:t>Ja</w:t>
            </w:r>
          </w:p>
        </w:tc>
        <w:tc>
          <w:tcPr>
            <w:tcW w:w="2434" w:type="dxa"/>
          </w:tcPr>
          <w:p w14:paraId="0A1F0BD5" w14:textId="39AE66F3" w:rsidR="00A50099" w:rsidRDefault="00A50099" w:rsidP="000F5434">
            <w:pPr>
              <w:pStyle w:val="BrdtekstODK"/>
              <w:jc w:val="center"/>
            </w:pPr>
            <w:r>
              <w:t>Ligegyldigt</w:t>
            </w:r>
          </w:p>
        </w:tc>
        <w:tc>
          <w:tcPr>
            <w:tcW w:w="1501" w:type="dxa"/>
          </w:tcPr>
          <w:p w14:paraId="6B1F3A98" w14:textId="0E87C862" w:rsidR="00A50099" w:rsidRDefault="00A50099" w:rsidP="000F5434">
            <w:pPr>
              <w:pStyle w:val="BrdtekstODK"/>
              <w:jc w:val="center"/>
            </w:pPr>
            <w:r>
              <w:t>Nej</w:t>
            </w:r>
          </w:p>
        </w:tc>
      </w:tr>
      <w:tr w:rsidR="00A50099" w14:paraId="1D600397" w14:textId="77777777" w:rsidTr="00A50099">
        <w:tc>
          <w:tcPr>
            <w:tcW w:w="1267" w:type="dxa"/>
          </w:tcPr>
          <w:p w14:paraId="3128CD98" w14:textId="38A19320" w:rsidR="00A50099" w:rsidRDefault="0081480C" w:rsidP="000F5434">
            <w:pPr>
              <w:pStyle w:val="BrdtekstODK"/>
              <w:jc w:val="center"/>
            </w:pPr>
            <w:r>
              <w:t>Oppe</w:t>
            </w:r>
          </w:p>
        </w:tc>
        <w:tc>
          <w:tcPr>
            <w:tcW w:w="1983" w:type="dxa"/>
          </w:tcPr>
          <w:p w14:paraId="0564018F" w14:textId="7D5A7809" w:rsidR="00A50099" w:rsidRDefault="0081480C" w:rsidP="000F5434">
            <w:pPr>
              <w:pStyle w:val="BrdtekstODK"/>
              <w:jc w:val="center"/>
            </w:pPr>
            <w:r>
              <w:t>Ligegyldigt</w:t>
            </w:r>
          </w:p>
        </w:tc>
        <w:tc>
          <w:tcPr>
            <w:tcW w:w="2245" w:type="dxa"/>
          </w:tcPr>
          <w:p w14:paraId="689C8D69" w14:textId="10E6BEA8" w:rsidR="00A50099" w:rsidRDefault="0081480C" w:rsidP="000F5434">
            <w:pPr>
              <w:pStyle w:val="BrdtekstODK"/>
              <w:jc w:val="center"/>
            </w:pPr>
            <w:r>
              <w:t>Ligegyldigt</w:t>
            </w:r>
          </w:p>
        </w:tc>
        <w:tc>
          <w:tcPr>
            <w:tcW w:w="2434" w:type="dxa"/>
          </w:tcPr>
          <w:p w14:paraId="2A0E267C" w14:textId="4EF7C308" w:rsidR="00A50099" w:rsidRDefault="0081480C" w:rsidP="000F5434">
            <w:pPr>
              <w:pStyle w:val="BrdtekstODK"/>
              <w:jc w:val="center"/>
            </w:pPr>
            <w:r>
              <w:t>Ja</w:t>
            </w:r>
          </w:p>
        </w:tc>
        <w:tc>
          <w:tcPr>
            <w:tcW w:w="1501" w:type="dxa"/>
          </w:tcPr>
          <w:p w14:paraId="58E9D367" w14:textId="59894D0B" w:rsidR="00A50099" w:rsidRDefault="0081480C" w:rsidP="000F5434">
            <w:pPr>
              <w:pStyle w:val="BrdtekstODK"/>
              <w:jc w:val="center"/>
            </w:pPr>
            <w:r>
              <w:t>Nej</w:t>
            </w:r>
          </w:p>
        </w:tc>
      </w:tr>
      <w:tr w:rsidR="00A50099" w14:paraId="098947F9" w14:textId="77777777" w:rsidTr="00A50099">
        <w:tc>
          <w:tcPr>
            <w:tcW w:w="1267" w:type="dxa"/>
          </w:tcPr>
          <w:p w14:paraId="07768449" w14:textId="3114C2BD" w:rsidR="00A50099" w:rsidRDefault="00A50099" w:rsidP="000F5434">
            <w:pPr>
              <w:pStyle w:val="BrdtekstODK"/>
              <w:jc w:val="center"/>
            </w:pPr>
            <w:r>
              <w:t>Nede</w:t>
            </w:r>
          </w:p>
        </w:tc>
        <w:tc>
          <w:tcPr>
            <w:tcW w:w="1983" w:type="dxa"/>
          </w:tcPr>
          <w:p w14:paraId="68BDA27C" w14:textId="2BE70CD6" w:rsidR="00A50099" w:rsidRDefault="00A50099" w:rsidP="000F5434">
            <w:pPr>
              <w:pStyle w:val="BrdtekstODK"/>
              <w:jc w:val="center"/>
            </w:pPr>
            <w:r>
              <w:t>Nej</w:t>
            </w:r>
          </w:p>
        </w:tc>
        <w:tc>
          <w:tcPr>
            <w:tcW w:w="2245" w:type="dxa"/>
          </w:tcPr>
          <w:p w14:paraId="4E0F5134" w14:textId="71DA0B51" w:rsidR="00A50099" w:rsidRDefault="00A50099" w:rsidP="000F5434">
            <w:pPr>
              <w:pStyle w:val="BrdtekstODK"/>
              <w:jc w:val="center"/>
            </w:pPr>
            <w:r>
              <w:t>Ligegyldigt</w:t>
            </w:r>
          </w:p>
        </w:tc>
        <w:tc>
          <w:tcPr>
            <w:tcW w:w="2434" w:type="dxa"/>
          </w:tcPr>
          <w:p w14:paraId="6FE9CFB7" w14:textId="4825BC08" w:rsidR="00A50099" w:rsidRDefault="005D5B45" w:rsidP="000F5434">
            <w:pPr>
              <w:pStyle w:val="BrdtekstODK"/>
              <w:jc w:val="center"/>
            </w:pPr>
            <w:r>
              <w:t>Ligegyldigt</w:t>
            </w:r>
          </w:p>
        </w:tc>
        <w:tc>
          <w:tcPr>
            <w:tcW w:w="1501" w:type="dxa"/>
          </w:tcPr>
          <w:p w14:paraId="3CAB0FC8" w14:textId="7BE73504" w:rsidR="00A50099" w:rsidRDefault="00A50099" w:rsidP="000F5434">
            <w:pPr>
              <w:pStyle w:val="BrdtekstODK"/>
              <w:jc w:val="center"/>
            </w:pPr>
            <w:r>
              <w:t>Nej</w:t>
            </w:r>
          </w:p>
        </w:tc>
      </w:tr>
      <w:tr w:rsidR="005D5B45" w14:paraId="73A4CC37" w14:textId="77777777" w:rsidTr="00A50099">
        <w:tc>
          <w:tcPr>
            <w:tcW w:w="1267" w:type="dxa"/>
          </w:tcPr>
          <w:p w14:paraId="6ACF67A5" w14:textId="51B39808" w:rsidR="005D5B45" w:rsidRDefault="005D5B45" w:rsidP="000F5434">
            <w:pPr>
              <w:pStyle w:val="BrdtekstODK"/>
              <w:jc w:val="center"/>
            </w:pPr>
            <w:r>
              <w:t>Nede</w:t>
            </w:r>
          </w:p>
        </w:tc>
        <w:tc>
          <w:tcPr>
            <w:tcW w:w="1983" w:type="dxa"/>
          </w:tcPr>
          <w:p w14:paraId="31C8151C" w14:textId="2B3D59F0" w:rsidR="005D5B45" w:rsidRDefault="005D5B45" w:rsidP="000F5434">
            <w:pPr>
              <w:pStyle w:val="BrdtekstODK"/>
              <w:jc w:val="center"/>
            </w:pPr>
            <w:r>
              <w:t>Ja</w:t>
            </w:r>
          </w:p>
        </w:tc>
        <w:tc>
          <w:tcPr>
            <w:tcW w:w="2245" w:type="dxa"/>
          </w:tcPr>
          <w:p w14:paraId="63DEA9DD" w14:textId="277109E6" w:rsidR="005D5B45" w:rsidRDefault="005D5B45" w:rsidP="000F5434">
            <w:pPr>
              <w:pStyle w:val="BrdtekstODK"/>
              <w:jc w:val="center"/>
            </w:pPr>
            <w:r>
              <w:t>Nej</w:t>
            </w:r>
          </w:p>
        </w:tc>
        <w:tc>
          <w:tcPr>
            <w:tcW w:w="2434" w:type="dxa"/>
          </w:tcPr>
          <w:p w14:paraId="70276331" w14:textId="13F61787" w:rsidR="005D5B45" w:rsidRDefault="005D5B45" w:rsidP="000F5434">
            <w:pPr>
              <w:pStyle w:val="BrdtekstODK"/>
              <w:jc w:val="center"/>
            </w:pPr>
            <w:r>
              <w:t>Ja</w:t>
            </w:r>
          </w:p>
        </w:tc>
        <w:tc>
          <w:tcPr>
            <w:tcW w:w="1501" w:type="dxa"/>
          </w:tcPr>
          <w:p w14:paraId="32153BD3" w14:textId="387B2B17" w:rsidR="005D5B45" w:rsidRDefault="005D5B45" w:rsidP="000F5434">
            <w:pPr>
              <w:pStyle w:val="BrdtekstODK"/>
              <w:jc w:val="center"/>
            </w:pPr>
            <w:r>
              <w:t>Nej</w:t>
            </w:r>
          </w:p>
        </w:tc>
      </w:tr>
      <w:tr w:rsidR="005D5B45" w14:paraId="0A5A9AD9" w14:textId="77777777" w:rsidTr="00A50099">
        <w:tc>
          <w:tcPr>
            <w:tcW w:w="1267" w:type="dxa"/>
          </w:tcPr>
          <w:p w14:paraId="02993AD7" w14:textId="75287911" w:rsidR="005D5B45" w:rsidRDefault="005D5B45" w:rsidP="000F5434">
            <w:pPr>
              <w:pStyle w:val="BrdtekstODK"/>
              <w:jc w:val="center"/>
            </w:pPr>
            <w:r>
              <w:t>Nede</w:t>
            </w:r>
          </w:p>
        </w:tc>
        <w:tc>
          <w:tcPr>
            <w:tcW w:w="1983" w:type="dxa"/>
          </w:tcPr>
          <w:p w14:paraId="4B730A2B" w14:textId="1946A5EC" w:rsidR="005D5B45" w:rsidRDefault="005D5B45" w:rsidP="000F5434">
            <w:pPr>
              <w:pStyle w:val="BrdtekstODK"/>
              <w:jc w:val="center"/>
            </w:pPr>
            <w:r>
              <w:t>Ja</w:t>
            </w:r>
          </w:p>
        </w:tc>
        <w:tc>
          <w:tcPr>
            <w:tcW w:w="2245" w:type="dxa"/>
          </w:tcPr>
          <w:p w14:paraId="1759F914" w14:textId="62662643" w:rsidR="005D5B45" w:rsidRDefault="005D5B45" w:rsidP="000F5434">
            <w:pPr>
              <w:pStyle w:val="BrdtekstODK"/>
              <w:jc w:val="center"/>
            </w:pPr>
            <w:r>
              <w:t>Ja</w:t>
            </w:r>
          </w:p>
        </w:tc>
        <w:tc>
          <w:tcPr>
            <w:tcW w:w="2434" w:type="dxa"/>
          </w:tcPr>
          <w:p w14:paraId="71B53C7E" w14:textId="5BB793EE" w:rsidR="005D5B45" w:rsidRDefault="005D5B45" w:rsidP="000F5434">
            <w:pPr>
              <w:pStyle w:val="BrdtekstODK"/>
              <w:jc w:val="center"/>
            </w:pPr>
            <w:r>
              <w:t>Nej</w:t>
            </w:r>
          </w:p>
        </w:tc>
        <w:tc>
          <w:tcPr>
            <w:tcW w:w="1501" w:type="dxa"/>
          </w:tcPr>
          <w:p w14:paraId="50DEB1DF" w14:textId="1AF02700" w:rsidR="005D5B45" w:rsidRDefault="0081480C" w:rsidP="000F5434">
            <w:pPr>
              <w:pStyle w:val="BrdtekstODK"/>
              <w:jc w:val="center"/>
            </w:pPr>
            <w:r>
              <w:t>Nej</w:t>
            </w:r>
          </w:p>
        </w:tc>
      </w:tr>
      <w:tr w:rsidR="005D5B45" w14:paraId="02E965A4" w14:textId="77777777" w:rsidTr="00A50099">
        <w:tc>
          <w:tcPr>
            <w:tcW w:w="1267" w:type="dxa"/>
          </w:tcPr>
          <w:p w14:paraId="60D4620F" w14:textId="7113A1DC" w:rsidR="005D5B45" w:rsidRDefault="005D5B45" w:rsidP="000F5434">
            <w:pPr>
              <w:pStyle w:val="BrdtekstODK"/>
              <w:jc w:val="center"/>
            </w:pPr>
            <w:r>
              <w:t>Nede</w:t>
            </w:r>
          </w:p>
        </w:tc>
        <w:tc>
          <w:tcPr>
            <w:tcW w:w="1983" w:type="dxa"/>
          </w:tcPr>
          <w:p w14:paraId="4EC2D54E" w14:textId="68407BED" w:rsidR="005D5B45" w:rsidRDefault="005D5B45" w:rsidP="000F5434">
            <w:pPr>
              <w:pStyle w:val="BrdtekstODK"/>
              <w:jc w:val="center"/>
            </w:pPr>
            <w:r>
              <w:t>Ja</w:t>
            </w:r>
          </w:p>
        </w:tc>
        <w:tc>
          <w:tcPr>
            <w:tcW w:w="2245" w:type="dxa"/>
          </w:tcPr>
          <w:p w14:paraId="237DF4D8" w14:textId="19ECF599" w:rsidR="005D5B45" w:rsidRDefault="005D5B45" w:rsidP="000F5434">
            <w:pPr>
              <w:pStyle w:val="BrdtekstODK"/>
              <w:jc w:val="center"/>
            </w:pPr>
            <w:r>
              <w:t>Nej</w:t>
            </w:r>
          </w:p>
        </w:tc>
        <w:tc>
          <w:tcPr>
            <w:tcW w:w="2434" w:type="dxa"/>
          </w:tcPr>
          <w:p w14:paraId="3226BE56" w14:textId="6E101202" w:rsidR="005D5B45" w:rsidRDefault="005D5B45" w:rsidP="000F5434">
            <w:pPr>
              <w:pStyle w:val="BrdtekstODK"/>
              <w:jc w:val="center"/>
            </w:pPr>
            <w:r>
              <w:t>Nej</w:t>
            </w:r>
          </w:p>
        </w:tc>
        <w:tc>
          <w:tcPr>
            <w:tcW w:w="1501" w:type="dxa"/>
          </w:tcPr>
          <w:p w14:paraId="1360C81B" w14:textId="1D4F448E" w:rsidR="005D5B45" w:rsidRDefault="005D5B45" w:rsidP="000F5434">
            <w:pPr>
              <w:pStyle w:val="BrdtekstODK"/>
              <w:jc w:val="center"/>
            </w:pPr>
            <w:r>
              <w:t>Ja</w:t>
            </w:r>
          </w:p>
        </w:tc>
      </w:tr>
      <w:tr w:rsidR="0081480C" w14:paraId="39A69A7F" w14:textId="77777777" w:rsidTr="00A50099">
        <w:tc>
          <w:tcPr>
            <w:tcW w:w="1267" w:type="dxa"/>
          </w:tcPr>
          <w:p w14:paraId="29219615" w14:textId="161EC26A" w:rsidR="0081480C" w:rsidRDefault="0081480C" w:rsidP="0081480C">
            <w:pPr>
              <w:pStyle w:val="BrdtekstODK"/>
              <w:jc w:val="center"/>
            </w:pPr>
            <w:r>
              <w:t>Oppe</w:t>
            </w:r>
          </w:p>
        </w:tc>
        <w:tc>
          <w:tcPr>
            <w:tcW w:w="1983" w:type="dxa"/>
          </w:tcPr>
          <w:p w14:paraId="08876066" w14:textId="35150D36" w:rsidR="0081480C" w:rsidRDefault="0081480C" w:rsidP="0081480C">
            <w:pPr>
              <w:pStyle w:val="BrdtekstODK"/>
              <w:jc w:val="center"/>
            </w:pPr>
            <w:r>
              <w:t>Ligegyldigt</w:t>
            </w:r>
          </w:p>
        </w:tc>
        <w:tc>
          <w:tcPr>
            <w:tcW w:w="2245" w:type="dxa"/>
          </w:tcPr>
          <w:p w14:paraId="4C89E872" w14:textId="03A8AD02" w:rsidR="0081480C" w:rsidRDefault="0081480C" w:rsidP="0081480C">
            <w:pPr>
              <w:pStyle w:val="BrdtekstODK"/>
              <w:jc w:val="center"/>
            </w:pPr>
            <w:r>
              <w:t>Nej</w:t>
            </w:r>
          </w:p>
        </w:tc>
        <w:tc>
          <w:tcPr>
            <w:tcW w:w="2434" w:type="dxa"/>
          </w:tcPr>
          <w:p w14:paraId="61A72A83" w14:textId="7901D7C7" w:rsidR="0081480C" w:rsidRDefault="0081480C" w:rsidP="0081480C">
            <w:pPr>
              <w:pStyle w:val="BrdtekstODK"/>
              <w:jc w:val="center"/>
            </w:pPr>
            <w:r>
              <w:t>Nej</w:t>
            </w:r>
          </w:p>
        </w:tc>
        <w:tc>
          <w:tcPr>
            <w:tcW w:w="1501" w:type="dxa"/>
          </w:tcPr>
          <w:p w14:paraId="6516E045" w14:textId="56BFD405" w:rsidR="0081480C" w:rsidRDefault="0081480C" w:rsidP="0081480C">
            <w:pPr>
              <w:pStyle w:val="BrdtekstODK"/>
              <w:jc w:val="center"/>
            </w:pPr>
            <w:r>
              <w:t>Ja*</w:t>
            </w:r>
          </w:p>
        </w:tc>
      </w:tr>
      <w:tr w:rsidR="0081480C" w14:paraId="2D88036D" w14:textId="77777777" w:rsidTr="00A50099">
        <w:tc>
          <w:tcPr>
            <w:tcW w:w="1267" w:type="dxa"/>
          </w:tcPr>
          <w:p w14:paraId="729AC68A" w14:textId="4CE2750F" w:rsidR="0081480C" w:rsidRDefault="0081480C" w:rsidP="0081480C">
            <w:pPr>
              <w:pStyle w:val="BrdtekstODK"/>
              <w:jc w:val="center"/>
            </w:pPr>
            <w:r>
              <w:t>Nede</w:t>
            </w:r>
          </w:p>
        </w:tc>
        <w:tc>
          <w:tcPr>
            <w:tcW w:w="1983" w:type="dxa"/>
          </w:tcPr>
          <w:p w14:paraId="36BF86FB" w14:textId="08AF2115" w:rsidR="0081480C" w:rsidRDefault="0081480C" w:rsidP="0081480C">
            <w:pPr>
              <w:pStyle w:val="BrdtekstODK"/>
              <w:jc w:val="center"/>
            </w:pPr>
            <w:r>
              <w:t>Ja</w:t>
            </w:r>
          </w:p>
        </w:tc>
        <w:tc>
          <w:tcPr>
            <w:tcW w:w="2245" w:type="dxa"/>
          </w:tcPr>
          <w:p w14:paraId="6CAA25EB" w14:textId="02097A92" w:rsidR="0081480C" w:rsidRDefault="0081480C" w:rsidP="0081480C">
            <w:pPr>
              <w:pStyle w:val="BrdtekstODK"/>
              <w:jc w:val="center"/>
            </w:pPr>
            <w:r>
              <w:t>Ja</w:t>
            </w:r>
          </w:p>
        </w:tc>
        <w:tc>
          <w:tcPr>
            <w:tcW w:w="2434" w:type="dxa"/>
          </w:tcPr>
          <w:p w14:paraId="6211BEB0" w14:textId="39924BF4" w:rsidR="0081480C" w:rsidRDefault="0081480C" w:rsidP="0081480C">
            <w:pPr>
              <w:pStyle w:val="BrdtekstODK"/>
              <w:jc w:val="center"/>
            </w:pPr>
            <w:r>
              <w:t>Ja</w:t>
            </w:r>
          </w:p>
        </w:tc>
        <w:tc>
          <w:tcPr>
            <w:tcW w:w="1501" w:type="dxa"/>
          </w:tcPr>
          <w:p w14:paraId="567DA74C" w14:textId="77D283A8" w:rsidR="0081480C" w:rsidRDefault="0081480C" w:rsidP="0081480C">
            <w:pPr>
              <w:pStyle w:val="BrdtekstODK"/>
              <w:jc w:val="center"/>
            </w:pPr>
            <w:r>
              <w:t>Ja**</w:t>
            </w:r>
          </w:p>
        </w:tc>
      </w:tr>
    </w:tbl>
    <w:p w14:paraId="290D628B" w14:textId="4CEAF312" w:rsidR="00BB5796" w:rsidRDefault="000A2034" w:rsidP="000A2034">
      <w:pPr>
        <w:pStyle w:val="BrdtekstODK"/>
      </w:pPr>
      <w:r>
        <w:t>*Bruges til at spole undertråd</w:t>
      </w:r>
    </w:p>
    <w:p w14:paraId="6557C2AF" w14:textId="3E72BEE7" w:rsidR="000A2034" w:rsidRDefault="000A2034" w:rsidP="000A2034">
      <w:pPr>
        <w:pStyle w:val="BrdtekstODK"/>
      </w:pPr>
      <w:r>
        <w:t xml:space="preserve">**Bruges under normal </w:t>
      </w:r>
      <w:r w:rsidR="00C26D60">
        <w:t>syning</w:t>
      </w:r>
    </w:p>
    <w:p w14:paraId="292D633A" w14:textId="77777777" w:rsidR="006F2F4B" w:rsidRDefault="006F2F4B" w:rsidP="000A2034">
      <w:pPr>
        <w:pStyle w:val="BrdtekstODK"/>
      </w:pPr>
    </w:p>
    <w:p w14:paraId="56139204" w14:textId="5899E96D" w:rsidR="006F2F4B" w:rsidRDefault="006F2F4B" w:rsidP="000A2034">
      <w:pPr>
        <w:pStyle w:val="BrdtekstODK"/>
      </w:pPr>
      <w:r>
        <w:t>På Engelsk</w:t>
      </w:r>
    </w:p>
    <w:tbl>
      <w:tblPr>
        <w:tblStyle w:val="TableGrid"/>
        <w:tblW w:w="0" w:type="auto"/>
        <w:tblLook w:val="04A0" w:firstRow="1" w:lastRow="0" w:firstColumn="1" w:lastColumn="0" w:noHBand="0" w:noVBand="1"/>
      </w:tblPr>
      <w:tblGrid>
        <w:gridCol w:w="1267"/>
        <w:gridCol w:w="1983"/>
        <w:gridCol w:w="2245"/>
        <w:gridCol w:w="2434"/>
        <w:gridCol w:w="1501"/>
      </w:tblGrid>
      <w:tr w:rsidR="006F2F4B" w:rsidRPr="00713AE2" w14:paraId="5D4E84A7" w14:textId="77777777" w:rsidTr="008E7C03">
        <w:tc>
          <w:tcPr>
            <w:tcW w:w="1267" w:type="dxa"/>
          </w:tcPr>
          <w:p w14:paraId="11B08465" w14:textId="61295411" w:rsidR="006F2F4B" w:rsidRDefault="006F2F4B" w:rsidP="008E7C03">
            <w:pPr>
              <w:pStyle w:val="BrdtekstODK"/>
              <w:jc w:val="center"/>
            </w:pPr>
            <w:r>
              <w:t>Presser foot</w:t>
            </w:r>
          </w:p>
        </w:tc>
        <w:tc>
          <w:tcPr>
            <w:tcW w:w="1983" w:type="dxa"/>
          </w:tcPr>
          <w:p w14:paraId="3BD3D243" w14:textId="7642FA94" w:rsidR="006F2F4B" w:rsidRDefault="006F2F4B" w:rsidP="008E7C03">
            <w:pPr>
              <w:pStyle w:val="BrdtekstODK"/>
              <w:jc w:val="center"/>
            </w:pPr>
            <w:r>
              <w:t>Fabric under presser foot</w:t>
            </w:r>
          </w:p>
        </w:tc>
        <w:tc>
          <w:tcPr>
            <w:tcW w:w="2245" w:type="dxa"/>
          </w:tcPr>
          <w:p w14:paraId="48361753" w14:textId="36B718DE" w:rsidR="006F2F4B" w:rsidRPr="006F2F4B" w:rsidRDefault="006F2F4B" w:rsidP="008E7C03">
            <w:pPr>
              <w:pStyle w:val="BrdtekstODK"/>
              <w:jc w:val="center"/>
              <w:rPr>
                <w:lang w:val="en-US"/>
              </w:rPr>
            </w:pPr>
            <w:r>
              <w:rPr>
                <w:lang w:val="en-US"/>
              </w:rPr>
              <w:t>Needle</w:t>
            </w:r>
            <w:r w:rsidRPr="006F2F4B">
              <w:rPr>
                <w:lang w:val="en-US"/>
              </w:rPr>
              <w:t xml:space="preserve"> thread in needle a</w:t>
            </w:r>
            <w:r>
              <w:rPr>
                <w:lang w:val="en-US"/>
              </w:rPr>
              <w:t>nd take-up lever</w:t>
            </w:r>
          </w:p>
        </w:tc>
        <w:tc>
          <w:tcPr>
            <w:tcW w:w="2434" w:type="dxa"/>
          </w:tcPr>
          <w:p w14:paraId="5E29B3D3" w14:textId="41DDC24E" w:rsidR="006F2F4B" w:rsidRPr="006F2F4B" w:rsidRDefault="006F2F4B" w:rsidP="008E7C03">
            <w:pPr>
              <w:pStyle w:val="BrdtekstODK"/>
              <w:jc w:val="center"/>
              <w:rPr>
                <w:lang w:val="en-US"/>
              </w:rPr>
            </w:pPr>
            <w:r>
              <w:rPr>
                <w:lang w:val="en-US"/>
              </w:rPr>
              <w:t>Bobbin thread in machine</w:t>
            </w:r>
          </w:p>
        </w:tc>
        <w:tc>
          <w:tcPr>
            <w:tcW w:w="1501" w:type="dxa"/>
          </w:tcPr>
          <w:p w14:paraId="00E49C58" w14:textId="01176ED0" w:rsidR="006F2F4B" w:rsidRPr="006F2F4B" w:rsidRDefault="006F2F4B" w:rsidP="008E7C03">
            <w:pPr>
              <w:pStyle w:val="BrdtekstODK"/>
              <w:jc w:val="center"/>
              <w:rPr>
                <w:lang w:val="en-US"/>
              </w:rPr>
            </w:pPr>
            <w:r w:rsidRPr="006F2F4B">
              <w:rPr>
                <w:lang w:val="en-US"/>
              </w:rPr>
              <w:t>Is machine allowed to w</w:t>
            </w:r>
            <w:r>
              <w:rPr>
                <w:lang w:val="en-US"/>
              </w:rPr>
              <w:t>ork?</w:t>
            </w:r>
          </w:p>
        </w:tc>
      </w:tr>
      <w:tr w:rsidR="006F2F4B" w14:paraId="35BA4BAB" w14:textId="77777777" w:rsidTr="008E7C03">
        <w:tc>
          <w:tcPr>
            <w:tcW w:w="1267" w:type="dxa"/>
          </w:tcPr>
          <w:p w14:paraId="2843ECB6" w14:textId="269AF0BC" w:rsidR="006F2F4B" w:rsidRDefault="006F2F4B" w:rsidP="008E7C03">
            <w:pPr>
              <w:pStyle w:val="BrdtekstODK"/>
              <w:jc w:val="center"/>
            </w:pPr>
            <w:r>
              <w:t>Up</w:t>
            </w:r>
          </w:p>
        </w:tc>
        <w:tc>
          <w:tcPr>
            <w:tcW w:w="1983" w:type="dxa"/>
          </w:tcPr>
          <w:p w14:paraId="50DCD297" w14:textId="3CC2702F" w:rsidR="006F2F4B" w:rsidRDefault="006F2F4B" w:rsidP="008E7C03">
            <w:pPr>
              <w:pStyle w:val="BrdtekstODK"/>
              <w:jc w:val="center"/>
            </w:pPr>
            <w:r>
              <w:t>Don’t care</w:t>
            </w:r>
          </w:p>
        </w:tc>
        <w:tc>
          <w:tcPr>
            <w:tcW w:w="2245" w:type="dxa"/>
          </w:tcPr>
          <w:p w14:paraId="4287C7D7" w14:textId="09E1712F" w:rsidR="006F2F4B" w:rsidRDefault="006F2F4B" w:rsidP="008E7C03">
            <w:pPr>
              <w:pStyle w:val="BrdtekstODK"/>
              <w:jc w:val="center"/>
            </w:pPr>
            <w:r>
              <w:t>Yes</w:t>
            </w:r>
          </w:p>
        </w:tc>
        <w:tc>
          <w:tcPr>
            <w:tcW w:w="2434" w:type="dxa"/>
          </w:tcPr>
          <w:p w14:paraId="6E0A6CE7" w14:textId="4FBFCDAD" w:rsidR="006F2F4B" w:rsidRDefault="006F2F4B" w:rsidP="008E7C03">
            <w:pPr>
              <w:pStyle w:val="BrdtekstODK"/>
              <w:jc w:val="center"/>
            </w:pPr>
            <w:r>
              <w:t>Don’t care</w:t>
            </w:r>
          </w:p>
        </w:tc>
        <w:tc>
          <w:tcPr>
            <w:tcW w:w="1501" w:type="dxa"/>
          </w:tcPr>
          <w:p w14:paraId="2100C60B" w14:textId="5CCF0F7C" w:rsidR="006F2F4B" w:rsidRDefault="006F2F4B" w:rsidP="008E7C03">
            <w:pPr>
              <w:pStyle w:val="BrdtekstODK"/>
              <w:jc w:val="center"/>
            </w:pPr>
            <w:r>
              <w:t>No</w:t>
            </w:r>
          </w:p>
        </w:tc>
      </w:tr>
      <w:tr w:rsidR="006F2F4B" w14:paraId="3F7D5BB6" w14:textId="77777777" w:rsidTr="008E7C03">
        <w:tc>
          <w:tcPr>
            <w:tcW w:w="1267" w:type="dxa"/>
          </w:tcPr>
          <w:p w14:paraId="46F5B763" w14:textId="52CC9232" w:rsidR="006F2F4B" w:rsidRDefault="006F2F4B" w:rsidP="008E7C03">
            <w:pPr>
              <w:pStyle w:val="BrdtekstODK"/>
              <w:jc w:val="center"/>
            </w:pPr>
            <w:r>
              <w:t>Up</w:t>
            </w:r>
          </w:p>
        </w:tc>
        <w:tc>
          <w:tcPr>
            <w:tcW w:w="1983" w:type="dxa"/>
          </w:tcPr>
          <w:p w14:paraId="5B8929C1" w14:textId="6E218A3E" w:rsidR="006F2F4B" w:rsidRDefault="006F2F4B" w:rsidP="008E7C03">
            <w:pPr>
              <w:pStyle w:val="BrdtekstODK"/>
              <w:jc w:val="center"/>
            </w:pPr>
            <w:r>
              <w:t>Don’t care</w:t>
            </w:r>
          </w:p>
        </w:tc>
        <w:tc>
          <w:tcPr>
            <w:tcW w:w="2245" w:type="dxa"/>
          </w:tcPr>
          <w:p w14:paraId="3813B452" w14:textId="6E251EFA" w:rsidR="006F2F4B" w:rsidRDefault="006F2F4B" w:rsidP="008E7C03">
            <w:pPr>
              <w:pStyle w:val="BrdtekstODK"/>
              <w:jc w:val="center"/>
            </w:pPr>
            <w:r>
              <w:t>Don’t care</w:t>
            </w:r>
          </w:p>
        </w:tc>
        <w:tc>
          <w:tcPr>
            <w:tcW w:w="2434" w:type="dxa"/>
          </w:tcPr>
          <w:p w14:paraId="66F97425" w14:textId="64BD7A6C" w:rsidR="006F2F4B" w:rsidRDefault="006F2F4B" w:rsidP="008E7C03">
            <w:pPr>
              <w:pStyle w:val="BrdtekstODK"/>
              <w:jc w:val="center"/>
            </w:pPr>
            <w:r>
              <w:t>Yes</w:t>
            </w:r>
          </w:p>
        </w:tc>
        <w:tc>
          <w:tcPr>
            <w:tcW w:w="1501" w:type="dxa"/>
          </w:tcPr>
          <w:p w14:paraId="0AE99ECA" w14:textId="565B4A14" w:rsidR="006F2F4B" w:rsidRDefault="006F2F4B" w:rsidP="008E7C03">
            <w:pPr>
              <w:pStyle w:val="BrdtekstODK"/>
              <w:jc w:val="center"/>
            </w:pPr>
            <w:r>
              <w:t>No</w:t>
            </w:r>
          </w:p>
        </w:tc>
      </w:tr>
      <w:tr w:rsidR="006F2F4B" w14:paraId="230B651E" w14:textId="77777777" w:rsidTr="008E7C03">
        <w:tc>
          <w:tcPr>
            <w:tcW w:w="1267" w:type="dxa"/>
          </w:tcPr>
          <w:p w14:paraId="47343506" w14:textId="34146BDC" w:rsidR="006F2F4B" w:rsidRDefault="006F2F4B" w:rsidP="008E7C03">
            <w:pPr>
              <w:pStyle w:val="BrdtekstODK"/>
              <w:jc w:val="center"/>
            </w:pPr>
            <w:r>
              <w:t>Down</w:t>
            </w:r>
          </w:p>
        </w:tc>
        <w:tc>
          <w:tcPr>
            <w:tcW w:w="1983" w:type="dxa"/>
          </w:tcPr>
          <w:p w14:paraId="38E31433" w14:textId="117CBC5F" w:rsidR="006F2F4B" w:rsidRDefault="006F2F4B" w:rsidP="008E7C03">
            <w:pPr>
              <w:pStyle w:val="BrdtekstODK"/>
              <w:jc w:val="center"/>
            </w:pPr>
            <w:r>
              <w:t>No</w:t>
            </w:r>
          </w:p>
        </w:tc>
        <w:tc>
          <w:tcPr>
            <w:tcW w:w="2245" w:type="dxa"/>
          </w:tcPr>
          <w:p w14:paraId="7A8ACD61" w14:textId="3B01C769" w:rsidR="006F2F4B" w:rsidRDefault="006F2F4B" w:rsidP="008E7C03">
            <w:pPr>
              <w:pStyle w:val="BrdtekstODK"/>
              <w:jc w:val="center"/>
            </w:pPr>
            <w:r>
              <w:t>Don’t care</w:t>
            </w:r>
          </w:p>
        </w:tc>
        <w:tc>
          <w:tcPr>
            <w:tcW w:w="2434" w:type="dxa"/>
          </w:tcPr>
          <w:p w14:paraId="39F5EECF" w14:textId="517B8447" w:rsidR="006F2F4B" w:rsidRDefault="006F2F4B" w:rsidP="008E7C03">
            <w:pPr>
              <w:pStyle w:val="BrdtekstODK"/>
              <w:jc w:val="center"/>
            </w:pPr>
            <w:r>
              <w:t>Don’t care</w:t>
            </w:r>
          </w:p>
        </w:tc>
        <w:tc>
          <w:tcPr>
            <w:tcW w:w="1501" w:type="dxa"/>
          </w:tcPr>
          <w:p w14:paraId="2AD75CAF" w14:textId="37A1DB14" w:rsidR="006F2F4B" w:rsidRDefault="006F2F4B" w:rsidP="008E7C03">
            <w:pPr>
              <w:pStyle w:val="BrdtekstODK"/>
              <w:jc w:val="center"/>
            </w:pPr>
            <w:r>
              <w:t>No</w:t>
            </w:r>
          </w:p>
        </w:tc>
      </w:tr>
      <w:tr w:rsidR="006F2F4B" w14:paraId="58172362" w14:textId="77777777" w:rsidTr="008E7C03">
        <w:tc>
          <w:tcPr>
            <w:tcW w:w="1267" w:type="dxa"/>
          </w:tcPr>
          <w:p w14:paraId="0732E494" w14:textId="2E498D1B" w:rsidR="006F2F4B" w:rsidRDefault="006F2F4B" w:rsidP="008E7C03">
            <w:pPr>
              <w:pStyle w:val="BrdtekstODK"/>
              <w:jc w:val="center"/>
            </w:pPr>
            <w:r>
              <w:t>Down</w:t>
            </w:r>
          </w:p>
        </w:tc>
        <w:tc>
          <w:tcPr>
            <w:tcW w:w="1983" w:type="dxa"/>
          </w:tcPr>
          <w:p w14:paraId="4677A97A" w14:textId="293E4324" w:rsidR="006F2F4B" w:rsidRDefault="006F2F4B" w:rsidP="008E7C03">
            <w:pPr>
              <w:pStyle w:val="BrdtekstODK"/>
              <w:jc w:val="center"/>
            </w:pPr>
            <w:r>
              <w:t>Yes</w:t>
            </w:r>
          </w:p>
        </w:tc>
        <w:tc>
          <w:tcPr>
            <w:tcW w:w="2245" w:type="dxa"/>
          </w:tcPr>
          <w:p w14:paraId="77AD917F" w14:textId="5B036781" w:rsidR="006F2F4B" w:rsidRDefault="006F2F4B" w:rsidP="008E7C03">
            <w:pPr>
              <w:pStyle w:val="BrdtekstODK"/>
              <w:jc w:val="center"/>
            </w:pPr>
            <w:r>
              <w:t>No</w:t>
            </w:r>
          </w:p>
        </w:tc>
        <w:tc>
          <w:tcPr>
            <w:tcW w:w="2434" w:type="dxa"/>
          </w:tcPr>
          <w:p w14:paraId="58B3AFB8" w14:textId="63B7DDE9" w:rsidR="006F2F4B" w:rsidRDefault="006F2F4B" w:rsidP="008E7C03">
            <w:pPr>
              <w:pStyle w:val="BrdtekstODK"/>
              <w:jc w:val="center"/>
            </w:pPr>
            <w:r>
              <w:t>Yes</w:t>
            </w:r>
          </w:p>
        </w:tc>
        <w:tc>
          <w:tcPr>
            <w:tcW w:w="1501" w:type="dxa"/>
          </w:tcPr>
          <w:p w14:paraId="006905FB" w14:textId="5B87A895" w:rsidR="006F2F4B" w:rsidRDefault="006F2F4B" w:rsidP="008E7C03">
            <w:pPr>
              <w:pStyle w:val="BrdtekstODK"/>
              <w:jc w:val="center"/>
            </w:pPr>
            <w:r>
              <w:t>No</w:t>
            </w:r>
          </w:p>
        </w:tc>
      </w:tr>
      <w:tr w:rsidR="006F2F4B" w14:paraId="41BA6C26" w14:textId="77777777" w:rsidTr="008E7C03">
        <w:tc>
          <w:tcPr>
            <w:tcW w:w="1267" w:type="dxa"/>
          </w:tcPr>
          <w:p w14:paraId="0AB53F19" w14:textId="4908C485" w:rsidR="006F2F4B" w:rsidRDefault="006F2F4B" w:rsidP="008E7C03">
            <w:pPr>
              <w:pStyle w:val="BrdtekstODK"/>
              <w:jc w:val="center"/>
            </w:pPr>
            <w:r>
              <w:t>Down</w:t>
            </w:r>
          </w:p>
        </w:tc>
        <w:tc>
          <w:tcPr>
            <w:tcW w:w="1983" w:type="dxa"/>
          </w:tcPr>
          <w:p w14:paraId="6642516F" w14:textId="7B1958A7" w:rsidR="006F2F4B" w:rsidRDefault="006F2F4B" w:rsidP="008E7C03">
            <w:pPr>
              <w:pStyle w:val="BrdtekstODK"/>
              <w:jc w:val="center"/>
            </w:pPr>
            <w:r>
              <w:t>Yes</w:t>
            </w:r>
          </w:p>
        </w:tc>
        <w:tc>
          <w:tcPr>
            <w:tcW w:w="2245" w:type="dxa"/>
          </w:tcPr>
          <w:p w14:paraId="193B07BD" w14:textId="00EE8A83" w:rsidR="006F2F4B" w:rsidRDefault="006F2F4B" w:rsidP="008E7C03">
            <w:pPr>
              <w:pStyle w:val="BrdtekstODK"/>
              <w:jc w:val="center"/>
            </w:pPr>
            <w:r>
              <w:t>Yes</w:t>
            </w:r>
          </w:p>
        </w:tc>
        <w:tc>
          <w:tcPr>
            <w:tcW w:w="2434" w:type="dxa"/>
          </w:tcPr>
          <w:p w14:paraId="08A48D2B" w14:textId="67F9E43E" w:rsidR="006F2F4B" w:rsidRDefault="006F2F4B" w:rsidP="008E7C03">
            <w:pPr>
              <w:pStyle w:val="BrdtekstODK"/>
              <w:jc w:val="center"/>
            </w:pPr>
            <w:r>
              <w:t>No</w:t>
            </w:r>
          </w:p>
        </w:tc>
        <w:tc>
          <w:tcPr>
            <w:tcW w:w="1501" w:type="dxa"/>
          </w:tcPr>
          <w:p w14:paraId="2BC8643E" w14:textId="0F73D744" w:rsidR="006F2F4B" w:rsidRDefault="006F2F4B" w:rsidP="008E7C03">
            <w:pPr>
              <w:pStyle w:val="BrdtekstODK"/>
              <w:jc w:val="center"/>
            </w:pPr>
            <w:r>
              <w:t>No</w:t>
            </w:r>
          </w:p>
        </w:tc>
      </w:tr>
      <w:tr w:rsidR="006F2F4B" w14:paraId="5EEF0026" w14:textId="77777777" w:rsidTr="008E7C03">
        <w:tc>
          <w:tcPr>
            <w:tcW w:w="1267" w:type="dxa"/>
          </w:tcPr>
          <w:p w14:paraId="27D3CE8A" w14:textId="629A212C" w:rsidR="006F2F4B" w:rsidRDefault="006F2F4B" w:rsidP="008E7C03">
            <w:pPr>
              <w:pStyle w:val="BrdtekstODK"/>
              <w:jc w:val="center"/>
            </w:pPr>
            <w:r>
              <w:t>Down</w:t>
            </w:r>
          </w:p>
        </w:tc>
        <w:tc>
          <w:tcPr>
            <w:tcW w:w="1983" w:type="dxa"/>
          </w:tcPr>
          <w:p w14:paraId="03A74AB8" w14:textId="227B5A48" w:rsidR="006F2F4B" w:rsidRDefault="006F2F4B" w:rsidP="008E7C03">
            <w:pPr>
              <w:pStyle w:val="BrdtekstODK"/>
              <w:jc w:val="center"/>
            </w:pPr>
            <w:r>
              <w:t>Yes</w:t>
            </w:r>
          </w:p>
        </w:tc>
        <w:tc>
          <w:tcPr>
            <w:tcW w:w="2245" w:type="dxa"/>
          </w:tcPr>
          <w:p w14:paraId="43EA2C5E" w14:textId="645AFD92" w:rsidR="006F2F4B" w:rsidRDefault="006F2F4B" w:rsidP="008E7C03">
            <w:pPr>
              <w:pStyle w:val="BrdtekstODK"/>
              <w:jc w:val="center"/>
            </w:pPr>
            <w:r>
              <w:t>No</w:t>
            </w:r>
          </w:p>
        </w:tc>
        <w:tc>
          <w:tcPr>
            <w:tcW w:w="2434" w:type="dxa"/>
          </w:tcPr>
          <w:p w14:paraId="09B4DC7B" w14:textId="7DD6D676" w:rsidR="006F2F4B" w:rsidRDefault="006F2F4B" w:rsidP="008E7C03">
            <w:pPr>
              <w:pStyle w:val="BrdtekstODK"/>
              <w:jc w:val="center"/>
            </w:pPr>
            <w:r>
              <w:t>No</w:t>
            </w:r>
          </w:p>
        </w:tc>
        <w:tc>
          <w:tcPr>
            <w:tcW w:w="1501" w:type="dxa"/>
          </w:tcPr>
          <w:p w14:paraId="7A7B1559" w14:textId="471092D3" w:rsidR="006F2F4B" w:rsidRDefault="006F2F4B" w:rsidP="008E7C03">
            <w:pPr>
              <w:pStyle w:val="BrdtekstODK"/>
              <w:jc w:val="center"/>
            </w:pPr>
            <w:r>
              <w:t>Yes</w:t>
            </w:r>
          </w:p>
        </w:tc>
      </w:tr>
      <w:tr w:rsidR="006F2F4B" w14:paraId="3B945C33" w14:textId="77777777" w:rsidTr="008E7C03">
        <w:tc>
          <w:tcPr>
            <w:tcW w:w="1267" w:type="dxa"/>
          </w:tcPr>
          <w:p w14:paraId="11E5A5B9" w14:textId="6F5C8CDC" w:rsidR="006F2F4B" w:rsidRDefault="006F2F4B" w:rsidP="008E7C03">
            <w:pPr>
              <w:pStyle w:val="BrdtekstODK"/>
              <w:jc w:val="center"/>
            </w:pPr>
            <w:r>
              <w:t>Up</w:t>
            </w:r>
          </w:p>
        </w:tc>
        <w:tc>
          <w:tcPr>
            <w:tcW w:w="1983" w:type="dxa"/>
          </w:tcPr>
          <w:p w14:paraId="32135D9C" w14:textId="152E8B16" w:rsidR="006F2F4B" w:rsidRDefault="006F2F4B" w:rsidP="008E7C03">
            <w:pPr>
              <w:pStyle w:val="BrdtekstODK"/>
              <w:jc w:val="center"/>
            </w:pPr>
            <w:r>
              <w:t>Don’t care</w:t>
            </w:r>
          </w:p>
        </w:tc>
        <w:tc>
          <w:tcPr>
            <w:tcW w:w="2245" w:type="dxa"/>
          </w:tcPr>
          <w:p w14:paraId="2BFAF460" w14:textId="199EFA88" w:rsidR="006F2F4B" w:rsidRDefault="006F2F4B" w:rsidP="008E7C03">
            <w:pPr>
              <w:pStyle w:val="BrdtekstODK"/>
              <w:jc w:val="center"/>
            </w:pPr>
            <w:r>
              <w:t>No</w:t>
            </w:r>
          </w:p>
        </w:tc>
        <w:tc>
          <w:tcPr>
            <w:tcW w:w="2434" w:type="dxa"/>
          </w:tcPr>
          <w:p w14:paraId="557DE462" w14:textId="18D50687" w:rsidR="006F2F4B" w:rsidRDefault="006F2F4B" w:rsidP="008E7C03">
            <w:pPr>
              <w:pStyle w:val="BrdtekstODK"/>
              <w:jc w:val="center"/>
            </w:pPr>
            <w:r>
              <w:t>No</w:t>
            </w:r>
          </w:p>
        </w:tc>
        <w:tc>
          <w:tcPr>
            <w:tcW w:w="1501" w:type="dxa"/>
          </w:tcPr>
          <w:p w14:paraId="59AF77D0" w14:textId="143D0ED5" w:rsidR="006F2F4B" w:rsidRDefault="006F2F4B" w:rsidP="008E7C03">
            <w:pPr>
              <w:pStyle w:val="BrdtekstODK"/>
              <w:jc w:val="center"/>
            </w:pPr>
            <w:r>
              <w:t>Yes *</w:t>
            </w:r>
          </w:p>
        </w:tc>
      </w:tr>
      <w:tr w:rsidR="006F2F4B" w14:paraId="487CFC93" w14:textId="77777777" w:rsidTr="008E7C03">
        <w:tc>
          <w:tcPr>
            <w:tcW w:w="1267" w:type="dxa"/>
          </w:tcPr>
          <w:p w14:paraId="45A1F11C" w14:textId="2B7CC2A2" w:rsidR="006F2F4B" w:rsidRDefault="006F2F4B" w:rsidP="008E7C03">
            <w:pPr>
              <w:pStyle w:val="BrdtekstODK"/>
              <w:jc w:val="center"/>
            </w:pPr>
            <w:r>
              <w:t>Down</w:t>
            </w:r>
          </w:p>
        </w:tc>
        <w:tc>
          <w:tcPr>
            <w:tcW w:w="1983" w:type="dxa"/>
          </w:tcPr>
          <w:p w14:paraId="70AB9E2E" w14:textId="79E729AB" w:rsidR="006F2F4B" w:rsidRDefault="006F2F4B" w:rsidP="008E7C03">
            <w:pPr>
              <w:pStyle w:val="BrdtekstODK"/>
              <w:jc w:val="center"/>
            </w:pPr>
            <w:r>
              <w:t>Yes</w:t>
            </w:r>
          </w:p>
        </w:tc>
        <w:tc>
          <w:tcPr>
            <w:tcW w:w="2245" w:type="dxa"/>
          </w:tcPr>
          <w:p w14:paraId="02E030D8" w14:textId="11BAC048" w:rsidR="006F2F4B" w:rsidRDefault="006F2F4B" w:rsidP="008E7C03">
            <w:pPr>
              <w:pStyle w:val="BrdtekstODK"/>
              <w:jc w:val="center"/>
            </w:pPr>
            <w:r>
              <w:t>Yes</w:t>
            </w:r>
          </w:p>
        </w:tc>
        <w:tc>
          <w:tcPr>
            <w:tcW w:w="2434" w:type="dxa"/>
          </w:tcPr>
          <w:p w14:paraId="6DBE71C2" w14:textId="24B95220" w:rsidR="006F2F4B" w:rsidRDefault="006F2F4B" w:rsidP="008E7C03">
            <w:pPr>
              <w:pStyle w:val="BrdtekstODK"/>
              <w:jc w:val="center"/>
            </w:pPr>
            <w:r>
              <w:t>Yes</w:t>
            </w:r>
          </w:p>
        </w:tc>
        <w:tc>
          <w:tcPr>
            <w:tcW w:w="1501" w:type="dxa"/>
          </w:tcPr>
          <w:p w14:paraId="3E1F0E86" w14:textId="1D64D1EF" w:rsidR="006F2F4B" w:rsidRDefault="006F2F4B" w:rsidP="008E7C03">
            <w:pPr>
              <w:pStyle w:val="BrdtekstODK"/>
              <w:jc w:val="center"/>
            </w:pPr>
            <w:r>
              <w:t>Yes **</w:t>
            </w:r>
          </w:p>
        </w:tc>
      </w:tr>
    </w:tbl>
    <w:p w14:paraId="7DF281B1" w14:textId="20F28547" w:rsidR="006F2F4B" w:rsidRDefault="006F2F4B" w:rsidP="006F2F4B">
      <w:pPr>
        <w:pStyle w:val="BrdtekstODK"/>
      </w:pPr>
      <w:r>
        <w:t>*</w:t>
      </w:r>
      <w:r w:rsidR="00807824">
        <w:t>Used for bobbin winding</w:t>
      </w:r>
    </w:p>
    <w:p w14:paraId="5B6671E3" w14:textId="3FDAD188" w:rsidR="006F2F4B" w:rsidRDefault="006F2F4B" w:rsidP="006F2F4B">
      <w:pPr>
        <w:pStyle w:val="BrdtekstODK"/>
      </w:pPr>
      <w:r>
        <w:t>**</w:t>
      </w:r>
      <w:r w:rsidR="00807824">
        <w:t>Used for normal sewing</w:t>
      </w:r>
    </w:p>
    <w:p w14:paraId="5E91C36F" w14:textId="77777777" w:rsidR="00B74F51" w:rsidRDefault="00B74F51" w:rsidP="000A2034">
      <w:pPr>
        <w:pStyle w:val="BrdtekstODK"/>
      </w:pPr>
    </w:p>
    <w:p w14:paraId="338E1668" w14:textId="7DEC3EC6" w:rsidR="00B74F51" w:rsidRDefault="00B74F51" w:rsidP="000A2034">
      <w:pPr>
        <w:pStyle w:val="BrdtekstODK"/>
      </w:pPr>
      <w:r>
        <w:t>Justeringer:</w:t>
      </w:r>
    </w:p>
    <w:p w14:paraId="58350158" w14:textId="7F2CDE7C" w:rsidR="00B74F51" w:rsidRDefault="0081480C" w:rsidP="000A2034">
      <w:pPr>
        <w:pStyle w:val="BrdtekstODK"/>
      </w:pPr>
      <w:r>
        <w:lastRenderedPageBreak/>
        <w:t>½</w:t>
      </w:r>
    </w:p>
    <w:p w14:paraId="67E758B6" w14:textId="3ED7C17C" w:rsidR="00B74F51" w:rsidRDefault="00B74F51" w:rsidP="00B74F51">
      <w:pPr>
        <w:pStyle w:val="BrdtekstODK"/>
      </w:pPr>
      <w:r>
        <w:t xml:space="preserve">Der defineres nogle huller, men numre er ikke konsistente for hele dokument. </w:t>
      </w:r>
    </w:p>
    <w:p w14:paraId="41EADCF4" w14:textId="77777777" w:rsidR="00B74F51" w:rsidRDefault="00B74F51" w:rsidP="00B74F51">
      <w:pPr>
        <w:pStyle w:val="BrdtekstODK"/>
      </w:pPr>
    </w:p>
    <w:p w14:paraId="52096CFE" w14:textId="13848A33" w:rsidR="00294969" w:rsidRDefault="00294969" w:rsidP="00294969">
      <w:pPr>
        <w:pStyle w:val="BrdtekstODK"/>
        <w:numPr>
          <w:ilvl w:val="0"/>
          <w:numId w:val="25"/>
        </w:numPr>
      </w:pPr>
      <w:r>
        <w:t xml:space="preserve">Side 11. </w:t>
      </w:r>
      <w:r w:rsidR="00B74F51">
        <w:t>Kontroller at Position A til højre passer med</w:t>
      </w:r>
      <w:r>
        <w:t xml:space="preserve"> hul position til venstre ved nålestangsexcentric og at nålebar er løftet 2 mm fra dødpunkt. Se om det passer med at griber er i position ved nål og det passer med højde på 1,4 mm over nåleøje. </w:t>
      </w:r>
    </w:p>
    <w:p w14:paraId="5620C7C3" w14:textId="72A2D4FD" w:rsidR="00294969" w:rsidRDefault="00294969" w:rsidP="00294969">
      <w:pPr>
        <w:pStyle w:val="BrdtekstODK"/>
        <w:numPr>
          <w:ilvl w:val="0"/>
          <w:numId w:val="25"/>
        </w:numPr>
      </w:pPr>
      <w:r>
        <w:t xml:space="preserve">Side 13. Check af griberposition og nedre aksel postion. Set Position A. Set 0 på stinglængde. </w:t>
      </w:r>
      <w:r w:rsidR="007821CF">
        <w:t xml:space="preserve">Nedre plade skal af. </w:t>
      </w:r>
      <w:r>
        <w:t>Se om setskrue ved griber kan ses i hul. Hvis ikke skal remhjul justeres.</w:t>
      </w:r>
      <w:r w:rsidR="007821CF">
        <w:t xml:space="preserve"> Hvis griber ikke passer nu, så skal man gennemgå afsnit 18 og 20.1.</w:t>
      </w:r>
    </w:p>
    <w:p w14:paraId="2C0BDAB0" w14:textId="59A6F46E" w:rsidR="0062141C" w:rsidRDefault="0062141C" w:rsidP="00294969">
      <w:pPr>
        <w:pStyle w:val="BrdtekstODK"/>
        <w:numPr>
          <w:ilvl w:val="0"/>
          <w:numId w:val="25"/>
        </w:numPr>
      </w:pPr>
      <w:r>
        <w:t>Afsnit 18 side 37 angår højde af griber. Check de 17,7 mm om muligt.</w:t>
      </w:r>
    </w:p>
    <w:p w14:paraId="05A7713D" w14:textId="354E1519" w:rsidR="0062141C" w:rsidRDefault="0062141C" w:rsidP="00294969">
      <w:pPr>
        <w:pStyle w:val="BrdtekstODK"/>
        <w:numPr>
          <w:ilvl w:val="0"/>
          <w:numId w:val="25"/>
        </w:numPr>
      </w:pPr>
      <w:r>
        <w:t>Afsnit 20.1 side 39 angår at stille timing på griber.</w:t>
      </w:r>
    </w:p>
    <w:p w14:paraId="0E218C3E" w14:textId="6029BEE7" w:rsidR="0062141C" w:rsidRDefault="0062141C" w:rsidP="00294969">
      <w:pPr>
        <w:pStyle w:val="BrdtekstODK"/>
        <w:numPr>
          <w:ilvl w:val="0"/>
          <w:numId w:val="25"/>
        </w:numPr>
      </w:pPr>
      <w:r>
        <w:t>Afsnit 20.2 side 41 angår at stille højde på nålestang.</w:t>
      </w:r>
    </w:p>
    <w:p w14:paraId="39B7F65D" w14:textId="681EB3D6" w:rsidR="007821CF" w:rsidRDefault="007821CF" w:rsidP="00294969">
      <w:pPr>
        <w:pStyle w:val="BrdtekstODK"/>
        <w:numPr>
          <w:ilvl w:val="0"/>
          <w:numId w:val="25"/>
        </w:numPr>
      </w:pPr>
      <w:r>
        <w:t>Side 15. Timing af nedre transportør. Se nederst på siden. Med Postion E skal transportør ikke røre sig når man beværer stinglængden. (Har ikke bund</w:t>
      </w:r>
      <w:r w:rsidR="00C5410F">
        <w:t xml:space="preserve"> justerings</w:t>
      </w:r>
      <w:r>
        <w:t>plade).</w:t>
      </w:r>
    </w:p>
    <w:p w14:paraId="4157BCEE" w14:textId="774D5658" w:rsidR="007821CF" w:rsidRDefault="00C5410F" w:rsidP="00294969">
      <w:pPr>
        <w:pStyle w:val="BrdtekstODK"/>
        <w:numPr>
          <w:ilvl w:val="0"/>
          <w:numId w:val="25"/>
        </w:numPr>
      </w:pPr>
      <w:r>
        <w:t>Side 17. (Har ikke bund justeringsplade) En lidt uforstålig procedure, som angår løft af trykfødder.</w:t>
      </w:r>
    </w:p>
    <w:p w14:paraId="0434E9EE" w14:textId="77777777" w:rsidR="006D5FA1" w:rsidRDefault="006D5FA1" w:rsidP="006D5FA1">
      <w:pPr>
        <w:pStyle w:val="BrdtekstODK"/>
      </w:pPr>
    </w:p>
    <w:p w14:paraId="5CAAD3AC" w14:textId="20874587" w:rsidR="006D5FA1" w:rsidRDefault="006D5FA1">
      <w:r>
        <w:br w:type="page"/>
      </w:r>
    </w:p>
    <w:p w14:paraId="00830FEF" w14:textId="18BBD456" w:rsidR="006D5FA1" w:rsidRDefault="006D5FA1" w:rsidP="006D5FA1">
      <w:pPr>
        <w:pStyle w:val="Heading1"/>
      </w:pPr>
      <w:bookmarkStart w:id="8" w:name="_Toc241989422"/>
      <w:r>
        <w:lastRenderedPageBreak/>
        <w:t>Forskellige justeringsproblemer</w:t>
      </w:r>
      <w:bookmarkEnd w:id="8"/>
    </w:p>
    <w:p w14:paraId="0264DA24" w14:textId="77777777" w:rsidR="006D5FA1" w:rsidRDefault="006D5FA1" w:rsidP="006D5FA1">
      <w:pPr>
        <w:pStyle w:val="BrdtekstODK"/>
      </w:pPr>
    </w:p>
    <w:p w14:paraId="1C65FB43" w14:textId="17D9699E" w:rsidR="006D5FA1" w:rsidRDefault="006D5FA1" w:rsidP="006D5FA1">
      <w:pPr>
        <w:pStyle w:val="Heading2"/>
      </w:pPr>
      <w:bookmarkStart w:id="9" w:name="_Toc241989423"/>
      <w:r>
        <w:t>Olie til griber</w:t>
      </w:r>
      <w:bookmarkEnd w:id="9"/>
    </w:p>
    <w:p w14:paraId="710BB1FA" w14:textId="77777777" w:rsidR="006D5FA1" w:rsidRDefault="006D5FA1" w:rsidP="006D5FA1">
      <w:pPr>
        <w:pStyle w:val="BrdtekstODK"/>
      </w:pPr>
    </w:p>
    <w:p w14:paraId="68B4DC4B" w14:textId="691DF63F" w:rsidR="006D5FA1" w:rsidRDefault="006D5FA1" w:rsidP="006D5FA1">
      <w:pPr>
        <w:pStyle w:val="BrdtekstODK"/>
      </w:pPr>
      <w:r>
        <w:t xml:space="preserve">Ifølge servicemanual kan man afprøve olieforsyning til griberen ved at holde et stykke papir – f.eks. lidt avispapir op nær ved griberen, og så køre symaskinen ved max hastighed i 1 minut. Der skal så komme tydelige stink af olie, som slynges af griberen. Man kan indstille olieforsyning til griber ved at stille på en skrue, som presser vægen sammen som løber frem til griberen. Den er pt. sat til at give max olie. </w:t>
      </w:r>
    </w:p>
    <w:p w14:paraId="0952FF96" w14:textId="77777777" w:rsidR="00B72038" w:rsidRDefault="00B72038" w:rsidP="006D5FA1">
      <w:pPr>
        <w:pStyle w:val="BrdtekstODK"/>
      </w:pPr>
    </w:p>
    <w:p w14:paraId="2C249534" w14:textId="58EDA3F1" w:rsidR="006D5FA1" w:rsidRDefault="00B72038" w:rsidP="006D5FA1">
      <w:pPr>
        <w:pStyle w:val="BrdtekstODK"/>
      </w:pPr>
      <w:r>
        <w:rPr>
          <w:noProof/>
        </w:rPr>
        <w:drawing>
          <wp:inline distT="0" distB="0" distL="0" distR="0" wp14:anchorId="443D4C72" wp14:editId="208E87FE">
            <wp:extent cx="5850890" cy="3739515"/>
            <wp:effectExtent l="0" t="0" r="0" b="0"/>
            <wp:docPr id="1381465950" name="Billede 347" descr="Et billede, der indeholder diagram, Teknisk tegning, Plan, skematis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65950" name="Billede 347" descr="Et billede, der indeholder diagram, Teknisk tegning, Plan, skematisk&#10;&#10;AI-genereret indhold kan være ukorrek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0890" cy="3739515"/>
                    </a:xfrm>
                    <a:prstGeom prst="rect">
                      <a:avLst/>
                    </a:prstGeom>
                    <a:noFill/>
                    <a:ln>
                      <a:noFill/>
                    </a:ln>
                  </pic:spPr>
                </pic:pic>
              </a:graphicData>
            </a:graphic>
          </wp:inline>
        </w:drawing>
      </w:r>
    </w:p>
    <w:p w14:paraId="3DAB07AD" w14:textId="77777777" w:rsidR="006D5FA1" w:rsidRDefault="006D5FA1" w:rsidP="006D5FA1">
      <w:pPr>
        <w:pStyle w:val="BrdtekstODK"/>
      </w:pPr>
    </w:p>
    <w:p w14:paraId="0BEBCB0D" w14:textId="407781A9" w:rsidR="00B72038" w:rsidRDefault="00B72038" w:rsidP="006D5FA1">
      <w:pPr>
        <w:pStyle w:val="BrdtekstODK"/>
      </w:pPr>
      <w:r>
        <w:t xml:space="preserve">På tegning ovenfor ser man, at der kommer olie via væge fra den nedre oliebeholder og frem til et sted på gearhuset for griberen. Vægen afsluttes med knude. Samme sted starter en anden væge, 26, som fører olie frem til griberen. Vægen ender ved griberen som vist på nedenstående foto. Griberen er her taget af, og man ser den øverste del af griber akslen. </w:t>
      </w:r>
    </w:p>
    <w:p w14:paraId="39CD504E" w14:textId="77777777" w:rsidR="00B72038" w:rsidRDefault="00B72038" w:rsidP="006D5FA1">
      <w:pPr>
        <w:pStyle w:val="BrdtekstODK"/>
      </w:pPr>
    </w:p>
    <w:p w14:paraId="3DDD2099" w14:textId="0D355A74" w:rsidR="00B72038" w:rsidRDefault="00B72038" w:rsidP="006D5FA1">
      <w:pPr>
        <w:pStyle w:val="BrdtekstODK"/>
      </w:pPr>
      <w:r>
        <w:t xml:space="preserve">En forudsætning for at olie kommer videre er, at vægen glider om flangen. For at sikre det har forsigtigt været ført en nål ind fra højre og ind i vægen, for at trække den frem mod griberens aksel og flange. Det synes at have hjulpet på olieforsyningen. Plasticslangen om vægen er meget blød og sandsynligvis meget skrøbelig. Derfor har det ikke været forsøgt at bøje </w:t>
      </w:r>
      <w:r w:rsidR="00ED12FC">
        <w:t>slangen opefter eller lignende for at få bedre fat i vægen. Slangen løber sandsynligvis i et boret hul i dette gearhus.</w:t>
      </w:r>
    </w:p>
    <w:p w14:paraId="7987FF4A" w14:textId="77777777" w:rsidR="00B72038" w:rsidRDefault="00B72038" w:rsidP="006D5FA1">
      <w:pPr>
        <w:pStyle w:val="BrdtekstODK"/>
      </w:pPr>
    </w:p>
    <w:p w14:paraId="1BA63FE9" w14:textId="1991E916" w:rsidR="00B72038" w:rsidRDefault="00B72038" w:rsidP="006D5FA1">
      <w:pPr>
        <w:pStyle w:val="BrdtekstODK"/>
      </w:pPr>
      <w:r>
        <w:rPr>
          <w:noProof/>
        </w:rPr>
        <w:lastRenderedPageBreak/>
        <w:drawing>
          <wp:inline distT="0" distB="0" distL="0" distR="0" wp14:anchorId="1CB987CF" wp14:editId="0E197B11">
            <wp:extent cx="5479994" cy="3752850"/>
            <wp:effectExtent l="0" t="0" r="6985" b="0"/>
            <wp:docPr id="1235392055" name="Billede 348" descr="Et billede, der indeholder Bildel, metalartikler, nødder, skruesikring/bol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2055" name="Billede 348" descr="Et billede, der indeholder Bildel, metalartikler, nødder, skruesikring/bolt&#10;&#10;AI-genereret indhold kan være ukorrek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0447" cy="3780554"/>
                    </a:xfrm>
                    <a:prstGeom prst="rect">
                      <a:avLst/>
                    </a:prstGeom>
                    <a:noFill/>
                    <a:ln>
                      <a:noFill/>
                    </a:ln>
                  </pic:spPr>
                </pic:pic>
              </a:graphicData>
            </a:graphic>
          </wp:inline>
        </w:drawing>
      </w:r>
    </w:p>
    <w:p w14:paraId="74EED9CE" w14:textId="77777777" w:rsidR="00B72038" w:rsidRDefault="00B72038" w:rsidP="006D5FA1">
      <w:pPr>
        <w:pStyle w:val="BrdtekstODK"/>
      </w:pPr>
    </w:p>
    <w:p w14:paraId="00F553BF" w14:textId="0B378CCA" w:rsidR="00B72038" w:rsidRDefault="00B72038" w:rsidP="006D5FA1">
      <w:pPr>
        <w:pStyle w:val="BrdtekstODK"/>
      </w:pPr>
    </w:p>
    <w:p w14:paraId="22315D51" w14:textId="6FD95DEE" w:rsidR="006D5FA1" w:rsidRDefault="006D5FA1" w:rsidP="006D5FA1">
      <w:pPr>
        <w:pStyle w:val="BrdtekstODK"/>
      </w:pPr>
      <w:r>
        <w:t xml:space="preserve">Griberen har været adskilt, hvor det kunne konstateres at der sad gammelt skidt i oliekanalerne. Så det er blever fjernet. Det er dog meget sandsynligt, at der har kunnet komme olie frem alligevel. </w:t>
      </w:r>
    </w:p>
    <w:p w14:paraId="66E922A9" w14:textId="77777777" w:rsidR="006D5FA1" w:rsidRDefault="006D5FA1" w:rsidP="006D5FA1">
      <w:pPr>
        <w:pStyle w:val="BrdtekstODK"/>
      </w:pPr>
    </w:p>
    <w:p w14:paraId="6F2633AB" w14:textId="045EA355" w:rsidR="006D5FA1" w:rsidRDefault="006D5FA1" w:rsidP="006D5FA1">
      <w:pPr>
        <w:pStyle w:val="BrdtekstODK"/>
      </w:pPr>
      <w:r>
        <w:t>Generelt bør man som sikkerhedsforanstaltning give griberbanen olie jævnligt og gerne en gang i timen mens, at man syer.</w:t>
      </w:r>
      <w:r w:rsidR="00ED12FC">
        <w:t xml:space="preserve"> Griberbanen er et kritisk sted at give olie i næsten alle symaskiner, hvor de dele er lavet af metal.</w:t>
      </w:r>
    </w:p>
    <w:p w14:paraId="5FCB5391" w14:textId="19FCE9FE" w:rsidR="00ED12FC" w:rsidRDefault="00ED12FC" w:rsidP="00ED12FC">
      <w:pPr>
        <w:pStyle w:val="Heading2"/>
      </w:pPr>
      <w:bookmarkStart w:id="10" w:name="_Toc241989424"/>
      <w:r>
        <w:t>Modspids – Gegenspitze</w:t>
      </w:r>
      <w:bookmarkEnd w:id="10"/>
    </w:p>
    <w:p w14:paraId="13B2CA23" w14:textId="7B5D9750" w:rsidR="00ED12FC" w:rsidRDefault="00ED12FC" w:rsidP="00ED12FC">
      <w:pPr>
        <w:pStyle w:val="BrdtekstODK"/>
      </w:pPr>
    </w:p>
    <w:p w14:paraId="14017B4D" w14:textId="2178E6F9" w:rsidR="00ED12FC" w:rsidRDefault="00ED12FC" w:rsidP="00ED12FC">
      <w:pPr>
        <w:pStyle w:val="BrdtekstODK"/>
      </w:pPr>
      <w:r>
        <w:rPr>
          <w:noProof/>
        </w:rPr>
        <w:drawing>
          <wp:inline distT="0" distB="0" distL="0" distR="0" wp14:anchorId="66EEBD3C" wp14:editId="2CAD4EEE">
            <wp:extent cx="3578488" cy="2619375"/>
            <wp:effectExtent l="0" t="0" r="3175" b="0"/>
            <wp:docPr id="196197989" name="Billede 349" descr="Et billede, der indeholder Bildel, maskine, rotor, stå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989" name="Billede 349" descr="Et billede, der indeholder Bildel, maskine, rotor, stål&#10;&#10;AI-genereret indhold kan være ukorrek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89307" cy="2627294"/>
                    </a:xfrm>
                    <a:prstGeom prst="rect">
                      <a:avLst/>
                    </a:prstGeom>
                    <a:noFill/>
                    <a:ln>
                      <a:noFill/>
                    </a:ln>
                  </pic:spPr>
                </pic:pic>
              </a:graphicData>
            </a:graphic>
          </wp:inline>
        </w:drawing>
      </w:r>
    </w:p>
    <w:p w14:paraId="7B722770" w14:textId="28B91A27" w:rsidR="00ED12FC" w:rsidRDefault="00ED12FC" w:rsidP="00ED12FC">
      <w:pPr>
        <w:pStyle w:val="BrdtekstODK"/>
      </w:pPr>
      <w:r>
        <w:lastRenderedPageBreak/>
        <w:t xml:space="preserve">Det er konstateret, at der ved syning af især kraftigere materialer kommer et hårdt træk af sytråden og denne modspids inden tråden endelig glider af spidsen. Spidsen skal forhindre, at griberen ved andet omløb kommer til at ramme den resterende sytråd, hvor det sidste er ved at blive trukket op af trådhæveren. </w:t>
      </w:r>
      <w:r w:rsidR="00CD3A8E">
        <w:t>Der har været gjort forskellige forsøg med slibning og polering af modspidsen og justering af timing, checkspring mm. Men det har ikke hjulpet på dette problem med modspidsen.</w:t>
      </w:r>
    </w:p>
    <w:p w14:paraId="0B72560E" w14:textId="77777777" w:rsidR="00CD3A8E" w:rsidRDefault="00CD3A8E" w:rsidP="00ED12FC">
      <w:pPr>
        <w:pStyle w:val="BrdtekstODK"/>
      </w:pPr>
    </w:p>
    <w:p w14:paraId="30871993" w14:textId="08627E40" w:rsidR="00CD3A8E" w:rsidRDefault="00CD3A8E" w:rsidP="00ED12FC">
      <w:pPr>
        <w:pStyle w:val="BrdtekstODK"/>
      </w:pPr>
      <w:r>
        <w:t>Symaskinen kan godt sy med den spids, men maskinen giver et kraftigt klik ved hvert sting. Da brugerne skal være opmærksom på lyde fra symaskinen, er det ikke hensigtsmæssigt. Det kan nemt også give andre problemer.</w:t>
      </w:r>
    </w:p>
    <w:p w14:paraId="3D07E6B4" w14:textId="77777777" w:rsidR="00CD3A8E" w:rsidRDefault="00CD3A8E" w:rsidP="00ED12FC">
      <w:pPr>
        <w:pStyle w:val="BrdtekstODK"/>
      </w:pPr>
    </w:p>
    <w:p w14:paraId="3B094FCE" w14:textId="3937FE41" w:rsidR="00CD3A8E" w:rsidRDefault="00CD3A8E" w:rsidP="00ED12FC">
      <w:pPr>
        <w:pStyle w:val="BrdtekstODK"/>
      </w:pPr>
      <w:r>
        <w:t>Sagen har også været diskuteret i et par forums:</w:t>
      </w:r>
    </w:p>
    <w:p w14:paraId="0FE67796" w14:textId="48ECA5DA" w:rsidR="00CD3A8E" w:rsidRDefault="00CD3A8E" w:rsidP="00ED12FC">
      <w:pPr>
        <w:pStyle w:val="BrdtekstODK"/>
      </w:pPr>
      <w:hyperlink r:id="rId25" w:history="1">
        <w:r w:rsidRPr="00AF16B9">
          <w:rPr>
            <w:rStyle w:val="Hyperlink"/>
          </w:rPr>
          <w:t>https://leatherworker.net/forum/topic/132916-problem-with-hook-gib-gegenspitze-on-a-rotary-hook-d%C3%BCrkopp-291/</w:t>
        </w:r>
      </w:hyperlink>
      <w:r>
        <w:t xml:space="preserve"> </w:t>
      </w:r>
    </w:p>
    <w:p w14:paraId="7E6FCD32" w14:textId="7D441A3A" w:rsidR="00CD3A8E" w:rsidRPr="00ED12FC" w:rsidRDefault="00CD3A8E" w:rsidP="00ED12FC">
      <w:pPr>
        <w:pStyle w:val="BrdtekstODK"/>
      </w:pPr>
      <w:hyperlink r:id="rId26" w:history="1">
        <w:r w:rsidRPr="00AF16B9">
          <w:rPr>
            <w:rStyle w:val="Hyperlink"/>
          </w:rPr>
          <w:t>https://www.naehmaschinentechnik-forum.de/viewtopic.php?t=15532</w:t>
        </w:r>
      </w:hyperlink>
      <w:r>
        <w:t xml:space="preserve"> </w:t>
      </w:r>
    </w:p>
    <w:p w14:paraId="457FF936" w14:textId="77777777" w:rsidR="00C5410F" w:rsidRDefault="00C5410F" w:rsidP="0062141C">
      <w:pPr>
        <w:pStyle w:val="BrdtekstODK"/>
        <w:ind w:left="720"/>
      </w:pPr>
    </w:p>
    <w:p w14:paraId="49C5D593" w14:textId="3E58A7FB" w:rsidR="00CD3A8E" w:rsidRDefault="00CD3A8E" w:rsidP="00B74F51">
      <w:pPr>
        <w:pStyle w:val="BrdtekstODK"/>
      </w:pPr>
      <w:r>
        <w:t>Konklusionen er, at man sandsynligvis kan undvære denne modspids, og det gør vi foreløbig. Men det undersøges, om der kan anskaffes en kortere modspids, som Dürkopp anfører</w:t>
      </w:r>
      <w:r w:rsidR="00FF66C1">
        <w:t xml:space="preserve"> i en kommentar</w:t>
      </w:r>
      <w:r>
        <w:t xml:space="preserve"> for E20 versionen af symaskinen i deres stykliste</w:t>
      </w:r>
      <w:r w:rsidR="00EF2A6B">
        <w:t xml:space="preserve"> på side 113.</w:t>
      </w:r>
    </w:p>
    <w:p w14:paraId="6FF6EC79" w14:textId="77777777" w:rsidR="007A07DA" w:rsidRDefault="007A07DA" w:rsidP="00B74F51">
      <w:pPr>
        <w:pStyle w:val="BrdtekstODK"/>
      </w:pPr>
    </w:p>
    <w:p w14:paraId="7CCFD36E" w14:textId="76EA7454" w:rsidR="007A07DA" w:rsidRDefault="007A07DA" w:rsidP="007A07DA">
      <w:pPr>
        <w:pStyle w:val="BrdtekstODK"/>
      </w:pPr>
      <w:r>
        <w:t>Der findes hul i trykfod og undertransportør, som nålen går igennem. Det er uklart, om de huller måske er for små i forhold til de nåle, som der tænkes anvendt med symaskinen. Den oprindelige E1-version er kun for nåle op til størrelse 110 – dvs. til Tex 70 tråd.</w:t>
      </w:r>
    </w:p>
    <w:p w14:paraId="3F828CD6" w14:textId="77777777" w:rsidR="007A07DA" w:rsidRDefault="007A07DA" w:rsidP="007A07DA">
      <w:pPr>
        <w:pStyle w:val="BrdtekstODK"/>
      </w:pPr>
    </w:p>
    <w:p w14:paraId="562A2835" w14:textId="6952C6C8" w:rsidR="007A07DA" w:rsidRDefault="007A07DA" w:rsidP="007A07DA">
      <w:pPr>
        <w:pStyle w:val="BrdtekstODK"/>
      </w:pPr>
      <w:r>
        <w:t>I styklisten står anført nogle dimensioner og de undersøges nu for E1, E4 og E20 versioner:</w:t>
      </w:r>
    </w:p>
    <w:p w14:paraId="614598D2" w14:textId="77777777" w:rsidR="007A07DA" w:rsidRDefault="007A07DA" w:rsidP="007A07DA">
      <w:pPr>
        <w:pStyle w:val="BrdtekstODK"/>
      </w:pPr>
    </w:p>
    <w:p w14:paraId="389295E2" w14:textId="6ABEDA9B" w:rsidR="007A07DA" w:rsidRPr="00B55010" w:rsidRDefault="007A07DA" w:rsidP="007A07DA">
      <w:pPr>
        <w:pStyle w:val="BrdtekstODK"/>
        <w:rPr>
          <w:lang w:val="en-US"/>
        </w:rPr>
      </w:pPr>
      <w:r w:rsidRPr="00B55010">
        <w:rPr>
          <w:lang w:val="en-US"/>
        </w:rPr>
        <w:t>E1:</w:t>
      </w:r>
      <w:r w:rsidR="00B55413" w:rsidRPr="00B55010">
        <w:rPr>
          <w:lang w:val="en-US"/>
        </w:rPr>
        <w:tab/>
        <w:t>Nål: 110</w:t>
      </w:r>
    </w:p>
    <w:p w14:paraId="5880D3BD" w14:textId="2710B191" w:rsidR="007A07DA" w:rsidRPr="00B55413" w:rsidRDefault="007A07DA" w:rsidP="007A07DA">
      <w:pPr>
        <w:pStyle w:val="BrdtekstODK"/>
        <w:rPr>
          <w:lang w:val="en-US"/>
        </w:rPr>
      </w:pPr>
      <w:r w:rsidRPr="00B55413">
        <w:rPr>
          <w:lang w:val="en-US"/>
        </w:rPr>
        <w:t>Stichplatte</w:t>
      </w:r>
      <w:proofErr w:type="gramStart"/>
      <w:r w:rsidR="00B55413">
        <w:rPr>
          <w:lang w:val="en-US"/>
        </w:rPr>
        <w:t>:</w:t>
      </w:r>
      <w:r w:rsidR="00B55413">
        <w:rPr>
          <w:lang w:val="en-US"/>
        </w:rPr>
        <w:tab/>
      </w:r>
      <w:r w:rsidR="00B55413">
        <w:rPr>
          <w:lang w:val="en-US"/>
        </w:rPr>
        <w:tab/>
      </w:r>
      <w:r w:rsidR="00B55413" w:rsidRPr="00B55413">
        <w:rPr>
          <w:lang w:val="en-US"/>
        </w:rPr>
        <w:t>2916501</w:t>
      </w:r>
      <w:proofErr w:type="gramEnd"/>
    </w:p>
    <w:p w14:paraId="0DF5514F" w14:textId="768CBF42" w:rsidR="00B55413" w:rsidRDefault="00B55413" w:rsidP="00B55413">
      <w:pPr>
        <w:pStyle w:val="BrdtekstODK"/>
        <w:rPr>
          <w:lang w:val="en-US"/>
        </w:rPr>
      </w:pPr>
      <w:r w:rsidRPr="007A07DA">
        <w:rPr>
          <w:lang w:val="en-US"/>
        </w:rPr>
        <w:t>Houpt-Transporteur:</w:t>
      </w:r>
      <w:r w:rsidRPr="007A07DA">
        <w:rPr>
          <w:lang w:val="en-US"/>
        </w:rPr>
        <w:tab/>
        <w:t>29166</w:t>
      </w:r>
      <w:r>
        <w:rPr>
          <w:lang w:val="en-US"/>
        </w:rPr>
        <w:t>01</w:t>
      </w:r>
      <w:r w:rsidRPr="007A07DA">
        <w:rPr>
          <w:lang w:val="en-US"/>
        </w:rPr>
        <w:t xml:space="preserve">; 1,6 mm </w:t>
      </w:r>
      <w:r w:rsidRPr="007A07DA">
        <w:rPr>
          <w:lang w:val="en-US"/>
        </w:rPr>
        <w:tab/>
        <w:t>Stitchlockgrosse:</w:t>
      </w:r>
      <w:r w:rsidRPr="007A07DA">
        <w:rPr>
          <w:lang w:val="en-US"/>
        </w:rPr>
        <w:tab/>
      </w:r>
      <w:r>
        <w:rPr>
          <w:lang w:val="en-US"/>
        </w:rPr>
        <w:t>2,1</w:t>
      </w:r>
      <w:r w:rsidRPr="007A07DA">
        <w:rPr>
          <w:lang w:val="en-US"/>
        </w:rPr>
        <w:t xml:space="preserve"> x </w:t>
      </w:r>
      <w:r>
        <w:rPr>
          <w:lang w:val="en-US"/>
        </w:rPr>
        <w:t>3</w:t>
      </w:r>
      <w:r w:rsidRPr="007A07DA">
        <w:rPr>
          <w:lang w:val="en-US"/>
        </w:rPr>
        <w:t xml:space="preserve"> mm</w:t>
      </w:r>
    </w:p>
    <w:p w14:paraId="5A002D65" w14:textId="01347E0D" w:rsidR="00B55413" w:rsidRPr="00B55010" w:rsidRDefault="00B55413" w:rsidP="00B55413">
      <w:pPr>
        <w:pStyle w:val="BrdtekstODK"/>
        <w:rPr>
          <w:lang w:val="en-US"/>
        </w:rPr>
      </w:pPr>
      <w:r w:rsidRPr="00B55010">
        <w:rPr>
          <w:lang w:val="en-US"/>
        </w:rPr>
        <w:t>Hupferfuss</w:t>
      </w:r>
      <w:proofErr w:type="gramStart"/>
      <w:r w:rsidRPr="00B55010">
        <w:rPr>
          <w:lang w:val="en-US"/>
        </w:rPr>
        <w:t>:</w:t>
      </w:r>
      <w:r w:rsidRPr="00B55010">
        <w:rPr>
          <w:lang w:val="en-US"/>
        </w:rPr>
        <w:tab/>
      </w:r>
      <w:r w:rsidRPr="00B55010">
        <w:rPr>
          <w:lang w:val="en-US"/>
        </w:rPr>
        <w:tab/>
        <w:t>2916801</w:t>
      </w:r>
      <w:proofErr w:type="gramEnd"/>
      <w:r w:rsidRPr="00B55010">
        <w:rPr>
          <w:lang w:val="en-US"/>
        </w:rPr>
        <w:t>; 1,0 mm</w:t>
      </w:r>
    </w:p>
    <w:p w14:paraId="56E3FFE8" w14:textId="44A8F119" w:rsidR="00B55413" w:rsidRPr="00B55010" w:rsidRDefault="00B55413" w:rsidP="00B55413">
      <w:pPr>
        <w:pStyle w:val="BrdtekstODK"/>
        <w:rPr>
          <w:lang w:val="en-US"/>
        </w:rPr>
      </w:pPr>
      <w:r w:rsidRPr="00B55010">
        <w:rPr>
          <w:lang w:val="en-US"/>
        </w:rPr>
        <w:t>Transportfuss:</w:t>
      </w:r>
      <w:r w:rsidRPr="00B55010">
        <w:rPr>
          <w:lang w:val="en-US"/>
        </w:rPr>
        <w:tab/>
        <w:t>2916701; 1,3 mm</w:t>
      </w:r>
    </w:p>
    <w:p w14:paraId="6987E84F" w14:textId="77777777" w:rsidR="007A07DA" w:rsidRPr="00B55010" w:rsidRDefault="007A07DA" w:rsidP="007A07DA">
      <w:pPr>
        <w:pStyle w:val="BrdtekstODK"/>
        <w:rPr>
          <w:lang w:val="en-US"/>
        </w:rPr>
      </w:pPr>
    </w:p>
    <w:p w14:paraId="6C2FFE83" w14:textId="4B90A053" w:rsidR="007A07DA" w:rsidRPr="00B55413" w:rsidRDefault="007A07DA" w:rsidP="007A07DA">
      <w:pPr>
        <w:pStyle w:val="BrdtekstODK"/>
        <w:rPr>
          <w:lang w:val="en-US"/>
        </w:rPr>
      </w:pPr>
      <w:r w:rsidRPr="00B55413">
        <w:rPr>
          <w:lang w:val="en-US"/>
        </w:rPr>
        <w:t>E4:</w:t>
      </w:r>
      <w:r w:rsidR="00B55413" w:rsidRPr="00B55413">
        <w:rPr>
          <w:lang w:val="en-US"/>
        </w:rPr>
        <w:tab/>
        <w:t>Nål: 140</w:t>
      </w:r>
    </w:p>
    <w:p w14:paraId="532EF025" w14:textId="77777777" w:rsidR="00B55413" w:rsidRPr="00B55413" w:rsidRDefault="00B55413" w:rsidP="00B55413">
      <w:pPr>
        <w:pStyle w:val="BrdtekstODK"/>
        <w:rPr>
          <w:lang w:val="en-US"/>
        </w:rPr>
      </w:pPr>
      <w:r w:rsidRPr="00B55413">
        <w:rPr>
          <w:lang w:val="en-US"/>
        </w:rPr>
        <w:t>Stichplatte</w:t>
      </w:r>
      <w:proofErr w:type="gramStart"/>
      <w:r>
        <w:rPr>
          <w:lang w:val="en-US"/>
        </w:rPr>
        <w:t>:</w:t>
      </w:r>
      <w:r>
        <w:rPr>
          <w:lang w:val="en-US"/>
        </w:rPr>
        <w:tab/>
      </w:r>
      <w:r>
        <w:rPr>
          <w:lang w:val="en-US"/>
        </w:rPr>
        <w:tab/>
      </w:r>
      <w:r w:rsidRPr="00B55413">
        <w:rPr>
          <w:lang w:val="en-US"/>
        </w:rPr>
        <w:t>2916501</w:t>
      </w:r>
      <w:proofErr w:type="gramEnd"/>
    </w:p>
    <w:p w14:paraId="4ABF8C10" w14:textId="6BA70B31" w:rsidR="00B55413" w:rsidRDefault="00B55413" w:rsidP="00B55413">
      <w:pPr>
        <w:pStyle w:val="BrdtekstODK"/>
        <w:rPr>
          <w:lang w:val="en-US"/>
        </w:rPr>
      </w:pPr>
      <w:r w:rsidRPr="007A07DA">
        <w:rPr>
          <w:lang w:val="en-US"/>
        </w:rPr>
        <w:t>Houpt-Transporteur:</w:t>
      </w:r>
      <w:r w:rsidRPr="007A07DA">
        <w:rPr>
          <w:lang w:val="en-US"/>
        </w:rPr>
        <w:tab/>
        <w:t>29166</w:t>
      </w:r>
      <w:r>
        <w:rPr>
          <w:lang w:val="en-US"/>
        </w:rPr>
        <w:t>02</w:t>
      </w:r>
      <w:r w:rsidRPr="007A07DA">
        <w:rPr>
          <w:lang w:val="en-US"/>
        </w:rPr>
        <w:t xml:space="preserve">; 1,6 mm </w:t>
      </w:r>
      <w:r w:rsidRPr="007A07DA">
        <w:rPr>
          <w:lang w:val="en-US"/>
        </w:rPr>
        <w:tab/>
        <w:t>Stitchlockgrosse:</w:t>
      </w:r>
      <w:r w:rsidRPr="007A07DA">
        <w:rPr>
          <w:lang w:val="en-US"/>
        </w:rPr>
        <w:tab/>
      </w:r>
      <w:r>
        <w:rPr>
          <w:lang w:val="en-US"/>
        </w:rPr>
        <w:t>3.0</w:t>
      </w:r>
      <w:r w:rsidRPr="007A07DA">
        <w:rPr>
          <w:lang w:val="en-US"/>
        </w:rPr>
        <w:t xml:space="preserve"> x </w:t>
      </w:r>
      <w:r>
        <w:rPr>
          <w:lang w:val="en-US"/>
        </w:rPr>
        <w:t>3,9</w:t>
      </w:r>
      <w:r w:rsidRPr="007A07DA">
        <w:rPr>
          <w:lang w:val="en-US"/>
        </w:rPr>
        <w:t xml:space="preserve"> mm</w:t>
      </w:r>
    </w:p>
    <w:p w14:paraId="316D2CBD" w14:textId="54DB69AF" w:rsidR="00B55413" w:rsidRPr="00EB6859" w:rsidRDefault="00B55413" w:rsidP="00B55413">
      <w:pPr>
        <w:pStyle w:val="BrdtekstODK"/>
        <w:rPr>
          <w:lang w:val="en-US"/>
        </w:rPr>
      </w:pPr>
      <w:r w:rsidRPr="00EB6859">
        <w:rPr>
          <w:lang w:val="en-US"/>
        </w:rPr>
        <w:t>Hupferfuss</w:t>
      </w:r>
      <w:proofErr w:type="gramStart"/>
      <w:r w:rsidRPr="00EB6859">
        <w:rPr>
          <w:lang w:val="en-US"/>
        </w:rPr>
        <w:t>:</w:t>
      </w:r>
      <w:r w:rsidRPr="00EB6859">
        <w:rPr>
          <w:lang w:val="en-US"/>
        </w:rPr>
        <w:tab/>
      </w:r>
      <w:r w:rsidRPr="00EB6859">
        <w:rPr>
          <w:lang w:val="en-US"/>
        </w:rPr>
        <w:tab/>
        <w:t>2916825</w:t>
      </w:r>
      <w:proofErr w:type="gramEnd"/>
      <w:r w:rsidRPr="00EB6859">
        <w:rPr>
          <w:lang w:val="en-US"/>
        </w:rPr>
        <w:t>; 1,0 mm</w:t>
      </w:r>
    </w:p>
    <w:p w14:paraId="445A09DB" w14:textId="38A60F49" w:rsidR="00B55413" w:rsidRPr="00EB6859" w:rsidRDefault="00B55413" w:rsidP="00B55413">
      <w:pPr>
        <w:pStyle w:val="BrdtekstODK"/>
        <w:rPr>
          <w:lang w:val="en-US"/>
        </w:rPr>
      </w:pPr>
      <w:r w:rsidRPr="00EB6859">
        <w:rPr>
          <w:lang w:val="en-US"/>
        </w:rPr>
        <w:t>Transportfuss:</w:t>
      </w:r>
      <w:r w:rsidRPr="00EB6859">
        <w:rPr>
          <w:lang w:val="en-US"/>
        </w:rPr>
        <w:tab/>
        <w:t>2916704; 1,3 mm</w:t>
      </w:r>
    </w:p>
    <w:p w14:paraId="2604F226" w14:textId="77777777" w:rsidR="007A07DA" w:rsidRPr="00EB6859" w:rsidRDefault="007A07DA" w:rsidP="007A07DA">
      <w:pPr>
        <w:pStyle w:val="BrdtekstODK"/>
        <w:rPr>
          <w:lang w:val="en-US"/>
        </w:rPr>
      </w:pPr>
    </w:p>
    <w:p w14:paraId="3D5E2BA7" w14:textId="51446CDE" w:rsidR="007A07DA" w:rsidRPr="00EB6859" w:rsidRDefault="007A07DA" w:rsidP="007A07DA">
      <w:pPr>
        <w:pStyle w:val="BrdtekstODK"/>
        <w:rPr>
          <w:lang w:val="en-US"/>
        </w:rPr>
      </w:pPr>
      <w:r w:rsidRPr="00EB6859">
        <w:rPr>
          <w:lang w:val="en-US"/>
        </w:rPr>
        <w:t>E20:</w:t>
      </w:r>
      <w:r w:rsidR="00EB6859" w:rsidRPr="00EB6859">
        <w:rPr>
          <w:lang w:val="en-US"/>
        </w:rPr>
        <w:tab/>
        <w:t>N</w:t>
      </w:r>
      <w:r w:rsidR="00EB6859">
        <w:rPr>
          <w:lang w:val="en-US"/>
        </w:rPr>
        <w:t>ål: 180</w:t>
      </w:r>
    </w:p>
    <w:p w14:paraId="63A7A178" w14:textId="63E94A5B" w:rsidR="007A07DA" w:rsidRPr="00EB6859" w:rsidRDefault="007A07DA" w:rsidP="007A07DA">
      <w:pPr>
        <w:pStyle w:val="BrdtekstODK"/>
        <w:rPr>
          <w:lang w:val="en-US"/>
        </w:rPr>
      </w:pPr>
      <w:r w:rsidRPr="00EB6859">
        <w:rPr>
          <w:lang w:val="en-US"/>
        </w:rPr>
        <w:t xml:space="preserve">Stichplatte: </w:t>
      </w:r>
      <w:r w:rsidRPr="00EB6859">
        <w:rPr>
          <w:lang w:val="en-US"/>
        </w:rPr>
        <w:tab/>
      </w:r>
      <w:r w:rsidRPr="00EB6859">
        <w:rPr>
          <w:lang w:val="en-US"/>
        </w:rPr>
        <w:tab/>
        <w:t>2916507</w:t>
      </w:r>
    </w:p>
    <w:p w14:paraId="00BF44D4" w14:textId="21792F1F" w:rsidR="007A07DA" w:rsidRDefault="007A07DA" w:rsidP="007A07DA">
      <w:pPr>
        <w:pStyle w:val="BrdtekstODK"/>
        <w:rPr>
          <w:lang w:val="en-US"/>
        </w:rPr>
      </w:pPr>
      <w:r w:rsidRPr="007A07DA">
        <w:rPr>
          <w:lang w:val="en-US"/>
        </w:rPr>
        <w:t>Houpt-Transporteur:</w:t>
      </w:r>
      <w:r w:rsidRPr="007A07DA">
        <w:rPr>
          <w:lang w:val="en-US"/>
        </w:rPr>
        <w:tab/>
        <w:t xml:space="preserve">2916610; 1,6 mm </w:t>
      </w:r>
      <w:r w:rsidRPr="007A07DA">
        <w:rPr>
          <w:lang w:val="en-US"/>
        </w:rPr>
        <w:tab/>
        <w:t>Stitchlockgrosse:</w:t>
      </w:r>
      <w:r w:rsidRPr="007A07DA">
        <w:rPr>
          <w:lang w:val="en-US"/>
        </w:rPr>
        <w:tab/>
        <w:t>3,0 x 5,5 mm</w:t>
      </w:r>
    </w:p>
    <w:p w14:paraId="19E7693B" w14:textId="77777777" w:rsidR="00EB6859" w:rsidRPr="00B55010" w:rsidRDefault="00EB6859" w:rsidP="00EB6859">
      <w:pPr>
        <w:pStyle w:val="BrdtekstODK"/>
        <w:rPr>
          <w:lang w:val="en-US"/>
        </w:rPr>
      </w:pPr>
      <w:r w:rsidRPr="00B55010">
        <w:rPr>
          <w:lang w:val="en-US"/>
        </w:rPr>
        <w:t>Hupferfuss</w:t>
      </w:r>
      <w:proofErr w:type="gramStart"/>
      <w:r w:rsidRPr="00B55010">
        <w:rPr>
          <w:lang w:val="en-US"/>
        </w:rPr>
        <w:t>:</w:t>
      </w:r>
      <w:r w:rsidRPr="00B55010">
        <w:rPr>
          <w:lang w:val="en-US"/>
        </w:rPr>
        <w:tab/>
      </w:r>
      <w:r w:rsidRPr="00B55010">
        <w:rPr>
          <w:lang w:val="en-US"/>
        </w:rPr>
        <w:tab/>
        <w:t>2916825</w:t>
      </w:r>
      <w:proofErr w:type="gramEnd"/>
      <w:r w:rsidRPr="00B55010">
        <w:rPr>
          <w:lang w:val="en-US"/>
        </w:rPr>
        <w:t>; 1,0 mm</w:t>
      </w:r>
    </w:p>
    <w:p w14:paraId="5DBCC915" w14:textId="77777777" w:rsidR="00EB6859" w:rsidRPr="00B55010" w:rsidRDefault="00EB6859" w:rsidP="00EB6859">
      <w:pPr>
        <w:pStyle w:val="BrdtekstODK"/>
        <w:rPr>
          <w:lang w:val="en-US"/>
        </w:rPr>
      </w:pPr>
      <w:r w:rsidRPr="00B55010">
        <w:rPr>
          <w:lang w:val="en-US"/>
        </w:rPr>
        <w:t>Transportfuss:</w:t>
      </w:r>
      <w:r w:rsidRPr="00B55010">
        <w:rPr>
          <w:lang w:val="en-US"/>
        </w:rPr>
        <w:tab/>
        <w:t>2916704; 1,3 mm</w:t>
      </w:r>
    </w:p>
    <w:p w14:paraId="53DE8028" w14:textId="140D1058" w:rsidR="00EB6859" w:rsidRPr="00B55010" w:rsidRDefault="00EB6859" w:rsidP="007A07DA">
      <w:pPr>
        <w:pStyle w:val="BrdtekstODK"/>
        <w:rPr>
          <w:lang w:val="en-US"/>
        </w:rPr>
      </w:pPr>
      <w:r w:rsidRPr="00B55010">
        <w:rPr>
          <w:lang w:val="en-US"/>
        </w:rPr>
        <w:t>Kurze Gegengreiferspitze:</w:t>
      </w:r>
      <w:r w:rsidRPr="00B55010">
        <w:rPr>
          <w:lang w:val="en-US"/>
        </w:rPr>
        <w:tab/>
        <w:t>244968a</w:t>
      </w:r>
    </w:p>
    <w:p w14:paraId="13E94261" w14:textId="77777777" w:rsidR="007E3736" w:rsidRPr="00B55010" w:rsidRDefault="007E3736" w:rsidP="007A07DA">
      <w:pPr>
        <w:pStyle w:val="BrdtekstODK"/>
        <w:rPr>
          <w:lang w:val="en-US"/>
        </w:rPr>
      </w:pPr>
    </w:p>
    <w:p w14:paraId="186E92A4" w14:textId="4A2BFD1A" w:rsidR="007E3736" w:rsidRDefault="007E3736" w:rsidP="007A07DA">
      <w:pPr>
        <w:pStyle w:val="BrdtekstODK"/>
      </w:pPr>
      <w:r>
        <w:t>Alle de andre E-versioner specificeres med nålestørrelser fra 80 til 130. Størrelsen på hullet i Transportfuss synes ikke angivet.</w:t>
      </w:r>
    </w:p>
    <w:p w14:paraId="4C53F704" w14:textId="77777777" w:rsidR="00B55010" w:rsidRDefault="00B55010" w:rsidP="007A07DA">
      <w:pPr>
        <w:pStyle w:val="BrdtekstODK"/>
      </w:pPr>
    </w:p>
    <w:p w14:paraId="216ECF44" w14:textId="131E0921" w:rsidR="00B55010" w:rsidRDefault="00B55010" w:rsidP="007A07DA">
      <w:pPr>
        <w:pStyle w:val="BrdtekstODK"/>
      </w:pPr>
      <w:r>
        <w:lastRenderedPageBreak/>
        <w:t>Bør få målt hulstørrelsen i undertransportøren. Det er naturligvis væsentligt, at nålebevægelsen og bevægelsen af undertransportøren sporer korrekt. Det er ikke en selvfølge.</w:t>
      </w:r>
    </w:p>
    <w:p w14:paraId="432401A0" w14:textId="77777777" w:rsidR="00255187" w:rsidRDefault="00255187" w:rsidP="007A07DA">
      <w:pPr>
        <w:pStyle w:val="BrdtekstODK"/>
      </w:pPr>
    </w:p>
    <w:p w14:paraId="1285C186" w14:textId="32DC3481" w:rsidR="00255187" w:rsidRDefault="00255187" w:rsidP="007A07DA">
      <w:pPr>
        <w:pStyle w:val="BrdtekstODK"/>
      </w:pPr>
      <w:r>
        <w:t>Scanteam har svaret, at den</w:t>
      </w:r>
      <w:r w:rsidR="000C057D">
        <w:t xml:space="preserve"> forkortede </w:t>
      </w:r>
      <w:r>
        <w:t>modspids er udgået.</w:t>
      </w:r>
    </w:p>
    <w:p w14:paraId="3980C182" w14:textId="77777777" w:rsidR="00255187" w:rsidRDefault="00255187" w:rsidP="007A07DA">
      <w:pPr>
        <w:pStyle w:val="BrdtekstODK"/>
      </w:pPr>
    </w:p>
    <w:p w14:paraId="770F061E" w14:textId="633785F3" w:rsidR="00255187" w:rsidRDefault="00255187" w:rsidP="007A07DA">
      <w:pPr>
        <w:pStyle w:val="BrdtekstODK"/>
      </w:pPr>
      <w:r>
        <w:t>Har set denne korte modspids annonceret andre steder:</w:t>
      </w:r>
    </w:p>
    <w:p w14:paraId="6B8C896C" w14:textId="404DFA37" w:rsidR="00255187" w:rsidRDefault="00255187" w:rsidP="007A07DA">
      <w:pPr>
        <w:pStyle w:val="BrdtekstODK"/>
      </w:pPr>
      <w:hyperlink r:id="rId27" w:history="1">
        <w:r w:rsidRPr="00FE5F8B">
          <w:rPr>
            <w:rStyle w:val="Hyperlink"/>
          </w:rPr>
          <w:t>https://www.college-sewing.co.uk/0244000968a-thread-finger-durkopp-genuine.html</w:t>
        </w:r>
      </w:hyperlink>
      <w:r>
        <w:t xml:space="preserve"> </w:t>
      </w:r>
    </w:p>
    <w:p w14:paraId="0CAACB3F" w14:textId="2C478823" w:rsidR="00255187" w:rsidRDefault="00255187" w:rsidP="007A07DA">
      <w:pPr>
        <w:pStyle w:val="BrdtekstODK"/>
      </w:pPr>
      <w:hyperlink r:id="rId28" w:history="1">
        <w:r w:rsidRPr="00FE5F8B">
          <w:rPr>
            <w:rStyle w:val="Hyperlink"/>
          </w:rPr>
          <w:t>https://www.baterex.pl/durkopp-adler-da-0244000968a-counterpoint-baterex/?sef_rewrite=1&amp;currency=EUR</w:t>
        </w:r>
      </w:hyperlink>
      <w:r>
        <w:t xml:space="preserve"> </w:t>
      </w:r>
    </w:p>
    <w:p w14:paraId="2EB351F6" w14:textId="77777777" w:rsidR="00255187" w:rsidRDefault="00255187" w:rsidP="007A07DA">
      <w:pPr>
        <w:pStyle w:val="BrdtekstODK"/>
      </w:pPr>
    </w:p>
    <w:p w14:paraId="04F0426E" w14:textId="4D310CDC" w:rsidR="00563F01" w:rsidRDefault="00563F01" w:rsidP="007A07DA">
      <w:pPr>
        <w:pStyle w:val="BrdtekstODK"/>
      </w:pPr>
      <w:r>
        <w:t>Det nye typenummer synes at være 0244000968a.</w:t>
      </w:r>
    </w:p>
    <w:p w14:paraId="0C2AEF6A" w14:textId="77777777" w:rsidR="00563F01" w:rsidRDefault="00563F01" w:rsidP="007A07DA">
      <w:pPr>
        <w:pStyle w:val="BrdtekstODK"/>
      </w:pPr>
    </w:p>
    <w:p w14:paraId="590880E2" w14:textId="034214B6" w:rsidR="00255187" w:rsidRDefault="00255187" w:rsidP="007A07DA">
      <w:pPr>
        <w:pStyle w:val="BrdtekstODK"/>
      </w:pPr>
      <w:r>
        <w:t>Har nu spurgt det polske firma per mail, om de kan levere. Har også registreret mig hos dem. De er billigere end College-sewing.</w:t>
      </w:r>
      <w:r w:rsidR="00D11AD4">
        <w:t xml:space="preserve"> Det firma synes kun at sælge reservedele og ikke nåle.</w:t>
      </w:r>
    </w:p>
    <w:p w14:paraId="289E606A" w14:textId="53EC57E0" w:rsidR="00D11AD4" w:rsidRDefault="00D11AD4" w:rsidP="007A07DA">
      <w:pPr>
        <w:pStyle w:val="BrdtekstODK"/>
      </w:pPr>
      <w:r>
        <w:t>College-sewing har en langt bedre og overskuelig hjemmeside. Man kan bruge den til at finde typenumre med.</w:t>
      </w:r>
      <w:r w:rsidR="00882E59">
        <w:t xml:space="preserve"> De har også nåle til 3.05 £/10 stk ex VAT, og det er tæt på Scanteams pris.</w:t>
      </w:r>
    </w:p>
    <w:p w14:paraId="33E55FD4" w14:textId="77777777" w:rsidR="00FD33A6" w:rsidRDefault="00FD33A6" w:rsidP="007A07DA">
      <w:pPr>
        <w:pStyle w:val="BrdtekstODK"/>
      </w:pPr>
    </w:p>
    <w:p w14:paraId="0E2641DC" w14:textId="009E994E" w:rsidR="00FD33A6" w:rsidRDefault="00FD33A6" w:rsidP="007A07DA">
      <w:pPr>
        <w:pStyle w:val="BrdtekstODK"/>
      </w:pPr>
      <w:r>
        <w:t>Baterex i polen har seks af den forkortede spids på lager, og fortæller også at de er udgået fra Dürkopp Adler. De vil dog have VAT-nummer og 23 euro i porto + 13 euro pris. Foreløbig prøver vi at undvære. Har givet info videre til Scanteam.</w:t>
      </w:r>
    </w:p>
    <w:p w14:paraId="2BE628FC" w14:textId="77777777" w:rsidR="00882E59" w:rsidRDefault="00882E59" w:rsidP="007A07DA">
      <w:pPr>
        <w:pStyle w:val="BrdtekstODK"/>
      </w:pPr>
    </w:p>
    <w:p w14:paraId="064EE0F3" w14:textId="24E5F7F3" w:rsidR="00255187" w:rsidRDefault="00255187" w:rsidP="007A07DA">
      <w:pPr>
        <w:pStyle w:val="BrdtekstODK"/>
      </w:pPr>
      <w:r>
        <w:t xml:space="preserve">Den normale modspids </w:t>
      </w:r>
      <w:r w:rsidR="00563F01">
        <w:t xml:space="preserve">har nummer </w:t>
      </w:r>
      <w:r w:rsidR="00FD33A6">
        <w:t>0244000968, og den er nok fortsat lagervare.</w:t>
      </w:r>
    </w:p>
    <w:p w14:paraId="4323657F" w14:textId="77777777" w:rsidR="00563F01" w:rsidRDefault="00563F01" w:rsidP="007A07DA">
      <w:pPr>
        <w:pStyle w:val="BrdtekstODK"/>
      </w:pPr>
    </w:p>
    <w:p w14:paraId="63BF1B8B" w14:textId="1CEDC1CC" w:rsidR="00563F01" w:rsidRDefault="00563F01" w:rsidP="007A07DA">
      <w:pPr>
        <w:pStyle w:val="BrdtekstODK"/>
      </w:pPr>
      <w:r>
        <w:t>I forhold til andre trykfødder, så kan man få dem originalt, men de er dyre:</w:t>
      </w:r>
    </w:p>
    <w:p w14:paraId="22B04CC3" w14:textId="3460B728" w:rsidR="00563F01" w:rsidRDefault="00563F01" w:rsidP="007A07DA">
      <w:pPr>
        <w:pStyle w:val="BrdtekstODK"/>
      </w:pPr>
      <w:hyperlink r:id="rId29" w:history="1">
        <w:r w:rsidRPr="00FE5F8B">
          <w:rPr>
            <w:rStyle w:val="Hyperlink"/>
          </w:rPr>
          <w:t>https://www.college-sewing.co.uk/0291006801-outside-foot-durkopp-291-use-with-inner-foot-291006701-genuine.html</w:t>
        </w:r>
      </w:hyperlink>
      <w:r>
        <w:t xml:space="preserve"> </w:t>
      </w:r>
    </w:p>
    <w:p w14:paraId="76E0B2FA" w14:textId="1C0DD363" w:rsidR="00563F01" w:rsidRDefault="00563F01" w:rsidP="007A07DA">
      <w:pPr>
        <w:pStyle w:val="BrdtekstODK"/>
      </w:pPr>
      <w:hyperlink r:id="rId30" w:history="1">
        <w:r w:rsidRPr="00FE5F8B">
          <w:rPr>
            <w:rStyle w:val="Hyperlink"/>
          </w:rPr>
          <w:t>https://www.college-sewing.co.uk/0291006701-inside-foot-durkopp-291-use-with-outer-foot-291006801-genuine.html</w:t>
        </w:r>
      </w:hyperlink>
      <w:r>
        <w:t xml:space="preserve"> </w:t>
      </w:r>
    </w:p>
    <w:p w14:paraId="047977A3" w14:textId="77777777" w:rsidR="00563F01" w:rsidRDefault="00563F01" w:rsidP="007A07DA">
      <w:pPr>
        <w:pStyle w:val="BrdtekstODK"/>
      </w:pPr>
    </w:p>
    <w:p w14:paraId="703BC940" w14:textId="0C871D9D" w:rsidR="00016D91" w:rsidRDefault="00016D91" w:rsidP="007A07DA">
      <w:pPr>
        <w:pStyle w:val="BrdtekstODK"/>
      </w:pPr>
      <w:r>
        <w:t xml:space="preserve">6701 og 6801 er trykfødder til E1-versionen. For E4 version angives 6704 og 6825, men de kan ikke købes. </w:t>
      </w:r>
      <w:r w:rsidR="00E62633">
        <w:t xml:space="preserve">Hos Baterix skirve, at man kan kontakte dem for en pris. </w:t>
      </w:r>
      <w:r>
        <w:t xml:space="preserve">For E20-version angives 6733 og 6813. </w:t>
      </w:r>
      <w:r w:rsidR="00484FF9">
        <w:t>6733 findes og koster 296 £! Scanteam skriver, at de normalt forstørrer hullerne på de normale trykfødder.</w:t>
      </w:r>
    </w:p>
    <w:p w14:paraId="35DF75FB" w14:textId="77777777" w:rsidR="00484FF9" w:rsidRDefault="00484FF9" w:rsidP="007A07DA">
      <w:pPr>
        <w:pStyle w:val="BrdtekstODK"/>
      </w:pPr>
    </w:p>
    <w:p w14:paraId="09AA5DD3" w14:textId="1AF6F957" w:rsidR="00484FF9" w:rsidRDefault="00796BFC" w:rsidP="007A07DA">
      <w:pPr>
        <w:pStyle w:val="BrdtekstODK"/>
      </w:pPr>
      <w:r>
        <w:t>På ebay får man dem til omkring 1/3 pris fra Kina:</w:t>
      </w:r>
    </w:p>
    <w:p w14:paraId="12609153" w14:textId="745F4407" w:rsidR="00796BFC" w:rsidRDefault="00796BFC" w:rsidP="007A07DA">
      <w:pPr>
        <w:pStyle w:val="BrdtekstODK"/>
      </w:pPr>
      <w:hyperlink r:id="rId31" w:history="1">
        <w:r w:rsidRPr="00FE5F8B">
          <w:rPr>
            <w:rStyle w:val="Hyperlink"/>
          </w:rPr>
          <w:t>https://www.ebay.de/itm/224136885775</w:t>
        </w:r>
      </w:hyperlink>
      <w:r>
        <w:t xml:space="preserve"> </w:t>
      </w:r>
    </w:p>
    <w:p w14:paraId="33B63537" w14:textId="77777777" w:rsidR="006F0CAF" w:rsidRDefault="006F0CAF" w:rsidP="007A07DA">
      <w:pPr>
        <w:pStyle w:val="BrdtekstODK"/>
      </w:pPr>
    </w:p>
    <w:p w14:paraId="549BEE92" w14:textId="3FC7D0C3" w:rsidR="006F0CAF" w:rsidRDefault="006F0CAF" w:rsidP="007A07DA">
      <w:pPr>
        <w:pStyle w:val="BrdtekstODK"/>
      </w:pPr>
      <w:r>
        <w:t xml:space="preserve">En hel griber fås til omkring 1200 kr fra Kina: </w:t>
      </w:r>
    </w:p>
    <w:p w14:paraId="3945D1F1" w14:textId="43440B15" w:rsidR="006F0CAF" w:rsidRDefault="006F0CAF" w:rsidP="007A07DA">
      <w:pPr>
        <w:pStyle w:val="BrdtekstODK"/>
      </w:pPr>
      <w:hyperlink r:id="rId32" w:history="1">
        <w:r w:rsidRPr="00FE5F8B">
          <w:rPr>
            <w:rStyle w:val="Hyperlink"/>
          </w:rPr>
          <w:t>https://www.ebay.de/itm/224155364562</w:t>
        </w:r>
      </w:hyperlink>
      <w:r>
        <w:t xml:space="preserve"> </w:t>
      </w:r>
    </w:p>
    <w:p w14:paraId="0F13484C" w14:textId="77777777" w:rsidR="00484FF9" w:rsidRDefault="00484FF9" w:rsidP="007A07DA">
      <w:pPr>
        <w:pStyle w:val="BrdtekstODK"/>
      </w:pPr>
    </w:p>
    <w:p w14:paraId="016B14EE" w14:textId="6AD5AF4B" w:rsidR="006F0CAF" w:rsidRDefault="006F0CAF" w:rsidP="007A07DA">
      <w:pPr>
        <w:pStyle w:val="BrdtekstODK"/>
      </w:pPr>
      <w:r>
        <w:t>10 bobbins koster omkring 100 kr:</w:t>
      </w:r>
    </w:p>
    <w:p w14:paraId="3D7B6590" w14:textId="7AC68B98" w:rsidR="006F0CAF" w:rsidRDefault="006F0CAF" w:rsidP="007A07DA">
      <w:pPr>
        <w:pStyle w:val="BrdtekstODK"/>
      </w:pPr>
      <w:hyperlink r:id="rId33" w:history="1">
        <w:r w:rsidRPr="00FE5F8B">
          <w:rPr>
            <w:rStyle w:val="Hyperlink"/>
          </w:rPr>
          <w:t>https://www.ebay.de/itm/146317631085</w:t>
        </w:r>
      </w:hyperlink>
      <w:r>
        <w:t xml:space="preserve"> </w:t>
      </w:r>
    </w:p>
    <w:p w14:paraId="4F133159" w14:textId="77777777" w:rsidR="00484FF9" w:rsidRDefault="00484FF9" w:rsidP="007A07DA">
      <w:pPr>
        <w:pStyle w:val="BrdtekstODK"/>
      </w:pPr>
    </w:p>
    <w:p w14:paraId="11E16F69" w14:textId="1394C54C" w:rsidR="00904D9D" w:rsidRDefault="00904D9D" w:rsidP="007A07DA">
      <w:pPr>
        <w:pStyle w:val="BrdtekstODK"/>
      </w:pPr>
      <w:r>
        <w:t>Lavede videoer med sy-test den 1. marts. Her ser det ud som om, at modspidsen stadig er i symaskinen. 27. februar beskriver jeg problemet senest. 1/3 laves først en video 00304.MPS hvor modspidsen er taget ud, men hvor der stadig er et klikproblem. Så jeg er ret sikker på at modspidsen ikke er blevet sat i igen til 1 time senere på dagen. Så de klik man har må være uden modspidsen.</w:t>
      </w:r>
    </w:p>
    <w:p w14:paraId="7F5A9268" w14:textId="1477E9E6" w:rsidR="00092EDC" w:rsidRDefault="000C057D" w:rsidP="000C057D">
      <w:pPr>
        <w:pStyle w:val="Heading2"/>
      </w:pPr>
      <w:bookmarkStart w:id="11" w:name="_Toc241989425"/>
      <w:r>
        <w:lastRenderedPageBreak/>
        <w:t>Problem med ustatibilitet i regulering</w:t>
      </w:r>
      <w:bookmarkEnd w:id="11"/>
    </w:p>
    <w:p w14:paraId="6C9AEA9E" w14:textId="77777777" w:rsidR="000C057D" w:rsidRDefault="000C057D" w:rsidP="000C057D">
      <w:pPr>
        <w:pStyle w:val="BrdtekstODK"/>
      </w:pPr>
    </w:p>
    <w:p w14:paraId="4AF9DE4D" w14:textId="3AD58804" w:rsidR="000828F2" w:rsidRDefault="000C057D" w:rsidP="000C057D">
      <w:pPr>
        <w:pStyle w:val="BrdtekstODK"/>
      </w:pPr>
      <w:r>
        <w:t xml:space="preserve">Der synes at være en mekanisk resonans, som giver ustabilitet i regulering. I første omgang er forsøgt at reducere i forstærkning. Er gået fra PID = 10, 7, 14 til 3,3,8. </w:t>
      </w:r>
      <w:r w:rsidR="000828F2">
        <w:t xml:space="preserve">Ved stram tandrem kan stadig ses en resonans. Problemet med en løs rem er, at man synes at høre at tænder slipper ved en hård opbræmsning. </w:t>
      </w:r>
    </w:p>
    <w:p w14:paraId="0C700F7C" w14:textId="77777777" w:rsidR="000828F2" w:rsidRDefault="000828F2" w:rsidP="000C057D">
      <w:pPr>
        <w:pStyle w:val="BrdtekstODK"/>
      </w:pPr>
    </w:p>
    <w:p w14:paraId="21E7AB85" w14:textId="420ECB68" w:rsidR="000C057D" w:rsidRDefault="000828F2" w:rsidP="000C057D">
      <w:pPr>
        <w:pStyle w:val="BrdtekstODK"/>
      </w:pPr>
      <w:r>
        <w:t>Prøvede 5-3-26 at føle på rem og se om resonans kunne dæmpes. Det kunne den ikke og resonans var ikke at mærke på håndhjul som sådan. Har så senere tænkt på, at det kan være motorens ophæng i pladen, som svinger med den ret tunge motor monteret med den ret svage krydsfinerplade. Så vil næste gang prøve at mærke her. Her kan sandsynligvis dæmpes med nogle klemmer:</w:t>
      </w:r>
    </w:p>
    <w:p w14:paraId="35898193" w14:textId="3FBD99EF" w:rsidR="00892668" w:rsidRDefault="00892668" w:rsidP="000C057D">
      <w:pPr>
        <w:pStyle w:val="BrdtekstODK"/>
      </w:pPr>
      <w:r>
        <w:rPr>
          <w:noProof/>
        </w:rPr>
        <mc:AlternateContent>
          <mc:Choice Requires="wpg">
            <w:drawing>
              <wp:anchor distT="0" distB="0" distL="114300" distR="114300" simplePos="0" relativeHeight="251684864" behindDoc="0" locked="0" layoutInCell="1" allowOverlap="1" wp14:anchorId="386ADDC1" wp14:editId="148C0680">
                <wp:simplePos x="0" y="0"/>
                <wp:positionH relativeFrom="column">
                  <wp:posOffset>-443230</wp:posOffset>
                </wp:positionH>
                <wp:positionV relativeFrom="paragraph">
                  <wp:posOffset>255270</wp:posOffset>
                </wp:positionV>
                <wp:extent cx="4252912" cy="6672263"/>
                <wp:effectExtent l="0" t="0" r="0" b="14605"/>
                <wp:wrapNone/>
                <wp:docPr id="1273399909" name="Gruppe 380"/>
                <wp:cNvGraphicFramePr/>
                <a:graphic xmlns:a="http://schemas.openxmlformats.org/drawingml/2006/main">
                  <a:graphicData uri="http://schemas.microsoft.com/office/word/2010/wordprocessingGroup">
                    <wpg:wgp>
                      <wpg:cNvGrpSpPr/>
                      <wpg:grpSpPr>
                        <a:xfrm>
                          <a:off x="0" y="0"/>
                          <a:ext cx="4252912" cy="6672263"/>
                          <a:chOff x="0" y="0"/>
                          <a:chExt cx="4252912" cy="6672263"/>
                        </a:xfrm>
                      </wpg:grpSpPr>
                      <wpg:grpSp>
                        <wpg:cNvPr id="982856647" name="Gruppe 379"/>
                        <wpg:cNvGrpSpPr/>
                        <wpg:grpSpPr>
                          <a:xfrm>
                            <a:off x="476250" y="3409950"/>
                            <a:ext cx="3438525" cy="3262313"/>
                            <a:chOff x="0" y="0"/>
                            <a:chExt cx="3438525" cy="3262313"/>
                          </a:xfrm>
                        </wpg:grpSpPr>
                        <wps:wsp>
                          <wps:cNvPr id="679934327" name="Ellipse 351"/>
                          <wps:cNvSpPr/>
                          <wps:spPr>
                            <a:xfrm>
                              <a:off x="752475" y="666750"/>
                              <a:ext cx="1943100" cy="1943100"/>
                            </a:xfrm>
                            <a:prstGeom prst="ellipse">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310295" name="Rektangel 348"/>
                          <wps:cNvSpPr/>
                          <wps:spPr>
                            <a:xfrm>
                              <a:off x="0" y="28575"/>
                              <a:ext cx="523875" cy="323373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151647" name="Rektangel 348"/>
                          <wps:cNvSpPr/>
                          <wps:spPr>
                            <a:xfrm>
                              <a:off x="2914650" y="0"/>
                              <a:ext cx="523875" cy="323373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2258921" name="Rektangel 348"/>
                          <wps:cNvSpPr/>
                          <wps:spPr>
                            <a:xfrm>
                              <a:off x="609600" y="990600"/>
                              <a:ext cx="142875" cy="12430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05953039" name="Gruppe 353"/>
                          <wpg:cNvGrpSpPr/>
                          <wpg:grpSpPr>
                            <a:xfrm>
                              <a:off x="523875" y="1171575"/>
                              <a:ext cx="333375" cy="166687"/>
                              <a:chOff x="0" y="0"/>
                              <a:chExt cx="333375" cy="166687"/>
                            </a:xfrm>
                          </wpg:grpSpPr>
                          <wps:wsp>
                            <wps:cNvPr id="822182772" name="Lige forbindelse 352"/>
                            <wps:cNvCnPr/>
                            <wps:spPr>
                              <a:xfrm>
                                <a:off x="4762" y="4762"/>
                                <a:ext cx="319088"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00053251" name="Lige forbindelse 352"/>
                            <wps:cNvCnPr/>
                            <wps:spPr>
                              <a:xfrm flipV="1">
                                <a:off x="0" y="161925"/>
                                <a:ext cx="27146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528660421" name="Lige forbindelse 352"/>
                            <wps:cNvCnPr/>
                            <wps:spPr>
                              <a:xfrm flipV="1">
                                <a:off x="266700" y="0"/>
                                <a:ext cx="66675" cy="166687"/>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cNvPr id="1185218506" name="Gruppe 353"/>
                          <wpg:cNvGrpSpPr/>
                          <wpg:grpSpPr>
                            <a:xfrm flipV="1">
                              <a:off x="523875" y="1933575"/>
                              <a:ext cx="333375" cy="166687"/>
                              <a:chOff x="0" y="0"/>
                              <a:chExt cx="333375" cy="166687"/>
                            </a:xfrm>
                          </wpg:grpSpPr>
                          <wps:wsp>
                            <wps:cNvPr id="1468966018" name="Lige forbindelse 352"/>
                            <wps:cNvCnPr/>
                            <wps:spPr>
                              <a:xfrm>
                                <a:off x="4762" y="4762"/>
                                <a:ext cx="319088"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009803932" name="Lige forbindelse 352"/>
                            <wps:cNvCnPr/>
                            <wps:spPr>
                              <a:xfrm flipV="1">
                                <a:off x="0" y="161925"/>
                                <a:ext cx="271462"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014977891" name="Lige forbindelse 352"/>
                            <wps:cNvCnPr/>
                            <wps:spPr>
                              <a:xfrm flipV="1">
                                <a:off x="266700" y="0"/>
                                <a:ext cx="66675" cy="166687"/>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grpSp>
                        <wpg:cNvPr id="1840769975" name="Gruppe 378"/>
                        <wpg:cNvGrpSpPr/>
                        <wpg:grpSpPr>
                          <a:xfrm>
                            <a:off x="0" y="0"/>
                            <a:ext cx="4252912" cy="3241991"/>
                            <a:chOff x="0" y="0"/>
                            <a:chExt cx="4252912" cy="3241991"/>
                          </a:xfrm>
                        </wpg:grpSpPr>
                        <wps:wsp>
                          <wps:cNvPr id="2097404904" name="Rektangel 348"/>
                          <wps:cNvSpPr/>
                          <wps:spPr>
                            <a:xfrm>
                              <a:off x="495300" y="657225"/>
                              <a:ext cx="3009900" cy="195707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4864284" name="Gruppe 347"/>
                          <wpg:cNvGrpSpPr/>
                          <wpg:grpSpPr>
                            <a:xfrm>
                              <a:off x="476250" y="0"/>
                              <a:ext cx="3265170" cy="3241991"/>
                              <a:chOff x="0" y="0"/>
                              <a:chExt cx="3265170" cy="3241991"/>
                            </a:xfrm>
                          </wpg:grpSpPr>
                          <wps:wsp>
                            <wps:cNvPr id="1641348133" name="Lige forbindelse 118"/>
                            <wps:cNvCnPr/>
                            <wps:spPr>
                              <a:xfrm rot="5400000">
                                <a:off x="240984" y="3000375"/>
                                <a:ext cx="632" cy="482599"/>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845535692" name="Lige forbindelse 118"/>
                            <wps:cNvCnPr/>
                            <wps:spPr>
                              <a:xfrm rot="10800000" flipH="1">
                                <a:off x="3260409" y="2714625"/>
                                <a:ext cx="0" cy="52621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27800171" name="Lige forbindelse 118"/>
                            <wps:cNvCnPr/>
                            <wps:spPr>
                              <a:xfrm rot="5400000" flipH="1" flipV="1">
                                <a:off x="411164" y="3141980"/>
                                <a:ext cx="178107" cy="190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05436765" name="Lige forbindelse 118"/>
                            <wps:cNvCnPr/>
                            <wps:spPr>
                              <a:xfrm rot="5400000" flipH="1">
                                <a:off x="855346" y="2700338"/>
                                <a:ext cx="477" cy="72215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500853775" name="Lige forbindelse 118"/>
                            <wps:cNvCnPr/>
                            <wps:spPr>
                              <a:xfrm rot="5400000" flipH="1" flipV="1">
                                <a:off x="1135064" y="3132455"/>
                                <a:ext cx="178107" cy="190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545540872" name="Lige forbindelse 118"/>
                            <wps:cNvCnPr/>
                            <wps:spPr>
                              <a:xfrm rot="5400000" flipH="1">
                                <a:off x="2242504" y="2220595"/>
                                <a:ext cx="5874" cy="202041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13906974" name="Lige pilforbindelse 27"/>
                            <wps:cNvCnPr/>
                            <wps:spPr>
                              <a:xfrm flipV="1">
                                <a:off x="21909" y="2819400"/>
                                <a:ext cx="4857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497095371" name="Tekstfelt 10"/>
                            <wps:cNvSpPr txBox="1"/>
                            <wps:spPr>
                              <a:xfrm>
                                <a:off x="117159" y="2590800"/>
                                <a:ext cx="342900" cy="180962"/>
                              </a:xfrm>
                              <a:prstGeom prst="rect">
                                <a:avLst/>
                              </a:prstGeom>
                              <a:solidFill>
                                <a:schemeClr val="lt1"/>
                              </a:solidFill>
                              <a:ln w="6350">
                                <a:noFill/>
                              </a:ln>
                            </wps:spPr>
                            <wps:txbx>
                              <w:txbxContent>
                                <w:p w14:paraId="7D065E6E" w14:textId="77777777" w:rsidR="000828F2" w:rsidRPr="00622AF2" w:rsidRDefault="000828F2" w:rsidP="000828F2">
                                  <w:r>
                                    <w:t xml:space="preserve">13,5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22385031" name="Lige pilforbindelse 27"/>
                            <wps:cNvCnPr/>
                            <wps:spPr>
                              <a:xfrm>
                                <a:off x="507684" y="2609850"/>
                                <a:ext cx="723900"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957450471" name="Tekstfelt 10"/>
                            <wps:cNvSpPr txBox="1"/>
                            <wps:spPr>
                              <a:xfrm>
                                <a:off x="793434" y="2409825"/>
                                <a:ext cx="271462" cy="180962"/>
                              </a:xfrm>
                              <a:prstGeom prst="rect">
                                <a:avLst/>
                              </a:prstGeom>
                              <a:solidFill>
                                <a:schemeClr val="lt1"/>
                              </a:solidFill>
                              <a:ln w="6350">
                                <a:noFill/>
                              </a:ln>
                            </wps:spPr>
                            <wps:txbx>
                              <w:txbxContent>
                                <w:p w14:paraId="5520F0CC" w14:textId="77777777" w:rsidR="000828F2" w:rsidRPr="00622AF2" w:rsidRDefault="000828F2" w:rsidP="000828F2">
                                  <w:r>
                                    <w:t xml:space="preserve">20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68051977" name="Lige pilforbindelse 27"/>
                            <wps:cNvCnPr/>
                            <wps:spPr>
                              <a:xfrm>
                                <a:off x="1231584" y="2847975"/>
                                <a:ext cx="2019299"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096286879" name="Tekstfelt 10"/>
                            <wps:cNvSpPr txBox="1"/>
                            <wps:spPr>
                              <a:xfrm>
                                <a:off x="2174559" y="2667000"/>
                                <a:ext cx="333375" cy="180962"/>
                              </a:xfrm>
                              <a:prstGeom prst="rect">
                                <a:avLst/>
                              </a:prstGeom>
                              <a:solidFill>
                                <a:schemeClr val="lt1"/>
                              </a:solidFill>
                              <a:ln w="6350">
                                <a:noFill/>
                              </a:ln>
                            </wps:spPr>
                            <wps:txbx>
                              <w:txbxContent>
                                <w:p w14:paraId="23FC89EB" w14:textId="77777777" w:rsidR="000828F2" w:rsidRDefault="000828F2" w:rsidP="000828F2">
                                  <w:r>
                                    <w:t>56,5</w:t>
                                  </w:r>
                                </w:p>
                                <w:p w14:paraId="2A43B4F2" w14:textId="77777777" w:rsidR="000828F2" w:rsidRPr="00622AF2" w:rsidRDefault="000828F2" w:rsidP="000828F2">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56713156" name="Lige pilforbindelse 27"/>
                            <wps:cNvCnPr/>
                            <wps:spPr>
                              <a:xfrm flipV="1">
                                <a:off x="174309" y="2971800"/>
                                <a:ext cx="485775" cy="0"/>
                              </a:xfrm>
                              <a:prstGeom prst="straightConnector1">
                                <a:avLst/>
                              </a:prstGeom>
                              <a:ln w="12700">
                                <a:headEnd type="stealth" w="med" len="lg"/>
                                <a:tailEnd type="stealth" w="med" len="lg"/>
                              </a:ln>
                            </wps:spPr>
                            <wps:style>
                              <a:lnRef idx="1">
                                <a:schemeClr val="dk1"/>
                              </a:lnRef>
                              <a:fillRef idx="0">
                                <a:schemeClr val="dk1"/>
                              </a:fillRef>
                              <a:effectRef idx="0">
                                <a:schemeClr val="dk1"/>
                              </a:effectRef>
                              <a:fontRef idx="minor">
                                <a:schemeClr val="tx1"/>
                              </a:fontRef>
                            </wps:style>
                            <wps:bodyPr/>
                          </wps:wsp>
                          <wps:wsp>
                            <wps:cNvPr id="1322974229" name="Lige forbindelse 118"/>
                            <wps:cNvCnPr/>
                            <wps:spPr>
                              <a:xfrm flipH="1">
                                <a:off x="21909" y="0"/>
                                <a:ext cx="0" cy="3238263"/>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11143737" name="Lige forbindelse 118"/>
                            <wps:cNvCnPr/>
                            <wps:spPr>
                              <a:xfrm rot="5400000" flipH="1">
                                <a:off x="269559" y="-247650"/>
                                <a:ext cx="0" cy="526256"/>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936309" name="Lige forbindelse 118"/>
                            <wps:cNvCnPr/>
                            <wps:spPr>
                              <a:xfrm>
                                <a:off x="555309" y="9525"/>
                                <a:ext cx="2709861" cy="2719189"/>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610674382" name="Rektangel 348"/>
                          <wps:cNvSpPr/>
                          <wps:spPr>
                            <a:xfrm>
                              <a:off x="1590675" y="1171575"/>
                              <a:ext cx="699770" cy="19494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449038" name="Lige forbindelse 349"/>
                          <wps:cNvCnPr/>
                          <wps:spPr>
                            <a:xfrm flipV="1">
                              <a:off x="0" y="1628775"/>
                              <a:ext cx="4252912" cy="4762"/>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151251660" name="Rektangel 348"/>
                          <wps:cNvSpPr/>
                          <wps:spPr>
                            <a:xfrm>
                              <a:off x="1590675" y="1905000"/>
                              <a:ext cx="699770" cy="19494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868006" name="Rektangel 348"/>
                          <wps:cNvSpPr/>
                          <wps:spPr>
                            <a:xfrm>
                              <a:off x="1876425" y="1009650"/>
                              <a:ext cx="142875" cy="124269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86ADDC1" id="Gruppe 380" o:spid="_x0000_s1388" style="position:absolute;margin-left:-34.9pt;margin-top:20.1pt;width:334.85pt;height:525.4pt;z-index:251684864" coordsize="42529,6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">
                <v:group id="Gruppe 379" o:spid="_x0000_s1389" style="position:absolute;left:4762;top:34099;width:34385;height:32623" coordsize="34385,3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">
                  <v:oval id="Ellipse 351" o:spid="_x0000_s1390" style="position:absolute;left:7524;top:6667;width:19431;height:19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" filled="f" strokecolor="#0a121c [484]" strokeweight="1pt"/>
                  <v:rect id="Rektangel 348" o:spid="_x0000_s1391" style="position:absolute;top:285;width:5238;height:32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" filled="f" strokecolor="#0a121c [484]" strokeweight="1pt"/>
                  <v:rect id="Rektangel 348" o:spid="_x0000_s1392" style="position:absolute;left:29146;width:5239;height:3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" filled="f" strokecolor="#0a121c [484]" strokeweight="1pt"/>
                  <v:rect id="Rektangel 348" o:spid="_x0000_s1393" style="position:absolute;left:6096;top:9906;width:1428;height:1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" filled="f" strokecolor="#0a121c [484]" strokeweight="1pt"/>
                  <v:group id="Gruppe 353" o:spid="_x0000_s1394" style="position:absolute;left:5238;top:11715;width:3334;height:1667" coordsize="333375,166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">
                    <v:line id="Lige forbindelse 352" o:spid="_x0000_s1395" style="position:absolute;visibility:visible;mso-wrap-style:square" from="4762,4762" to="323850,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" strokecolor="black [3040]" strokeweight="1pt"/>
                    <v:line id="Lige forbindelse 352" o:spid="_x0000_s1396" style="position:absolute;flip:y;visibility:visible;mso-wrap-style:square" from="0,161925" to="27146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" strokecolor="black [3040]" strokeweight="1pt"/>
                    <v:line id="Lige forbindelse 352" o:spid="_x0000_s1397" style="position:absolute;flip:y;visibility:visible;mso-wrap-style:square" from="266700,0" to="333375,16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" strokecolor="black [3040]" strokeweight="1pt"/>
                  </v:group>
                  <v:group id="Gruppe 353" o:spid="_x0000_s1398" style="position:absolute;left:5238;top:19335;width:3334;height:1667;flip:y" coordsize="333375,166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">
                    <v:line id="Lige forbindelse 352" o:spid="_x0000_s1399" style="position:absolute;visibility:visible;mso-wrap-style:square" from="4762,4762" to="323850,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" strokecolor="black [3040]" strokeweight="1pt"/>
                    <v:line id="Lige forbindelse 352" o:spid="_x0000_s1400" style="position:absolute;flip:y;visibility:visible;mso-wrap-style:square" from="0,161925" to="271462,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" strokecolor="black [3040]" strokeweight="1pt"/>
                    <v:line id="Lige forbindelse 352" o:spid="_x0000_s1401" style="position:absolute;flip:y;visibility:visible;mso-wrap-style:square" from="266700,0" to="333375,16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" strokecolor="black [3040]" strokeweight="1pt"/>
                  </v:group>
                </v:group>
                <v:group id="Gruppe 378" o:spid="_x0000_s1402" style="position:absolute;width:42529;height:32419" coordsize="42529,3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">
                  <v:rect id="Rektangel 348" o:spid="_x0000_s1403" style="position:absolute;left:4953;top:6572;width:30099;height:19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" filled="f" strokecolor="#0a121c [484]" strokeweight="1pt"/>
                  <v:group id="_x0000_s1404" style="position:absolute;left:4762;width:32652;height:32419" coordsize="32651,3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">
                    <v:line id="Lige forbindelse 118" o:spid="_x0000_s1405" style="position:absolute;rotation:90;visibility:visible;mso-wrap-style:square" from="2410,30003" to="2416,34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" strokecolor="black [3040]" strokeweight="1pt"/>
                    <v:line id="Lige forbindelse 118" o:spid="_x0000_s1406" style="position:absolute;rotation:180;flip:x;visibility:visible;mso-wrap-style:square" from="32604,27146" to="32604,32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" strokecolor="black [3040]" strokeweight="1pt"/>
                    <v:line id="Lige forbindelse 118" o:spid="_x0000_s1407" style="position:absolute;rotation:90;flip:x y;visibility:visible;mso-wrap-style:square" from="4111,31419" to="5892,31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" strokecolor="black [3040]" strokeweight="1pt"/>
                    <v:line id="Lige forbindelse 118" o:spid="_x0000_s1408" style="position:absolute;rotation:-90;flip:x;visibility:visible;mso-wrap-style:square" from="8553,27003" to="8558,3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" strokecolor="black [3040]" strokeweight="1pt"/>
                    <v:line id="Lige forbindelse 118" o:spid="_x0000_s1409" style="position:absolute;rotation:90;flip:x y;visibility:visible;mso-wrap-style:square" from="11350,31324" to="13131,3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" strokecolor="black [3040]" strokeweight="1pt"/>
                    <v:line id="Lige forbindelse 118" o:spid="_x0000_s1410" style="position:absolute;rotation:-90;flip:x;visibility:visible;mso-wrap-style:square" from="22424,22206" to="22483,4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" strokecolor="black [3040]" strokeweight="1pt"/>
                    <v:shape id="Lige pilforbindelse 27" o:spid="_x0000_s1411" type="#_x0000_t32" style="position:absolute;left:219;top:28194;width:48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" strokecolor="black [3040]" strokeweight="1pt">
                      <v:stroke startarrow="classic" startarrowlength="long" endarrow="classic" endarrowlength="long"/>
                    </v:shape>
                    <v:shape id="_x0000_s1412" type="#_x0000_t202" style="position:absolute;left:1171;top:25908;width:342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" fillcolor="white [3201]" stroked="f" strokeweight=".5pt">
                      <v:textbox inset="0,0,0,0">
                        <w:txbxContent>
                          <w:p w14:paraId="7D065E6E" w14:textId="77777777" w:rsidR="000828F2" w:rsidRPr="00622AF2" w:rsidRDefault="000828F2" w:rsidP="000828F2">
                            <w:r>
                              <w:t xml:space="preserve">13,5 </w:t>
                            </w:r>
                          </w:p>
                        </w:txbxContent>
                      </v:textbox>
                    </v:shape>
                    <v:shape id="Lige pilforbindelse 27" o:spid="_x0000_s1413" type="#_x0000_t32" style="position:absolute;left:5076;top:26098;width:7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" strokecolor="black [3040]" strokeweight="1pt">
                      <v:stroke startarrow="classic" startarrowlength="long" endarrow="classic" endarrowlength="long"/>
                    </v:shape>
                    <v:shape id="_x0000_s1414" type="#_x0000_t202" style="position:absolute;left:7934;top:24098;width:271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" fillcolor="white [3201]" stroked="f" strokeweight=".5pt">
                      <v:textbox inset="0,0,0,0">
                        <w:txbxContent>
                          <w:p w14:paraId="5520F0CC" w14:textId="77777777" w:rsidR="000828F2" w:rsidRPr="00622AF2" w:rsidRDefault="000828F2" w:rsidP="000828F2">
                            <w:r>
                              <w:t xml:space="preserve">20 </w:t>
                            </w:r>
                          </w:p>
                        </w:txbxContent>
                      </v:textbox>
                    </v:shape>
                    <v:shape id="Lige pilforbindelse 27" o:spid="_x0000_s1415" type="#_x0000_t32" style="position:absolute;left:12315;top:28479;width:201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" strokecolor="black [3040]" strokeweight="1pt">
                      <v:stroke startarrow="classic" startarrowlength="long" endarrow="classic" endarrowlength="long"/>
                    </v:shape>
                    <v:shape id="_x0000_s1416" type="#_x0000_t202" style="position:absolute;left:21745;top:26670;width:333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" fillcolor="white [3201]" stroked="f" strokeweight=".5pt">
                      <v:textbox inset="0,0,0,0">
                        <w:txbxContent>
                          <w:p w14:paraId="23FC89EB" w14:textId="77777777" w:rsidR="000828F2" w:rsidRDefault="000828F2" w:rsidP="000828F2">
                            <w:r>
                              <w:t>56,5</w:t>
                            </w:r>
                          </w:p>
                          <w:p w14:paraId="2A43B4F2" w14:textId="77777777" w:rsidR="000828F2" w:rsidRPr="00622AF2" w:rsidRDefault="000828F2" w:rsidP="000828F2">
                            <w:r>
                              <w:t xml:space="preserve"> </w:t>
                            </w:r>
                          </w:p>
                        </w:txbxContent>
                      </v:textbox>
                    </v:shape>
                    <v:shape id="Lige pilforbindelse 27" o:spid="_x0000_s1417" type="#_x0000_t32" style="position:absolute;left:1743;top:29718;width:48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" strokecolor="black [3040]" strokeweight="1pt">
                      <v:stroke startarrow="classic" startarrowlength="long" endarrow="classic" endarrowlength="long"/>
                    </v:shape>
                    <v:line id="Lige forbindelse 118" o:spid="_x0000_s1418" style="position:absolute;flip:x;visibility:visible;mso-wrap-style:square" from="219,0" to="219,32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" strokecolor="black [3040]" strokeweight="1pt"/>
                    <v:line id="Lige forbindelse 118" o:spid="_x0000_s1419" style="position:absolute;rotation:-90;flip:x;visibility:visible;mso-wrap-style:square" from="2695,-2477" to="2695,2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" strokecolor="black [3040]" strokeweight="1pt"/>
                    <v:line id="Lige forbindelse 118" o:spid="_x0000_s1420" style="position:absolute;visibility:visible;mso-wrap-style:square" from="5553,95" to="32651,27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" strokecolor="black [3040]" strokeweight="1pt"/>
                  </v:group>
                  <v:rect id="Rektangel 348" o:spid="_x0000_s1421" style="position:absolute;left:15906;top:11715;width:6998;height:1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" filled="f" strokecolor="#0a121c [484]" strokeweight="1pt"/>
                  <v:line id="Lige forbindelse 349" o:spid="_x0000_s1422" style="position:absolute;flip:y;visibility:visible;mso-wrap-style:square" from="0,16287" to="42529,1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" strokecolor="black [3040]">
                    <v:stroke dashstyle="dash"/>
                  </v:line>
                  <v:rect id="Rektangel 348" o:spid="_x0000_s1423" style="position:absolute;left:15906;top:19050;width:6998;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" filled="f" strokecolor="#0a121c [484]" strokeweight="1pt"/>
                  <v:rect id="Rektangel 348" o:spid="_x0000_s1424" style="position:absolute;left:18764;top:10096;width:1429;height:12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" filled="f" strokecolor="#0a121c [484]" strokeweight="1pt"/>
                </v:group>
              </v:group>
            </w:pict>
          </mc:Fallback>
        </mc:AlternateContent>
      </w:r>
    </w:p>
    <w:p w14:paraId="7063C1CE" w14:textId="7EBEBDEC" w:rsidR="00892668" w:rsidRDefault="00892668" w:rsidP="000C057D">
      <w:pPr>
        <w:pStyle w:val="BrdtekstODK"/>
      </w:pPr>
    </w:p>
    <w:p w14:paraId="3022199B" w14:textId="653BBC8F" w:rsidR="000828F2" w:rsidRPr="000C057D" w:rsidRDefault="000828F2" w:rsidP="000C057D">
      <w:pPr>
        <w:pStyle w:val="BrdtekstODK"/>
      </w:pPr>
    </w:p>
    <w:p w14:paraId="1B4A4811" w14:textId="77777777" w:rsidR="00DE1291" w:rsidRDefault="00DE1291" w:rsidP="007A07DA">
      <w:pPr>
        <w:pStyle w:val="BrdtekstODK"/>
      </w:pPr>
    </w:p>
    <w:p w14:paraId="7E52947A" w14:textId="09A3E458" w:rsidR="00092EDC" w:rsidRDefault="00092EDC" w:rsidP="007A07DA">
      <w:pPr>
        <w:pStyle w:val="BrdtekstODK"/>
      </w:pPr>
    </w:p>
    <w:p w14:paraId="5B384BE8" w14:textId="77777777" w:rsidR="00DE1291" w:rsidRDefault="00DE1291" w:rsidP="007A07DA">
      <w:pPr>
        <w:pStyle w:val="BrdtekstODK"/>
      </w:pPr>
    </w:p>
    <w:p w14:paraId="6AAF07A5" w14:textId="57C5327C" w:rsidR="00DE1291" w:rsidRDefault="00DE1291">
      <w:r>
        <w:br w:type="page"/>
      </w:r>
    </w:p>
    <w:p w14:paraId="53629423" w14:textId="722A53EA" w:rsidR="00DD7C59" w:rsidRDefault="00DD7C59">
      <w:r>
        <w:lastRenderedPageBreak/>
        <w:t>Ovenstående klemmeløsning har været prøvet, og det gav ingen ændringer.</w:t>
      </w:r>
    </w:p>
    <w:p w14:paraId="4B50EC5F" w14:textId="77777777" w:rsidR="00DD7C59" w:rsidRDefault="00DD7C59"/>
    <w:p w14:paraId="600DA382" w14:textId="07D9D870" w:rsidR="00892668" w:rsidRDefault="00892668">
      <w:r>
        <w:t>I dag 18-6-2026 og også en uge tidligere kunne konstateres en stærk forværring af stabliteten. Så det mistænkes at koblingen mellem motor og den lille hastighedssensor er gået løs. Og det synes også sådan ved inspektion. Sensoren presses derefter ind mod motoren og det fjerner problemet helt. Rebecca og Rajesh bevidner denne lille reparation, så de også kender den.</w:t>
      </w:r>
    </w:p>
    <w:p w14:paraId="51429A4E" w14:textId="77777777" w:rsidR="00892668" w:rsidRDefault="00892668"/>
    <w:p w14:paraId="7573E7A8" w14:textId="4497987A" w:rsidR="00892668" w:rsidRDefault="00892668">
      <w:r>
        <w:t>Rebecca foreslår, at der måske kunne laves en bedre løsning her med 3D-print. Det er sikkert en god idé. Men der skal nok tænkes en del over det design.</w:t>
      </w:r>
      <w:r w:rsidR="00DD7C59">
        <w:t xml:space="preserve"> Der skal tænkes over hvordan der klemmes på akslerne og hvordan motoren holdes. Så der er mindst to dele. Desuden ønske en god centrering ved koblingen så radiære bevægelser af aksel undgås.</w:t>
      </w:r>
      <w:r w:rsidR="00E44C0E">
        <w:t xml:space="preserve"> Holderen bør have en justeringsmulighed for at kunne centrere akslerne i forhold til hinanden.</w:t>
      </w:r>
    </w:p>
    <w:p w14:paraId="540F672F" w14:textId="77777777" w:rsidR="00713AE2" w:rsidRDefault="00713AE2"/>
    <w:p w14:paraId="1F1C78E6" w14:textId="30F1A3D9" w:rsidR="00713AE2" w:rsidRDefault="00713AE2">
      <w:r>
        <w:t xml:space="preserve">Efterfølgende er der lavet en 3D-print løsning, som synes at give en mere stiv kobling mellem motor og tachogenerator og en mere stiv fastgørelse. Den er blevet lavet i PETG for bedre at kunne holde til en formodet højere temperatur af motor, hvis den belastes hårdt over tid. Det er som </w:t>
      </w:r>
      <w:proofErr w:type="gramStart"/>
      <w:r>
        <w:t>om at</w:t>
      </w:r>
      <w:proofErr w:type="gramEnd"/>
      <w:r>
        <w:t xml:space="preserve"> det også helt har fjernet denne ustabilitet.</w:t>
      </w:r>
    </w:p>
    <w:p w14:paraId="432EAE51" w14:textId="23F3D832" w:rsidR="00DE1291" w:rsidRDefault="00892668" w:rsidP="00DE1291">
      <w:pPr>
        <w:pStyle w:val="Heading2"/>
      </w:pPr>
      <w:bookmarkStart w:id="12" w:name="_Toc241989426"/>
      <w:r>
        <w:t>P</w:t>
      </w:r>
      <w:r w:rsidR="00DE1291">
        <w:t>roblem med tyk tråd og ga</w:t>
      </w:r>
      <w:r w:rsidR="00713AE2">
        <w:t>b</w:t>
      </w:r>
      <w:r w:rsidR="00DE1291">
        <w:t xml:space="preserve"> ved spolehus</w:t>
      </w:r>
      <w:bookmarkEnd w:id="12"/>
    </w:p>
    <w:p w14:paraId="4F362BD2" w14:textId="77777777" w:rsidR="00DE1291" w:rsidRDefault="00DE1291" w:rsidP="00DE1291">
      <w:pPr>
        <w:pStyle w:val="BrdtekstODK"/>
      </w:pPr>
    </w:p>
    <w:p w14:paraId="550574FC" w14:textId="3386C98D" w:rsidR="00DE1291" w:rsidRDefault="00DE1291" w:rsidP="00DE1291">
      <w:pPr>
        <w:pStyle w:val="BrdtekstODK"/>
      </w:pPr>
      <w:r>
        <w:t>Dette problem er ikke set, men det er nok værd at bemærke sig. Her er et video fra en indisk gut som løser problemet ved at sænke griberen for brug af meget tyk tråd, T270.</w:t>
      </w:r>
    </w:p>
    <w:p w14:paraId="6FBCD92A" w14:textId="77777777" w:rsidR="00DE1291" w:rsidRDefault="00DE1291" w:rsidP="00DE1291">
      <w:pPr>
        <w:pStyle w:val="BrdtekstODK"/>
      </w:pPr>
    </w:p>
    <w:p w14:paraId="5934A947" w14:textId="2663BCDE" w:rsidR="00DE1291" w:rsidRDefault="00DE1291" w:rsidP="00DE1291">
      <w:pPr>
        <w:pStyle w:val="BrdtekstODK"/>
      </w:pPr>
      <w:hyperlink r:id="rId34" w:history="1">
        <w:r w:rsidRPr="00822A4F">
          <w:rPr>
            <w:rStyle w:val="Hyperlink"/>
          </w:rPr>
          <w:t>https://www.youtube.com/watch?v=Q27tO1h3n0Y</w:t>
        </w:r>
      </w:hyperlink>
      <w:r>
        <w:t xml:space="preserve"> </w:t>
      </w:r>
    </w:p>
    <w:p w14:paraId="23837620" w14:textId="77777777" w:rsidR="00DE1291" w:rsidRDefault="00DE1291" w:rsidP="00DE1291">
      <w:pPr>
        <w:pStyle w:val="BrdtekstODK"/>
      </w:pPr>
    </w:p>
    <w:p w14:paraId="0783D31E" w14:textId="1AAFFD0F" w:rsidR="00DE1291" w:rsidRDefault="00143D19" w:rsidP="00DE1291">
      <w:pPr>
        <w:pStyle w:val="BrdtekstODK"/>
      </w:pPr>
      <w:r>
        <w:t>Her syer han krydsfiner:</w:t>
      </w:r>
    </w:p>
    <w:p w14:paraId="21F4141F" w14:textId="77777777" w:rsidR="00AB78A5" w:rsidRDefault="00143D19" w:rsidP="00DE1291">
      <w:pPr>
        <w:pStyle w:val="BrdtekstODK"/>
      </w:pPr>
      <w:hyperlink r:id="rId35" w:history="1">
        <w:r w:rsidRPr="00822A4F">
          <w:rPr>
            <w:rStyle w:val="Hyperlink"/>
          </w:rPr>
          <w:t>https://www.youtube.com/watch?v=xEWSg2yuMLU</w:t>
        </w:r>
      </w:hyperlink>
    </w:p>
    <w:p w14:paraId="4BD985BA" w14:textId="77777777" w:rsidR="00AB78A5" w:rsidRDefault="00AB78A5" w:rsidP="00DE1291">
      <w:pPr>
        <w:pStyle w:val="BrdtekstODK"/>
      </w:pPr>
    </w:p>
    <w:p w14:paraId="39D7565C" w14:textId="77777777" w:rsidR="00495967" w:rsidRDefault="00495967" w:rsidP="00AB78A5">
      <w:pPr>
        <w:pStyle w:val="BrdtekstODK"/>
      </w:pPr>
    </w:p>
    <w:p w14:paraId="31668168" w14:textId="77777777" w:rsidR="00495967" w:rsidRDefault="00495967" w:rsidP="00AB78A5">
      <w:pPr>
        <w:pStyle w:val="BrdtekstODK"/>
      </w:pPr>
    </w:p>
    <w:sectPr w:rsidR="00495967" w:rsidSect="008A23D5">
      <w:headerReference w:type="default" r:id="rId36"/>
      <w:footerReference w:type="default" r:id="rId37"/>
      <w:pgSz w:w="11906" w:h="16838" w:code="9"/>
      <w:pgMar w:top="1560" w:right="1274" w:bottom="1418" w:left="1418" w:header="510" w:footer="45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6AD2D" w14:textId="77777777" w:rsidR="000A2BCD" w:rsidRDefault="000A2BCD">
      <w:r>
        <w:separator/>
      </w:r>
    </w:p>
  </w:endnote>
  <w:endnote w:type="continuationSeparator" w:id="0">
    <w:p w14:paraId="058A049F" w14:textId="77777777" w:rsidR="000A2BCD" w:rsidRDefault="000A2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800000AF" w:usb1="4000604A" w:usb2="00000000" w:usb3="00000000" w:csb0="00000093"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ato Light">
    <w:panose1 w:val="020F0302020204030203"/>
    <w:charset w:val="00"/>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4CFF" w14:textId="2031F6AC" w:rsidR="00F0571B" w:rsidRPr="00D32A9D" w:rsidRDefault="00F64879" w:rsidP="008D2387">
    <w:pPr>
      <w:pStyle w:val="Bundtekstbrevpapir"/>
      <w:rPr>
        <w:lang w:val="da-DK"/>
      </w:rPr>
    </w:pPr>
    <w:r>
      <w:rPr>
        <w:noProof/>
        <w:lang w:val="da-DK"/>
      </w:rPr>
      <w:drawing>
        <wp:anchor distT="0" distB="0" distL="114300" distR="114300" simplePos="0" relativeHeight="251660800" behindDoc="1" locked="0" layoutInCell="1" allowOverlap="1" wp14:anchorId="13BDD28F" wp14:editId="5E6162E4">
          <wp:simplePos x="0" y="0"/>
          <wp:positionH relativeFrom="column">
            <wp:posOffset>-2610850</wp:posOffset>
          </wp:positionH>
          <wp:positionV relativeFrom="paragraph">
            <wp:posOffset>-4580818</wp:posOffset>
          </wp:positionV>
          <wp:extent cx="10936800" cy="1058400"/>
          <wp:effectExtent l="3624898" t="0" r="3565842" b="0"/>
          <wp:wrapNone/>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lede 5"/>
                  <pic:cNvPicPr/>
                </pic:nvPicPr>
                <pic:blipFill>
                  <a:blip r:embed="rId1">
                    <a:alphaModFix amt="5000"/>
                    <a:extLst>
                      <a:ext uri="{28A0092B-C50C-407E-A947-70E740481C1C}">
                        <a14:useLocalDpi xmlns:a14="http://schemas.microsoft.com/office/drawing/2010/main" val="0"/>
                      </a:ext>
                    </a:extLst>
                  </a:blip>
                  <a:stretch>
                    <a:fillRect/>
                  </a:stretch>
                </pic:blipFill>
                <pic:spPr>
                  <a:xfrm rot="18840000">
                    <a:off x="0" y="0"/>
                    <a:ext cx="10936800" cy="1058400"/>
                  </a:xfrm>
                  <a:prstGeom prst="rect">
                    <a:avLst/>
                  </a:prstGeom>
                </pic:spPr>
              </pic:pic>
            </a:graphicData>
          </a:graphic>
          <wp14:sizeRelH relativeFrom="margin">
            <wp14:pctWidth>0</wp14:pctWidth>
          </wp14:sizeRelH>
          <wp14:sizeRelV relativeFrom="margin">
            <wp14:pctHeight>0</wp14:pctHeight>
          </wp14:sizeRelV>
        </wp:anchor>
      </w:drawing>
    </w:r>
    <w:r w:rsidR="00F0571B" w:rsidRPr="00D32A9D">
      <w:rPr>
        <w:lang w:val="da-DK"/>
      </w:rPr>
      <w:t xml:space="preserve">Gymnastikforeningen ODK, </w:t>
    </w:r>
    <w:r w:rsidR="00DD49B8" w:rsidRPr="00D32A9D">
      <w:rPr>
        <w:lang w:val="da-DK"/>
      </w:rPr>
      <w:t xml:space="preserve">c/o </w:t>
    </w:r>
    <w:r w:rsidR="007C68ED" w:rsidRPr="00D32A9D">
      <w:rPr>
        <w:lang w:val="da-DK"/>
      </w:rPr>
      <w:t>Contar Regnskab</w:t>
    </w:r>
    <w:r w:rsidR="00DD49B8" w:rsidRPr="00D32A9D">
      <w:rPr>
        <w:lang w:val="da-DK"/>
      </w:rPr>
      <w:t xml:space="preserve">, </w:t>
    </w:r>
    <w:r w:rsidR="00335D94" w:rsidRPr="00D32A9D">
      <w:rPr>
        <w:lang w:val="da-DK"/>
      </w:rPr>
      <w:t>Rysenstensgade</w:t>
    </w:r>
    <w:r w:rsidR="00D47B89" w:rsidRPr="00D32A9D">
      <w:rPr>
        <w:lang w:val="da-DK"/>
      </w:rPr>
      <w:t xml:space="preserve"> </w:t>
    </w:r>
    <w:r w:rsidR="00335D94" w:rsidRPr="00D32A9D">
      <w:rPr>
        <w:lang w:val="da-DK"/>
      </w:rPr>
      <w:t>14</w:t>
    </w:r>
    <w:r w:rsidR="00D47B89" w:rsidRPr="00D32A9D">
      <w:rPr>
        <w:lang w:val="da-DK"/>
      </w:rPr>
      <w:t xml:space="preserve">, </w:t>
    </w:r>
    <w:r w:rsidR="00335D94" w:rsidRPr="00D32A9D">
      <w:rPr>
        <w:lang w:val="da-DK"/>
      </w:rPr>
      <w:t>1</w:t>
    </w:r>
    <w:r w:rsidR="00D47B89" w:rsidRPr="00D32A9D">
      <w:rPr>
        <w:lang w:val="da-DK"/>
      </w:rPr>
      <w:t>.</w:t>
    </w:r>
    <w:r w:rsidR="00335D94" w:rsidRPr="00D32A9D">
      <w:rPr>
        <w:lang w:val="da-DK"/>
      </w:rPr>
      <w:t>tv</w:t>
    </w:r>
    <w:r w:rsidR="00DD49B8" w:rsidRPr="00D32A9D">
      <w:rPr>
        <w:lang w:val="da-DK"/>
      </w:rPr>
      <w:t>.</w:t>
    </w:r>
    <w:r w:rsidR="00F0571B" w:rsidRPr="00D32A9D">
      <w:rPr>
        <w:lang w:val="da-DK"/>
      </w:rPr>
      <w:t xml:space="preserve">, </w:t>
    </w:r>
    <w:r w:rsidR="00D47B89" w:rsidRPr="00D32A9D">
      <w:rPr>
        <w:lang w:val="da-DK"/>
      </w:rPr>
      <w:t>1</w:t>
    </w:r>
    <w:r w:rsidR="00335D94" w:rsidRPr="00D32A9D">
      <w:rPr>
        <w:lang w:val="da-DK"/>
      </w:rPr>
      <w:t>564</w:t>
    </w:r>
    <w:r w:rsidR="00DD49B8" w:rsidRPr="00D32A9D">
      <w:rPr>
        <w:lang w:val="da-DK"/>
      </w:rPr>
      <w:t xml:space="preserve"> </w:t>
    </w:r>
    <w:r w:rsidR="00335D94" w:rsidRPr="00D32A9D">
      <w:rPr>
        <w:lang w:val="da-DK"/>
      </w:rPr>
      <w:t>København V</w:t>
    </w:r>
  </w:p>
  <w:p w14:paraId="5D114D00" w14:textId="03754145" w:rsidR="00F0571B" w:rsidRPr="0001536E" w:rsidRDefault="00F0571B" w:rsidP="008D2387">
    <w:pPr>
      <w:pStyle w:val="Bundtekstbrevpapir"/>
      <w:rPr>
        <w:lang w:val="en-US"/>
      </w:rPr>
    </w:pPr>
    <w:r w:rsidRPr="0001536E">
      <w:rPr>
        <w:lang w:val="en-US"/>
      </w:rPr>
      <w:t xml:space="preserve">tlf.: 6169 5635 </w:t>
    </w:r>
    <w:r w:rsidRPr="00D32A9D">
      <w:rPr>
        <w:lang w:val="da-DK"/>
      </w:rPr>
      <w:sym w:font="Symbol" w:char="F0B7"/>
    </w:r>
    <w:r w:rsidR="0054183D" w:rsidRPr="0001536E">
      <w:rPr>
        <w:lang w:val="en-US"/>
      </w:rPr>
      <w:t xml:space="preserve"> </w:t>
    </w:r>
    <w:r w:rsidRPr="0001536E">
      <w:rPr>
        <w:lang w:val="en-US"/>
      </w:rPr>
      <w:t xml:space="preserve"> E-mail: </w:t>
    </w:r>
    <w:r w:rsidR="00335D94" w:rsidRPr="0001536E">
      <w:rPr>
        <w:lang w:val="en-US"/>
      </w:rPr>
      <w:t xml:space="preserve">odk@odk.dk </w:t>
    </w:r>
    <w:r w:rsidR="00335D94" w:rsidRPr="00D32A9D">
      <w:rPr>
        <w:lang w:val="da-DK"/>
      </w:rPr>
      <w:sym w:font="Symbol" w:char="F0B7"/>
    </w:r>
    <w:r w:rsidR="0054183D" w:rsidRPr="0001536E">
      <w:rPr>
        <w:lang w:val="en-US"/>
      </w:rPr>
      <w:t xml:space="preserve"> </w:t>
    </w:r>
    <w:r w:rsidR="00335D94" w:rsidRPr="0001536E">
      <w:rPr>
        <w:lang w:val="en-US"/>
      </w:rPr>
      <w:t xml:space="preserve"> </w:t>
    </w:r>
    <w:r w:rsidRPr="0001536E">
      <w:rPr>
        <w:lang w:val="en-US"/>
      </w:rPr>
      <w:t xml:space="preserve">kasserer@odk.dk </w:t>
    </w:r>
    <w:r w:rsidRPr="00D32A9D">
      <w:rPr>
        <w:lang w:val="da-DK"/>
      </w:rPr>
      <w:sym w:font="Symbol" w:char="F0B7"/>
    </w:r>
    <w:r w:rsidR="0054183D" w:rsidRPr="0001536E">
      <w:rPr>
        <w:lang w:val="en-US"/>
      </w:rPr>
      <w:t xml:space="preserve"> </w:t>
    </w:r>
    <w:r w:rsidRPr="0001536E">
      <w:rPr>
        <w:lang w:val="en-US"/>
      </w:rPr>
      <w:t xml:space="preserve"> Webadresse: www.odk.dk</w:t>
    </w:r>
  </w:p>
  <w:p w14:paraId="5D114D01" w14:textId="1FFA54FA" w:rsidR="00F0571B" w:rsidRPr="00D32A9D" w:rsidRDefault="00F0571B" w:rsidP="008D2387">
    <w:pPr>
      <w:pStyle w:val="Bundtekstbrevpapir"/>
      <w:rPr>
        <w:lang w:val="da-DK"/>
      </w:rPr>
    </w:pPr>
    <w:r w:rsidRPr="00D32A9D">
      <w:rPr>
        <w:lang w:val="da-DK"/>
      </w:rPr>
      <w:t xml:space="preserve">CVR-nr.: 29946175 </w:t>
    </w:r>
    <w:r w:rsidRPr="00D32A9D">
      <w:rPr>
        <w:lang w:val="da-DK"/>
      </w:rPr>
      <w:sym w:font="Symbol" w:char="F0B7"/>
    </w:r>
    <w:r w:rsidR="0054183D" w:rsidRPr="00D32A9D">
      <w:rPr>
        <w:lang w:val="da-DK"/>
      </w:rPr>
      <w:t xml:space="preserve"> </w:t>
    </w:r>
    <w:r w:rsidRPr="00D32A9D">
      <w:rPr>
        <w:lang w:val="da-DK"/>
      </w:rPr>
      <w:t xml:space="preserve"> Bankforbindelse: Danske Bank reg. 9570 konto 0006024181</w:t>
    </w:r>
  </w:p>
  <w:p w14:paraId="5D114D02" w14:textId="580E5124" w:rsidR="00F0571B" w:rsidRPr="00D32A9D" w:rsidRDefault="009D4715" w:rsidP="008D2387">
    <w:pPr>
      <w:pStyle w:val="Bundtekstbrevpapir"/>
      <w:rPr>
        <w:lang w:val="da-DK"/>
      </w:rPr>
    </w:pPr>
    <w:r w:rsidRPr="00D32A9D">
      <w:rPr>
        <w:lang w:val="da-DK"/>
      </w:rPr>
      <w:t xml:space="preserve">Formand: </w:t>
    </w:r>
    <w:r w:rsidR="00FB745A" w:rsidRPr="00D32A9D">
      <w:rPr>
        <w:lang w:val="da-DK"/>
      </w:rPr>
      <w:t>Morten Størup, Nitivej 18, 2. tv., 2000 Frederiksberg, tlf. 39843667, morten@odk.dk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3F26" w14:textId="77777777" w:rsidR="000A2BCD" w:rsidRDefault="000A2BCD">
      <w:r>
        <w:separator/>
      </w:r>
    </w:p>
  </w:footnote>
  <w:footnote w:type="continuationSeparator" w:id="0">
    <w:p w14:paraId="44AB0001" w14:textId="77777777" w:rsidR="000A2BCD" w:rsidRDefault="000A2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4CFE" w14:textId="1F266D0B" w:rsidR="00F0571B" w:rsidRDefault="006F3A67">
    <w:pPr>
      <w:pStyle w:val="Header"/>
      <w:tabs>
        <w:tab w:val="clear" w:pos="4819"/>
        <w:tab w:val="clear" w:pos="9638"/>
        <w:tab w:val="right" w:pos="10206"/>
      </w:tabs>
      <w:jc w:val="right"/>
    </w:pPr>
    <w:r>
      <w:rPr>
        <w:noProof/>
        <w:lang w:val="en-US" w:eastAsia="en-US"/>
      </w:rPr>
      <w:drawing>
        <wp:anchor distT="0" distB="0" distL="114300" distR="114300" simplePos="0" relativeHeight="251657216" behindDoc="1" locked="0" layoutInCell="1" allowOverlap="1" wp14:anchorId="5D114D03" wp14:editId="6DE9DD85">
          <wp:simplePos x="0" y="0"/>
          <wp:positionH relativeFrom="column">
            <wp:posOffset>5489575</wp:posOffset>
          </wp:positionH>
          <wp:positionV relativeFrom="paragraph">
            <wp:posOffset>-50165</wp:posOffset>
          </wp:positionV>
          <wp:extent cx="850900" cy="1079500"/>
          <wp:effectExtent l="0" t="0" r="6350" b="6350"/>
          <wp:wrapNone/>
          <wp:docPr id="1" name="Billede 1" descr="brevhov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evhoved logo"/>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50000"/>
                            </a14:imgEffect>
                          </a14:imgLayer>
                        </a14:imgProps>
                      </a:ext>
                      <a:ext uri="{28A0092B-C50C-407E-A947-70E740481C1C}">
                        <a14:useLocalDpi xmlns:a14="http://schemas.microsoft.com/office/drawing/2010/main" val="0"/>
                      </a:ext>
                    </a:extLst>
                  </a:blip>
                  <a:srcRect/>
                  <a:stretch>
                    <a:fillRect/>
                  </a:stretch>
                </pic:blipFill>
                <pic:spPr bwMode="auto">
                  <a:xfrm>
                    <a:off x="0" y="0"/>
                    <a:ext cx="850900" cy="1079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D10"/>
    <w:multiLevelType w:val="hybridMultilevel"/>
    <w:tmpl w:val="FF7E1C2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CA551BA"/>
    <w:multiLevelType w:val="hybridMultilevel"/>
    <w:tmpl w:val="24B471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453555C"/>
    <w:multiLevelType w:val="hybridMultilevel"/>
    <w:tmpl w:val="C17E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56646"/>
    <w:multiLevelType w:val="multilevel"/>
    <w:tmpl w:val="A2D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65458"/>
    <w:multiLevelType w:val="singleLevel"/>
    <w:tmpl w:val="0C20665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86E46D8"/>
    <w:multiLevelType w:val="hybridMultilevel"/>
    <w:tmpl w:val="2A74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F69EC"/>
    <w:multiLevelType w:val="hybridMultilevel"/>
    <w:tmpl w:val="84BC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60C8A"/>
    <w:multiLevelType w:val="singleLevel"/>
    <w:tmpl w:val="0C20665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3C12559"/>
    <w:multiLevelType w:val="singleLevel"/>
    <w:tmpl w:val="0C20665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9D07C7"/>
    <w:multiLevelType w:val="hybridMultilevel"/>
    <w:tmpl w:val="178000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6576D7C"/>
    <w:multiLevelType w:val="multilevel"/>
    <w:tmpl w:val="E122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87EC5"/>
    <w:multiLevelType w:val="hybridMultilevel"/>
    <w:tmpl w:val="39026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6678D"/>
    <w:multiLevelType w:val="hybridMultilevel"/>
    <w:tmpl w:val="155CE868"/>
    <w:lvl w:ilvl="0" w:tplc="D030671C">
      <w:start w:val="19"/>
      <w:numFmt w:val="bullet"/>
      <w:lvlText w:val="-"/>
      <w:lvlJc w:val="left"/>
      <w:pPr>
        <w:ind w:left="720" w:hanging="360"/>
      </w:pPr>
      <w:rPr>
        <w:rFonts w:ascii="Arial" w:eastAsia="Calibr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4A3107A7"/>
    <w:multiLevelType w:val="multilevel"/>
    <w:tmpl w:val="A3E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94114"/>
    <w:multiLevelType w:val="hybridMultilevel"/>
    <w:tmpl w:val="C8B4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451DE"/>
    <w:multiLevelType w:val="multilevel"/>
    <w:tmpl w:val="E1D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819FC"/>
    <w:multiLevelType w:val="multilevel"/>
    <w:tmpl w:val="2C9E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81B5F"/>
    <w:multiLevelType w:val="multilevel"/>
    <w:tmpl w:val="A0F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50475"/>
    <w:multiLevelType w:val="hybridMultilevel"/>
    <w:tmpl w:val="51A47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E60E0A"/>
    <w:multiLevelType w:val="hybridMultilevel"/>
    <w:tmpl w:val="6D08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C401DF"/>
    <w:multiLevelType w:val="multilevel"/>
    <w:tmpl w:val="D3A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610F4"/>
    <w:multiLevelType w:val="hybridMultilevel"/>
    <w:tmpl w:val="3488AF8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6D907030"/>
    <w:multiLevelType w:val="singleLevel"/>
    <w:tmpl w:val="0C20665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7E56CB0"/>
    <w:multiLevelType w:val="singleLevel"/>
    <w:tmpl w:val="0C20665E"/>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CC85EB9"/>
    <w:multiLevelType w:val="singleLevel"/>
    <w:tmpl w:val="0C20665E"/>
    <w:lvl w:ilvl="0">
      <w:start w:val="1"/>
      <w:numFmt w:val="bullet"/>
      <w:lvlText w:val=""/>
      <w:lvlJc w:val="left"/>
      <w:pPr>
        <w:tabs>
          <w:tab w:val="num" w:pos="360"/>
        </w:tabs>
        <w:ind w:left="360" w:hanging="360"/>
      </w:pPr>
      <w:rPr>
        <w:rFonts w:ascii="Symbol" w:hAnsi="Symbol" w:hint="default"/>
      </w:rPr>
    </w:lvl>
  </w:abstractNum>
  <w:num w:numId="1" w16cid:durableId="2053308445">
    <w:abstractNumId w:val="23"/>
  </w:num>
  <w:num w:numId="2" w16cid:durableId="296379583">
    <w:abstractNumId w:val="12"/>
  </w:num>
  <w:num w:numId="3" w16cid:durableId="33191425">
    <w:abstractNumId w:val="7"/>
  </w:num>
  <w:num w:numId="4" w16cid:durableId="1337266511">
    <w:abstractNumId w:val="4"/>
  </w:num>
  <w:num w:numId="5" w16cid:durableId="436827052">
    <w:abstractNumId w:val="22"/>
  </w:num>
  <w:num w:numId="6" w16cid:durableId="1081759182">
    <w:abstractNumId w:val="8"/>
  </w:num>
  <w:num w:numId="7" w16cid:durableId="664941666">
    <w:abstractNumId w:val="24"/>
  </w:num>
  <w:num w:numId="8" w16cid:durableId="90128745">
    <w:abstractNumId w:val="9"/>
  </w:num>
  <w:num w:numId="9" w16cid:durableId="722484346">
    <w:abstractNumId w:val="0"/>
  </w:num>
  <w:num w:numId="10" w16cid:durableId="1061363453">
    <w:abstractNumId w:val="17"/>
  </w:num>
  <w:num w:numId="11" w16cid:durableId="954365978">
    <w:abstractNumId w:val="10"/>
  </w:num>
  <w:num w:numId="12" w16cid:durableId="1967200920">
    <w:abstractNumId w:val="13"/>
  </w:num>
  <w:num w:numId="13" w16cid:durableId="796532580">
    <w:abstractNumId w:val="15"/>
  </w:num>
  <w:num w:numId="14" w16cid:durableId="2129157860">
    <w:abstractNumId w:val="20"/>
  </w:num>
  <w:num w:numId="15" w16cid:durableId="1547376882">
    <w:abstractNumId w:val="3"/>
  </w:num>
  <w:num w:numId="16" w16cid:durableId="1604918753">
    <w:abstractNumId w:val="16"/>
  </w:num>
  <w:num w:numId="17" w16cid:durableId="1967854365">
    <w:abstractNumId w:val="21"/>
  </w:num>
  <w:num w:numId="18" w16cid:durableId="1257397207">
    <w:abstractNumId w:val="1"/>
  </w:num>
  <w:num w:numId="19" w16cid:durableId="1932160111">
    <w:abstractNumId w:val="11"/>
  </w:num>
  <w:num w:numId="20" w16cid:durableId="936327772">
    <w:abstractNumId w:val="5"/>
  </w:num>
  <w:num w:numId="21" w16cid:durableId="2142727603">
    <w:abstractNumId w:val="14"/>
  </w:num>
  <w:num w:numId="22" w16cid:durableId="1830707657">
    <w:abstractNumId w:val="6"/>
  </w:num>
  <w:num w:numId="23" w16cid:durableId="1795632200">
    <w:abstractNumId w:val="2"/>
  </w:num>
  <w:num w:numId="24" w16cid:durableId="751009105">
    <w:abstractNumId w:val="19"/>
  </w:num>
  <w:num w:numId="25" w16cid:durableId="6264732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1304"/>
  <w:hyphenationZone w:val="425"/>
  <w:drawingGridHorizontalSpacing w:val="74"/>
  <w:drawingGridVerticalSpacing w:val="74"/>
  <w:displayHorizontalDrawingGridEvery w:val="0"/>
  <w:displayVerticalDrawingGridEvery w:val="0"/>
  <w:doNotUseMarginsForDrawingGridOrigin/>
  <w:drawingGridVerticalOrigin w:val="1985"/>
  <w:noPunctuationKerning/>
  <w:characterSpacingControl w:val="doNotCompress"/>
  <w:hdrShapeDefaults>
    <o:shapedefaults v:ext="edit" spidmax="2050">
      <v:stroke weight="1pt"/>
      <o:colormru v:ext="edit" colors="#dd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E33"/>
    <w:rsid w:val="00004F0D"/>
    <w:rsid w:val="00013A49"/>
    <w:rsid w:val="0001536E"/>
    <w:rsid w:val="00016D91"/>
    <w:rsid w:val="00020B63"/>
    <w:rsid w:val="00021E76"/>
    <w:rsid w:val="00023F67"/>
    <w:rsid w:val="00036FB6"/>
    <w:rsid w:val="0004050C"/>
    <w:rsid w:val="000439C2"/>
    <w:rsid w:val="00050833"/>
    <w:rsid w:val="000562C2"/>
    <w:rsid w:val="00067363"/>
    <w:rsid w:val="000701F5"/>
    <w:rsid w:val="00073196"/>
    <w:rsid w:val="00074472"/>
    <w:rsid w:val="000828F2"/>
    <w:rsid w:val="00091D6C"/>
    <w:rsid w:val="00092EDC"/>
    <w:rsid w:val="00093C5E"/>
    <w:rsid w:val="00093F72"/>
    <w:rsid w:val="000A0E66"/>
    <w:rsid w:val="000A111D"/>
    <w:rsid w:val="000A2034"/>
    <w:rsid w:val="000A2BCD"/>
    <w:rsid w:val="000A4F67"/>
    <w:rsid w:val="000A7BE7"/>
    <w:rsid w:val="000B00F4"/>
    <w:rsid w:val="000B1295"/>
    <w:rsid w:val="000B33DC"/>
    <w:rsid w:val="000C057D"/>
    <w:rsid w:val="000C1E0D"/>
    <w:rsid w:val="000C40C0"/>
    <w:rsid w:val="000C5B3B"/>
    <w:rsid w:val="000C6CFC"/>
    <w:rsid w:val="000E0B08"/>
    <w:rsid w:val="000E1E55"/>
    <w:rsid w:val="000E37F5"/>
    <w:rsid w:val="000E736C"/>
    <w:rsid w:val="000F254B"/>
    <w:rsid w:val="000F3107"/>
    <w:rsid w:val="000F5434"/>
    <w:rsid w:val="000F6A39"/>
    <w:rsid w:val="000F7143"/>
    <w:rsid w:val="0010098F"/>
    <w:rsid w:val="00106DBE"/>
    <w:rsid w:val="00113704"/>
    <w:rsid w:val="00114772"/>
    <w:rsid w:val="00121C34"/>
    <w:rsid w:val="00121D50"/>
    <w:rsid w:val="001271F2"/>
    <w:rsid w:val="001430F1"/>
    <w:rsid w:val="00143D19"/>
    <w:rsid w:val="001445FB"/>
    <w:rsid w:val="00147033"/>
    <w:rsid w:val="001571E0"/>
    <w:rsid w:val="00165E45"/>
    <w:rsid w:val="00172445"/>
    <w:rsid w:val="00177B20"/>
    <w:rsid w:val="00180596"/>
    <w:rsid w:val="00186356"/>
    <w:rsid w:val="0018706A"/>
    <w:rsid w:val="00196B55"/>
    <w:rsid w:val="0019768D"/>
    <w:rsid w:val="0019794B"/>
    <w:rsid w:val="001A1E61"/>
    <w:rsid w:val="001A26B4"/>
    <w:rsid w:val="001A4BA4"/>
    <w:rsid w:val="001A6675"/>
    <w:rsid w:val="001A68D3"/>
    <w:rsid w:val="001A6CC8"/>
    <w:rsid w:val="001A7FCD"/>
    <w:rsid w:val="001B1AC3"/>
    <w:rsid w:val="001B3662"/>
    <w:rsid w:val="001B3D11"/>
    <w:rsid w:val="001B5392"/>
    <w:rsid w:val="001C0EFB"/>
    <w:rsid w:val="001C3C38"/>
    <w:rsid w:val="001C4BEB"/>
    <w:rsid w:val="001D0926"/>
    <w:rsid w:val="001D3406"/>
    <w:rsid w:val="001D3E85"/>
    <w:rsid w:val="001D7FEE"/>
    <w:rsid w:val="001E2D54"/>
    <w:rsid w:val="001E4755"/>
    <w:rsid w:val="001E5F62"/>
    <w:rsid w:val="001E795B"/>
    <w:rsid w:val="001F08D5"/>
    <w:rsid w:val="001F3872"/>
    <w:rsid w:val="001F578A"/>
    <w:rsid w:val="001F64D6"/>
    <w:rsid w:val="00200470"/>
    <w:rsid w:val="00201CD6"/>
    <w:rsid w:val="00202FC2"/>
    <w:rsid w:val="0020522B"/>
    <w:rsid w:val="0020555F"/>
    <w:rsid w:val="00212FBB"/>
    <w:rsid w:val="00216E6E"/>
    <w:rsid w:val="00221D3A"/>
    <w:rsid w:val="00221E27"/>
    <w:rsid w:val="00222567"/>
    <w:rsid w:val="0024491B"/>
    <w:rsid w:val="0024583A"/>
    <w:rsid w:val="00254D86"/>
    <w:rsid w:val="00255187"/>
    <w:rsid w:val="00270A82"/>
    <w:rsid w:val="00272663"/>
    <w:rsid w:val="00274ECF"/>
    <w:rsid w:val="00285B0D"/>
    <w:rsid w:val="00285C56"/>
    <w:rsid w:val="00290269"/>
    <w:rsid w:val="00293734"/>
    <w:rsid w:val="002944A8"/>
    <w:rsid w:val="00294969"/>
    <w:rsid w:val="00295A54"/>
    <w:rsid w:val="00297E0D"/>
    <w:rsid w:val="002A2AC6"/>
    <w:rsid w:val="002B3049"/>
    <w:rsid w:val="002B3495"/>
    <w:rsid w:val="002B685A"/>
    <w:rsid w:val="002B7796"/>
    <w:rsid w:val="002C543B"/>
    <w:rsid w:val="002D1CE3"/>
    <w:rsid w:val="002D426E"/>
    <w:rsid w:val="002D4834"/>
    <w:rsid w:val="002D496E"/>
    <w:rsid w:val="002F0742"/>
    <w:rsid w:val="002F448C"/>
    <w:rsid w:val="002F6008"/>
    <w:rsid w:val="00300E19"/>
    <w:rsid w:val="00303DF6"/>
    <w:rsid w:val="00304303"/>
    <w:rsid w:val="0030627F"/>
    <w:rsid w:val="00306768"/>
    <w:rsid w:val="00307100"/>
    <w:rsid w:val="00310458"/>
    <w:rsid w:val="00311C2A"/>
    <w:rsid w:val="00311DB8"/>
    <w:rsid w:val="00312E59"/>
    <w:rsid w:val="003166B2"/>
    <w:rsid w:val="003215CE"/>
    <w:rsid w:val="00330051"/>
    <w:rsid w:val="00335D94"/>
    <w:rsid w:val="003404BD"/>
    <w:rsid w:val="00340F62"/>
    <w:rsid w:val="0034133E"/>
    <w:rsid w:val="00343AAD"/>
    <w:rsid w:val="003449E6"/>
    <w:rsid w:val="00347F75"/>
    <w:rsid w:val="00351300"/>
    <w:rsid w:val="00351AD5"/>
    <w:rsid w:val="003559EF"/>
    <w:rsid w:val="00355ACA"/>
    <w:rsid w:val="00360D24"/>
    <w:rsid w:val="00362A53"/>
    <w:rsid w:val="00364F54"/>
    <w:rsid w:val="003663A1"/>
    <w:rsid w:val="00372EB7"/>
    <w:rsid w:val="00373A3D"/>
    <w:rsid w:val="00374904"/>
    <w:rsid w:val="003749AB"/>
    <w:rsid w:val="00380A24"/>
    <w:rsid w:val="00380DE5"/>
    <w:rsid w:val="00384E35"/>
    <w:rsid w:val="0038642B"/>
    <w:rsid w:val="00390B07"/>
    <w:rsid w:val="00392B77"/>
    <w:rsid w:val="00392DA5"/>
    <w:rsid w:val="0039344E"/>
    <w:rsid w:val="00393F6B"/>
    <w:rsid w:val="003A2BA6"/>
    <w:rsid w:val="003A4098"/>
    <w:rsid w:val="003A58B3"/>
    <w:rsid w:val="003A6190"/>
    <w:rsid w:val="003A6F0B"/>
    <w:rsid w:val="003A7D97"/>
    <w:rsid w:val="003B2FE9"/>
    <w:rsid w:val="003B49C4"/>
    <w:rsid w:val="003B506C"/>
    <w:rsid w:val="003B6476"/>
    <w:rsid w:val="003B7DF8"/>
    <w:rsid w:val="003C27B7"/>
    <w:rsid w:val="003C5032"/>
    <w:rsid w:val="003D158B"/>
    <w:rsid w:val="003E3DED"/>
    <w:rsid w:val="003E443E"/>
    <w:rsid w:val="003E5797"/>
    <w:rsid w:val="003E606C"/>
    <w:rsid w:val="003E6274"/>
    <w:rsid w:val="003F1694"/>
    <w:rsid w:val="003F495A"/>
    <w:rsid w:val="00404522"/>
    <w:rsid w:val="00406F63"/>
    <w:rsid w:val="00407112"/>
    <w:rsid w:val="0040789C"/>
    <w:rsid w:val="0041338D"/>
    <w:rsid w:val="00413B7F"/>
    <w:rsid w:val="00414292"/>
    <w:rsid w:val="00416AE3"/>
    <w:rsid w:val="004220B6"/>
    <w:rsid w:val="00424AB7"/>
    <w:rsid w:val="00424C64"/>
    <w:rsid w:val="00425A71"/>
    <w:rsid w:val="004261B0"/>
    <w:rsid w:val="00430FD9"/>
    <w:rsid w:val="0043330B"/>
    <w:rsid w:val="0043731A"/>
    <w:rsid w:val="00445656"/>
    <w:rsid w:val="00447836"/>
    <w:rsid w:val="00450509"/>
    <w:rsid w:val="00451C74"/>
    <w:rsid w:val="00462871"/>
    <w:rsid w:val="004644CC"/>
    <w:rsid w:val="004654C8"/>
    <w:rsid w:val="0046581F"/>
    <w:rsid w:val="00467DAF"/>
    <w:rsid w:val="0047302D"/>
    <w:rsid w:val="00474812"/>
    <w:rsid w:val="00477A01"/>
    <w:rsid w:val="00481B05"/>
    <w:rsid w:val="00483416"/>
    <w:rsid w:val="00484FC5"/>
    <w:rsid w:val="00484FF9"/>
    <w:rsid w:val="00487D74"/>
    <w:rsid w:val="00490257"/>
    <w:rsid w:val="00495967"/>
    <w:rsid w:val="00495DB7"/>
    <w:rsid w:val="004B0539"/>
    <w:rsid w:val="004B2C7C"/>
    <w:rsid w:val="004B4335"/>
    <w:rsid w:val="004B555E"/>
    <w:rsid w:val="004C3ED7"/>
    <w:rsid w:val="004C6139"/>
    <w:rsid w:val="004C6586"/>
    <w:rsid w:val="004C7AF2"/>
    <w:rsid w:val="004C7E46"/>
    <w:rsid w:val="004D39FF"/>
    <w:rsid w:val="004D3DEF"/>
    <w:rsid w:val="004D7469"/>
    <w:rsid w:val="004E4E4E"/>
    <w:rsid w:val="004E626A"/>
    <w:rsid w:val="004E7836"/>
    <w:rsid w:val="004F4ACB"/>
    <w:rsid w:val="004F74B1"/>
    <w:rsid w:val="00502083"/>
    <w:rsid w:val="0050327D"/>
    <w:rsid w:val="005069C2"/>
    <w:rsid w:val="005176F1"/>
    <w:rsid w:val="00522548"/>
    <w:rsid w:val="005253E9"/>
    <w:rsid w:val="00530221"/>
    <w:rsid w:val="00530D8E"/>
    <w:rsid w:val="00532C03"/>
    <w:rsid w:val="0053336B"/>
    <w:rsid w:val="005338EF"/>
    <w:rsid w:val="0053710C"/>
    <w:rsid w:val="0054183D"/>
    <w:rsid w:val="00547160"/>
    <w:rsid w:val="0054761D"/>
    <w:rsid w:val="005575A3"/>
    <w:rsid w:val="00563F01"/>
    <w:rsid w:val="00570DE6"/>
    <w:rsid w:val="00572617"/>
    <w:rsid w:val="00572CC5"/>
    <w:rsid w:val="00576D1E"/>
    <w:rsid w:val="00577094"/>
    <w:rsid w:val="005810A5"/>
    <w:rsid w:val="00581E58"/>
    <w:rsid w:val="00584C21"/>
    <w:rsid w:val="00587C29"/>
    <w:rsid w:val="00590951"/>
    <w:rsid w:val="00590BB7"/>
    <w:rsid w:val="005919C6"/>
    <w:rsid w:val="00592503"/>
    <w:rsid w:val="0059274B"/>
    <w:rsid w:val="0059383F"/>
    <w:rsid w:val="00594AC6"/>
    <w:rsid w:val="00597517"/>
    <w:rsid w:val="005A6890"/>
    <w:rsid w:val="005A74BC"/>
    <w:rsid w:val="005B0900"/>
    <w:rsid w:val="005B26FC"/>
    <w:rsid w:val="005B6005"/>
    <w:rsid w:val="005B6BE8"/>
    <w:rsid w:val="005C054C"/>
    <w:rsid w:val="005C186A"/>
    <w:rsid w:val="005C2EE6"/>
    <w:rsid w:val="005C3637"/>
    <w:rsid w:val="005C6BBB"/>
    <w:rsid w:val="005D5B45"/>
    <w:rsid w:val="005E0AB7"/>
    <w:rsid w:val="005E34A6"/>
    <w:rsid w:val="005E5058"/>
    <w:rsid w:val="005E74FC"/>
    <w:rsid w:val="005F034D"/>
    <w:rsid w:val="005F08F3"/>
    <w:rsid w:val="005F56E5"/>
    <w:rsid w:val="005F7AAC"/>
    <w:rsid w:val="00605639"/>
    <w:rsid w:val="00616650"/>
    <w:rsid w:val="0062141C"/>
    <w:rsid w:val="00622AF2"/>
    <w:rsid w:val="00625A6F"/>
    <w:rsid w:val="00626C43"/>
    <w:rsid w:val="00630A47"/>
    <w:rsid w:val="0063235F"/>
    <w:rsid w:val="00634A7B"/>
    <w:rsid w:val="006467BE"/>
    <w:rsid w:val="006527DE"/>
    <w:rsid w:val="00654857"/>
    <w:rsid w:val="006612FE"/>
    <w:rsid w:val="00662A33"/>
    <w:rsid w:val="0066342B"/>
    <w:rsid w:val="00663A3C"/>
    <w:rsid w:val="00664DE9"/>
    <w:rsid w:val="006721E0"/>
    <w:rsid w:val="006723EA"/>
    <w:rsid w:val="0067264F"/>
    <w:rsid w:val="00681A4A"/>
    <w:rsid w:val="00682F48"/>
    <w:rsid w:val="00683CE8"/>
    <w:rsid w:val="00691687"/>
    <w:rsid w:val="00696FBE"/>
    <w:rsid w:val="006A358D"/>
    <w:rsid w:val="006A672B"/>
    <w:rsid w:val="006B0497"/>
    <w:rsid w:val="006B0C70"/>
    <w:rsid w:val="006B35D9"/>
    <w:rsid w:val="006B4673"/>
    <w:rsid w:val="006B4AA4"/>
    <w:rsid w:val="006B735F"/>
    <w:rsid w:val="006C7844"/>
    <w:rsid w:val="006D05B3"/>
    <w:rsid w:val="006D23EE"/>
    <w:rsid w:val="006D5FA1"/>
    <w:rsid w:val="006E540F"/>
    <w:rsid w:val="006E5E5C"/>
    <w:rsid w:val="006F064F"/>
    <w:rsid w:val="006F0CAF"/>
    <w:rsid w:val="006F2F4B"/>
    <w:rsid w:val="006F322D"/>
    <w:rsid w:val="006F3A67"/>
    <w:rsid w:val="006F5295"/>
    <w:rsid w:val="00705562"/>
    <w:rsid w:val="007062A1"/>
    <w:rsid w:val="00712BBD"/>
    <w:rsid w:val="00713A6A"/>
    <w:rsid w:val="00713AE2"/>
    <w:rsid w:val="0071609B"/>
    <w:rsid w:val="00716107"/>
    <w:rsid w:val="00722AFA"/>
    <w:rsid w:val="00723373"/>
    <w:rsid w:val="007305AC"/>
    <w:rsid w:val="00735CE1"/>
    <w:rsid w:val="00737ADA"/>
    <w:rsid w:val="00743029"/>
    <w:rsid w:val="00751311"/>
    <w:rsid w:val="007514A6"/>
    <w:rsid w:val="00751DB6"/>
    <w:rsid w:val="0075797B"/>
    <w:rsid w:val="007626DC"/>
    <w:rsid w:val="00763039"/>
    <w:rsid w:val="00767614"/>
    <w:rsid w:val="007678A0"/>
    <w:rsid w:val="00770B08"/>
    <w:rsid w:val="00773A83"/>
    <w:rsid w:val="00780A63"/>
    <w:rsid w:val="007821CF"/>
    <w:rsid w:val="00784A88"/>
    <w:rsid w:val="007852B1"/>
    <w:rsid w:val="0078628A"/>
    <w:rsid w:val="007867B9"/>
    <w:rsid w:val="00790602"/>
    <w:rsid w:val="00792EA9"/>
    <w:rsid w:val="00796BFC"/>
    <w:rsid w:val="00797B61"/>
    <w:rsid w:val="007A07DA"/>
    <w:rsid w:val="007A6621"/>
    <w:rsid w:val="007B1E33"/>
    <w:rsid w:val="007B7FAC"/>
    <w:rsid w:val="007C2E2A"/>
    <w:rsid w:val="007C68ED"/>
    <w:rsid w:val="007D173D"/>
    <w:rsid w:val="007D2066"/>
    <w:rsid w:val="007D59AB"/>
    <w:rsid w:val="007D5F50"/>
    <w:rsid w:val="007E20FF"/>
    <w:rsid w:val="007E3736"/>
    <w:rsid w:val="007E6FE3"/>
    <w:rsid w:val="007F19BA"/>
    <w:rsid w:val="007F241D"/>
    <w:rsid w:val="007F35BB"/>
    <w:rsid w:val="00800E7C"/>
    <w:rsid w:val="00802852"/>
    <w:rsid w:val="008037A4"/>
    <w:rsid w:val="0080428A"/>
    <w:rsid w:val="00807824"/>
    <w:rsid w:val="00810D4B"/>
    <w:rsid w:val="00814456"/>
    <w:rsid w:val="0081480C"/>
    <w:rsid w:val="008149AE"/>
    <w:rsid w:val="00815537"/>
    <w:rsid w:val="00815CEB"/>
    <w:rsid w:val="008163AC"/>
    <w:rsid w:val="008219E4"/>
    <w:rsid w:val="00821BE5"/>
    <w:rsid w:val="0082312A"/>
    <w:rsid w:val="008240F0"/>
    <w:rsid w:val="008349F3"/>
    <w:rsid w:val="00840F7E"/>
    <w:rsid w:val="00843289"/>
    <w:rsid w:val="00843694"/>
    <w:rsid w:val="00845D85"/>
    <w:rsid w:val="00853A05"/>
    <w:rsid w:val="00856595"/>
    <w:rsid w:val="0085667D"/>
    <w:rsid w:val="00867048"/>
    <w:rsid w:val="00870759"/>
    <w:rsid w:val="0087111E"/>
    <w:rsid w:val="008763D2"/>
    <w:rsid w:val="00876BB5"/>
    <w:rsid w:val="008803DC"/>
    <w:rsid w:val="00881891"/>
    <w:rsid w:val="00882E59"/>
    <w:rsid w:val="00892668"/>
    <w:rsid w:val="00894943"/>
    <w:rsid w:val="008A23D5"/>
    <w:rsid w:val="008A460F"/>
    <w:rsid w:val="008B2520"/>
    <w:rsid w:val="008B487F"/>
    <w:rsid w:val="008B4ED0"/>
    <w:rsid w:val="008B5C4D"/>
    <w:rsid w:val="008B7EC1"/>
    <w:rsid w:val="008C0E6E"/>
    <w:rsid w:val="008C525C"/>
    <w:rsid w:val="008C74C9"/>
    <w:rsid w:val="008D2387"/>
    <w:rsid w:val="008D2F61"/>
    <w:rsid w:val="008E4EEF"/>
    <w:rsid w:val="008E6EC9"/>
    <w:rsid w:val="008F108A"/>
    <w:rsid w:val="008F4663"/>
    <w:rsid w:val="008F482A"/>
    <w:rsid w:val="008F6A72"/>
    <w:rsid w:val="00904D9D"/>
    <w:rsid w:val="00907292"/>
    <w:rsid w:val="00910C8F"/>
    <w:rsid w:val="00914932"/>
    <w:rsid w:val="0092336E"/>
    <w:rsid w:val="00923547"/>
    <w:rsid w:val="00930A9E"/>
    <w:rsid w:val="00932841"/>
    <w:rsid w:val="009340E8"/>
    <w:rsid w:val="00935658"/>
    <w:rsid w:val="00937849"/>
    <w:rsid w:val="00940D6B"/>
    <w:rsid w:val="00941995"/>
    <w:rsid w:val="00944635"/>
    <w:rsid w:val="00944DE7"/>
    <w:rsid w:val="0094609A"/>
    <w:rsid w:val="00952BCD"/>
    <w:rsid w:val="00956157"/>
    <w:rsid w:val="00971774"/>
    <w:rsid w:val="00975705"/>
    <w:rsid w:val="009803C3"/>
    <w:rsid w:val="009818FA"/>
    <w:rsid w:val="00982106"/>
    <w:rsid w:val="00987A3C"/>
    <w:rsid w:val="0099325C"/>
    <w:rsid w:val="00997FE1"/>
    <w:rsid w:val="009A177B"/>
    <w:rsid w:val="009A2CE9"/>
    <w:rsid w:val="009A4D04"/>
    <w:rsid w:val="009B359F"/>
    <w:rsid w:val="009B508F"/>
    <w:rsid w:val="009B63D1"/>
    <w:rsid w:val="009C1BFE"/>
    <w:rsid w:val="009C2AFF"/>
    <w:rsid w:val="009C3A2E"/>
    <w:rsid w:val="009C434F"/>
    <w:rsid w:val="009C7B85"/>
    <w:rsid w:val="009D0BF6"/>
    <w:rsid w:val="009D40E7"/>
    <w:rsid w:val="009D4715"/>
    <w:rsid w:val="009D6281"/>
    <w:rsid w:val="009E27BF"/>
    <w:rsid w:val="009E3581"/>
    <w:rsid w:val="009F00E8"/>
    <w:rsid w:val="00A00461"/>
    <w:rsid w:val="00A0069B"/>
    <w:rsid w:val="00A016A8"/>
    <w:rsid w:val="00A02F34"/>
    <w:rsid w:val="00A03401"/>
    <w:rsid w:val="00A0371A"/>
    <w:rsid w:val="00A11C27"/>
    <w:rsid w:val="00A13531"/>
    <w:rsid w:val="00A148AE"/>
    <w:rsid w:val="00A21EC2"/>
    <w:rsid w:val="00A234D2"/>
    <w:rsid w:val="00A25165"/>
    <w:rsid w:val="00A267E2"/>
    <w:rsid w:val="00A34467"/>
    <w:rsid w:val="00A34816"/>
    <w:rsid w:val="00A40258"/>
    <w:rsid w:val="00A41DB9"/>
    <w:rsid w:val="00A44623"/>
    <w:rsid w:val="00A44967"/>
    <w:rsid w:val="00A50099"/>
    <w:rsid w:val="00A51963"/>
    <w:rsid w:val="00A53E2B"/>
    <w:rsid w:val="00A54AF4"/>
    <w:rsid w:val="00A57D21"/>
    <w:rsid w:val="00A61E6C"/>
    <w:rsid w:val="00A649F5"/>
    <w:rsid w:val="00A7394D"/>
    <w:rsid w:val="00A758DD"/>
    <w:rsid w:val="00A778CB"/>
    <w:rsid w:val="00A77B3C"/>
    <w:rsid w:val="00A81544"/>
    <w:rsid w:val="00A83028"/>
    <w:rsid w:val="00A84030"/>
    <w:rsid w:val="00A85706"/>
    <w:rsid w:val="00A85E7C"/>
    <w:rsid w:val="00A86C13"/>
    <w:rsid w:val="00A86C9E"/>
    <w:rsid w:val="00AA27C5"/>
    <w:rsid w:val="00AA5B73"/>
    <w:rsid w:val="00AA6318"/>
    <w:rsid w:val="00AB1B1C"/>
    <w:rsid w:val="00AB36A5"/>
    <w:rsid w:val="00AB502B"/>
    <w:rsid w:val="00AB78A5"/>
    <w:rsid w:val="00AC1E73"/>
    <w:rsid w:val="00AC7CFB"/>
    <w:rsid w:val="00AD01D2"/>
    <w:rsid w:val="00AD309A"/>
    <w:rsid w:val="00AD4C72"/>
    <w:rsid w:val="00AD5E45"/>
    <w:rsid w:val="00AD62D2"/>
    <w:rsid w:val="00AD7B94"/>
    <w:rsid w:val="00AE038B"/>
    <w:rsid w:val="00AE5659"/>
    <w:rsid w:val="00AE5975"/>
    <w:rsid w:val="00AF32B8"/>
    <w:rsid w:val="00B02BF0"/>
    <w:rsid w:val="00B0432F"/>
    <w:rsid w:val="00B05D48"/>
    <w:rsid w:val="00B1149B"/>
    <w:rsid w:val="00B11999"/>
    <w:rsid w:val="00B239C6"/>
    <w:rsid w:val="00B25F5F"/>
    <w:rsid w:val="00B46DA7"/>
    <w:rsid w:val="00B534FE"/>
    <w:rsid w:val="00B5398C"/>
    <w:rsid w:val="00B55010"/>
    <w:rsid w:val="00B55413"/>
    <w:rsid w:val="00B567C0"/>
    <w:rsid w:val="00B56EB6"/>
    <w:rsid w:val="00B64664"/>
    <w:rsid w:val="00B65794"/>
    <w:rsid w:val="00B6678C"/>
    <w:rsid w:val="00B71043"/>
    <w:rsid w:val="00B72038"/>
    <w:rsid w:val="00B72491"/>
    <w:rsid w:val="00B724BA"/>
    <w:rsid w:val="00B745F8"/>
    <w:rsid w:val="00B74F51"/>
    <w:rsid w:val="00B7709E"/>
    <w:rsid w:val="00B80CC6"/>
    <w:rsid w:val="00B853A0"/>
    <w:rsid w:val="00B85E48"/>
    <w:rsid w:val="00B927F5"/>
    <w:rsid w:val="00B93358"/>
    <w:rsid w:val="00B96F6C"/>
    <w:rsid w:val="00BA4764"/>
    <w:rsid w:val="00BA6070"/>
    <w:rsid w:val="00BA61A7"/>
    <w:rsid w:val="00BA6DD0"/>
    <w:rsid w:val="00BA6EE0"/>
    <w:rsid w:val="00BA7133"/>
    <w:rsid w:val="00BA7A3B"/>
    <w:rsid w:val="00BB157A"/>
    <w:rsid w:val="00BB5796"/>
    <w:rsid w:val="00BC0D0F"/>
    <w:rsid w:val="00BC1DFB"/>
    <w:rsid w:val="00BC2B35"/>
    <w:rsid w:val="00BC4C96"/>
    <w:rsid w:val="00BC5FA1"/>
    <w:rsid w:val="00BD11E1"/>
    <w:rsid w:val="00BD23B0"/>
    <w:rsid w:val="00BE5A87"/>
    <w:rsid w:val="00BE6D1D"/>
    <w:rsid w:val="00BF0248"/>
    <w:rsid w:val="00BF52A3"/>
    <w:rsid w:val="00C05C0F"/>
    <w:rsid w:val="00C06A41"/>
    <w:rsid w:val="00C146B7"/>
    <w:rsid w:val="00C1560D"/>
    <w:rsid w:val="00C20AB3"/>
    <w:rsid w:val="00C20F86"/>
    <w:rsid w:val="00C251B7"/>
    <w:rsid w:val="00C26D60"/>
    <w:rsid w:val="00C30CA2"/>
    <w:rsid w:val="00C35F18"/>
    <w:rsid w:val="00C5343D"/>
    <w:rsid w:val="00C5410F"/>
    <w:rsid w:val="00C54750"/>
    <w:rsid w:val="00C55318"/>
    <w:rsid w:val="00C6081B"/>
    <w:rsid w:val="00C62DD3"/>
    <w:rsid w:val="00C673CF"/>
    <w:rsid w:val="00C678C7"/>
    <w:rsid w:val="00C70388"/>
    <w:rsid w:val="00C70E87"/>
    <w:rsid w:val="00C717FF"/>
    <w:rsid w:val="00C73954"/>
    <w:rsid w:val="00C74C1E"/>
    <w:rsid w:val="00C75E01"/>
    <w:rsid w:val="00C76DA9"/>
    <w:rsid w:val="00C804FE"/>
    <w:rsid w:val="00C85CDA"/>
    <w:rsid w:val="00C92CBA"/>
    <w:rsid w:val="00C9639E"/>
    <w:rsid w:val="00C976C1"/>
    <w:rsid w:val="00CA3003"/>
    <w:rsid w:val="00CA4738"/>
    <w:rsid w:val="00CA6B4C"/>
    <w:rsid w:val="00CB1A7D"/>
    <w:rsid w:val="00CB40E2"/>
    <w:rsid w:val="00CB4C8F"/>
    <w:rsid w:val="00CB54A5"/>
    <w:rsid w:val="00CB572D"/>
    <w:rsid w:val="00CB6389"/>
    <w:rsid w:val="00CB6D41"/>
    <w:rsid w:val="00CC00DE"/>
    <w:rsid w:val="00CC1FAA"/>
    <w:rsid w:val="00CC55E9"/>
    <w:rsid w:val="00CC62CD"/>
    <w:rsid w:val="00CC6DCE"/>
    <w:rsid w:val="00CD2F10"/>
    <w:rsid w:val="00CD3A8E"/>
    <w:rsid w:val="00CD3B0B"/>
    <w:rsid w:val="00CD402D"/>
    <w:rsid w:val="00CD4038"/>
    <w:rsid w:val="00CD4358"/>
    <w:rsid w:val="00CE0C7D"/>
    <w:rsid w:val="00CE1625"/>
    <w:rsid w:val="00CE1BA1"/>
    <w:rsid w:val="00CE4F41"/>
    <w:rsid w:val="00CE5963"/>
    <w:rsid w:val="00CE6874"/>
    <w:rsid w:val="00CE6A82"/>
    <w:rsid w:val="00CF0DD4"/>
    <w:rsid w:val="00CF3D4E"/>
    <w:rsid w:val="00CF7846"/>
    <w:rsid w:val="00D00682"/>
    <w:rsid w:val="00D058CC"/>
    <w:rsid w:val="00D06490"/>
    <w:rsid w:val="00D0682D"/>
    <w:rsid w:val="00D06A2C"/>
    <w:rsid w:val="00D10C28"/>
    <w:rsid w:val="00D11AD4"/>
    <w:rsid w:val="00D12D5E"/>
    <w:rsid w:val="00D1511C"/>
    <w:rsid w:val="00D16E2E"/>
    <w:rsid w:val="00D175CD"/>
    <w:rsid w:val="00D22F5A"/>
    <w:rsid w:val="00D236C6"/>
    <w:rsid w:val="00D250A4"/>
    <w:rsid w:val="00D267AA"/>
    <w:rsid w:val="00D32A9D"/>
    <w:rsid w:val="00D4046D"/>
    <w:rsid w:val="00D47627"/>
    <w:rsid w:val="00D47B51"/>
    <w:rsid w:val="00D47B89"/>
    <w:rsid w:val="00D51E01"/>
    <w:rsid w:val="00D62656"/>
    <w:rsid w:val="00D62DAF"/>
    <w:rsid w:val="00D64FCE"/>
    <w:rsid w:val="00D65DB0"/>
    <w:rsid w:val="00D76207"/>
    <w:rsid w:val="00D8095F"/>
    <w:rsid w:val="00D83AD1"/>
    <w:rsid w:val="00D974EB"/>
    <w:rsid w:val="00DA0548"/>
    <w:rsid w:val="00DA4415"/>
    <w:rsid w:val="00DA710A"/>
    <w:rsid w:val="00DB2790"/>
    <w:rsid w:val="00DB6B18"/>
    <w:rsid w:val="00DC43C7"/>
    <w:rsid w:val="00DC447D"/>
    <w:rsid w:val="00DD343E"/>
    <w:rsid w:val="00DD49B8"/>
    <w:rsid w:val="00DD6E1D"/>
    <w:rsid w:val="00DD766A"/>
    <w:rsid w:val="00DD7C59"/>
    <w:rsid w:val="00DE0552"/>
    <w:rsid w:val="00DE0D45"/>
    <w:rsid w:val="00DE1106"/>
    <w:rsid w:val="00DE1291"/>
    <w:rsid w:val="00DE4D37"/>
    <w:rsid w:val="00DE5392"/>
    <w:rsid w:val="00DE7FCD"/>
    <w:rsid w:val="00DF05E4"/>
    <w:rsid w:val="00E00C76"/>
    <w:rsid w:val="00E00FCF"/>
    <w:rsid w:val="00E02215"/>
    <w:rsid w:val="00E04C7D"/>
    <w:rsid w:val="00E078DF"/>
    <w:rsid w:val="00E10816"/>
    <w:rsid w:val="00E167E9"/>
    <w:rsid w:val="00E22623"/>
    <w:rsid w:val="00E23C12"/>
    <w:rsid w:val="00E2701F"/>
    <w:rsid w:val="00E31839"/>
    <w:rsid w:val="00E322BE"/>
    <w:rsid w:val="00E33D58"/>
    <w:rsid w:val="00E355A2"/>
    <w:rsid w:val="00E44C0E"/>
    <w:rsid w:val="00E45E89"/>
    <w:rsid w:val="00E46D62"/>
    <w:rsid w:val="00E602E0"/>
    <w:rsid w:val="00E62633"/>
    <w:rsid w:val="00E62E79"/>
    <w:rsid w:val="00E7106F"/>
    <w:rsid w:val="00E75F91"/>
    <w:rsid w:val="00E770AA"/>
    <w:rsid w:val="00E77C09"/>
    <w:rsid w:val="00E80340"/>
    <w:rsid w:val="00E82910"/>
    <w:rsid w:val="00E838C1"/>
    <w:rsid w:val="00E86A39"/>
    <w:rsid w:val="00E90DC7"/>
    <w:rsid w:val="00E95ED3"/>
    <w:rsid w:val="00EA0110"/>
    <w:rsid w:val="00EB38CD"/>
    <w:rsid w:val="00EB6859"/>
    <w:rsid w:val="00EB6F72"/>
    <w:rsid w:val="00EC0A69"/>
    <w:rsid w:val="00EC1131"/>
    <w:rsid w:val="00EC1CEE"/>
    <w:rsid w:val="00EC4489"/>
    <w:rsid w:val="00EC66B3"/>
    <w:rsid w:val="00ED12FC"/>
    <w:rsid w:val="00EE35DC"/>
    <w:rsid w:val="00EE4E64"/>
    <w:rsid w:val="00EE5449"/>
    <w:rsid w:val="00EF2A6B"/>
    <w:rsid w:val="00EF4B15"/>
    <w:rsid w:val="00F045B2"/>
    <w:rsid w:val="00F04E07"/>
    <w:rsid w:val="00F0571B"/>
    <w:rsid w:val="00F113D0"/>
    <w:rsid w:val="00F21BC8"/>
    <w:rsid w:val="00F23F9F"/>
    <w:rsid w:val="00F34CA6"/>
    <w:rsid w:val="00F403F8"/>
    <w:rsid w:val="00F41140"/>
    <w:rsid w:val="00F42A01"/>
    <w:rsid w:val="00F45D33"/>
    <w:rsid w:val="00F562FA"/>
    <w:rsid w:val="00F61D5A"/>
    <w:rsid w:val="00F635AD"/>
    <w:rsid w:val="00F64879"/>
    <w:rsid w:val="00F6565D"/>
    <w:rsid w:val="00F65DA4"/>
    <w:rsid w:val="00F73BDC"/>
    <w:rsid w:val="00F774F1"/>
    <w:rsid w:val="00F77780"/>
    <w:rsid w:val="00F829B2"/>
    <w:rsid w:val="00F82D95"/>
    <w:rsid w:val="00F84109"/>
    <w:rsid w:val="00F875D2"/>
    <w:rsid w:val="00F91FF0"/>
    <w:rsid w:val="00F928A4"/>
    <w:rsid w:val="00F96A20"/>
    <w:rsid w:val="00FA2C8C"/>
    <w:rsid w:val="00FA486A"/>
    <w:rsid w:val="00FA7E5E"/>
    <w:rsid w:val="00FB0509"/>
    <w:rsid w:val="00FB1AED"/>
    <w:rsid w:val="00FB3112"/>
    <w:rsid w:val="00FB4CE4"/>
    <w:rsid w:val="00FB67B4"/>
    <w:rsid w:val="00FB6E19"/>
    <w:rsid w:val="00FB745A"/>
    <w:rsid w:val="00FD1D0E"/>
    <w:rsid w:val="00FD33A6"/>
    <w:rsid w:val="00FD755C"/>
    <w:rsid w:val="00FE04D1"/>
    <w:rsid w:val="00FE2461"/>
    <w:rsid w:val="00FF32EB"/>
    <w:rsid w:val="00FF5BE2"/>
    <w:rsid w:val="00FF66C1"/>
    <w:rsid w:val="00FF678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1pt"/>
      <o:colormru v:ext="edit" colors="#ddd"/>
    </o:shapedefaults>
    <o:shapelayout v:ext="edit">
      <o:idmap v:ext="edit" data="2"/>
    </o:shapelayout>
  </w:shapeDefaults>
  <w:decimalSymbol w:val=","/>
  <w:listSeparator w:val=";"/>
  <w14:docId w14:val="5D114CD4"/>
  <w15:docId w15:val="{ED8AB57C-73CD-40D6-91EC-49605463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imes New Roman" w:hAnsi="Lato" w:cs="Times New Roman"/>
        <w:color w:val="262626" w:themeColor="text1" w:themeTint="D9"/>
        <w:sz w:val="23"/>
        <w:szCs w:val="23"/>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locked="1"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5"/>
    <w:semiHidden/>
    <w:qFormat/>
    <w:rsid w:val="00AB1B1C"/>
  </w:style>
  <w:style w:type="paragraph" w:styleId="Heading1">
    <w:name w:val="heading 1"/>
    <w:basedOn w:val="Normal"/>
    <w:next w:val="BrdtekstODK"/>
    <w:qFormat/>
    <w:rsid w:val="0001536E"/>
    <w:pPr>
      <w:keepNext/>
      <w:outlineLvl w:val="0"/>
    </w:pPr>
    <w:rPr>
      <w:rFonts w:ascii="Univers" w:hAnsi="Univers"/>
      <w:b/>
      <w:i/>
      <w:color w:val="000000" w:themeColor="text1"/>
      <w:sz w:val="32"/>
    </w:rPr>
  </w:style>
  <w:style w:type="paragraph" w:styleId="Heading2">
    <w:name w:val="heading 2"/>
    <w:basedOn w:val="Normal"/>
    <w:next w:val="BrdtekstODK"/>
    <w:qFormat/>
    <w:rsid w:val="008763D2"/>
    <w:pPr>
      <w:keepNext/>
      <w:spacing w:before="240" w:after="60"/>
      <w:outlineLvl w:val="1"/>
    </w:pPr>
    <w:rPr>
      <w:rFonts w:ascii="Univers" w:hAnsi="Univers" w:cs="Arial"/>
      <w:b/>
      <w:bCs/>
      <w:i/>
      <w:iCs/>
      <w:color w:val="000000" w:themeColor="text1"/>
      <w:sz w:val="26"/>
      <w:szCs w:val="28"/>
    </w:rPr>
  </w:style>
  <w:style w:type="paragraph" w:styleId="Heading3">
    <w:name w:val="heading 3"/>
    <w:basedOn w:val="Normal"/>
    <w:next w:val="BrdtekstODK"/>
    <w:qFormat/>
    <w:rsid w:val="008763D2"/>
    <w:pPr>
      <w:keepNext/>
      <w:spacing w:before="240" w:after="60"/>
      <w:outlineLvl w:val="2"/>
    </w:pPr>
    <w:rPr>
      <w:rFonts w:ascii="Univers" w:hAnsi="Univers" w:cs="Arial"/>
      <w:b/>
      <w:bCs/>
      <w:i/>
      <w:color w:val="000000" w:themeColor="text1"/>
      <w:szCs w:val="26"/>
    </w:rPr>
  </w:style>
  <w:style w:type="paragraph" w:styleId="Heading4">
    <w:name w:val="heading 4"/>
    <w:basedOn w:val="Normal"/>
    <w:next w:val="Normal"/>
    <w:uiPriority w:val="8"/>
    <w:unhideWhenUsed/>
    <w:rsid w:val="00C55318"/>
    <w:pPr>
      <w:keepNext/>
      <w:outlineLvl w:val="3"/>
    </w:pPr>
    <w:rPr>
      <w:rFonts w:ascii="Univers" w:hAnsi="Univers" w:cs="Arial"/>
      <w:b/>
      <w:bCs/>
    </w:rPr>
  </w:style>
  <w:style w:type="paragraph" w:styleId="Heading5">
    <w:name w:val="heading 5"/>
    <w:basedOn w:val="Normal"/>
    <w:next w:val="Normal"/>
    <w:link w:val="Heading5Char"/>
    <w:uiPriority w:val="9"/>
    <w:unhideWhenUsed/>
    <w:locked/>
    <w:rsid w:val="002944A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rsid w:val="00EC0A69"/>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rsid w:val="00CB40E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rsid w:val="00CB40E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3E3D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819"/>
        <w:tab w:val="right" w:pos="9638"/>
      </w:tabs>
    </w:pPr>
  </w:style>
  <w:style w:type="paragraph" w:styleId="Footer">
    <w:name w:val="footer"/>
    <w:basedOn w:val="Normal"/>
    <w:link w:val="FooterChar"/>
    <w:semiHidden/>
    <w:pPr>
      <w:tabs>
        <w:tab w:val="center" w:pos="4819"/>
        <w:tab w:val="right" w:pos="9638"/>
      </w:tabs>
    </w:pPr>
  </w:style>
  <w:style w:type="paragraph" w:styleId="BodyText">
    <w:name w:val="Body Text"/>
    <w:basedOn w:val="Normal"/>
    <w:semiHidden/>
    <w:rPr>
      <w:sz w:val="16"/>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Heading6Char">
    <w:name w:val="Heading 6 Char"/>
    <w:basedOn w:val="DefaultParagraphFont"/>
    <w:link w:val="Heading6"/>
    <w:uiPriority w:val="9"/>
    <w:rsid w:val="00EC0A69"/>
    <w:rPr>
      <w:rFonts w:asciiTheme="majorHAnsi" w:eastAsiaTheme="majorEastAsia" w:hAnsiTheme="majorHAnsi" w:cstheme="majorBidi"/>
      <w:color w:val="243F60" w:themeColor="accent1" w:themeShade="7F"/>
      <w:sz w:val="24"/>
    </w:rPr>
  </w:style>
  <w:style w:type="character" w:customStyle="1" w:styleId="SidehovedTegn">
    <w:name w:val="Sidehoved Tegn"/>
    <w:semiHidden/>
    <w:rPr>
      <w:sz w:val="24"/>
    </w:rPr>
  </w:style>
  <w:style w:type="paragraph" w:styleId="NormalWeb">
    <w:name w:val="Normal (Web)"/>
    <w:basedOn w:val="Normal"/>
    <w:uiPriority w:val="99"/>
    <w:semiHidden/>
    <w:unhideWhenUsed/>
    <w:rsid w:val="00E75F91"/>
    <w:pPr>
      <w:spacing w:before="100" w:beforeAutospacing="1" w:after="100" w:afterAutospacing="1"/>
    </w:pPr>
    <w:rPr>
      <w:szCs w:val="24"/>
    </w:rPr>
  </w:style>
  <w:style w:type="paragraph" w:styleId="BalloonText">
    <w:name w:val="Balloon Text"/>
    <w:basedOn w:val="Normal"/>
    <w:link w:val="BalloonTextChar"/>
    <w:uiPriority w:val="99"/>
    <w:semiHidden/>
    <w:unhideWhenUsed/>
    <w:rsid w:val="00E75F91"/>
    <w:rPr>
      <w:rFonts w:ascii="Segoe UI" w:hAnsi="Segoe UI" w:cs="Segoe UI"/>
      <w:sz w:val="18"/>
      <w:szCs w:val="18"/>
    </w:rPr>
  </w:style>
  <w:style w:type="character" w:customStyle="1" w:styleId="BalloonTextChar">
    <w:name w:val="Balloon Text Char"/>
    <w:link w:val="BalloonText"/>
    <w:uiPriority w:val="99"/>
    <w:semiHidden/>
    <w:rsid w:val="00E75F91"/>
    <w:rPr>
      <w:rFonts w:ascii="Segoe UI" w:hAnsi="Segoe UI" w:cs="Segoe UI"/>
      <w:sz w:val="18"/>
      <w:szCs w:val="18"/>
    </w:rPr>
  </w:style>
  <w:style w:type="paragraph" w:styleId="Title">
    <w:name w:val="Title"/>
    <w:basedOn w:val="Normal"/>
    <w:next w:val="BrdtekstODK"/>
    <w:link w:val="TitleChar"/>
    <w:uiPriority w:val="4"/>
    <w:qFormat/>
    <w:rsid w:val="008763D2"/>
    <w:pPr>
      <w:contextualSpacing/>
    </w:pPr>
    <w:rPr>
      <w:rFonts w:ascii="Univers" w:eastAsiaTheme="majorEastAsia" w:hAnsi="Univers" w:cstheme="majorBidi"/>
      <w:b/>
      <w:i/>
      <w:color w:val="000000" w:themeColor="text1"/>
      <w:spacing w:val="-10"/>
      <w:kern w:val="28"/>
      <w:sz w:val="44"/>
      <w:szCs w:val="56"/>
    </w:rPr>
  </w:style>
  <w:style w:type="character" w:customStyle="1" w:styleId="TitleChar">
    <w:name w:val="Title Char"/>
    <w:basedOn w:val="DefaultParagraphFont"/>
    <w:link w:val="Title"/>
    <w:uiPriority w:val="4"/>
    <w:rsid w:val="008763D2"/>
    <w:rPr>
      <w:rFonts w:ascii="Univers" w:eastAsiaTheme="majorEastAsia" w:hAnsi="Univers" w:cstheme="majorBidi"/>
      <w:b/>
      <w:i/>
      <w:color w:val="000000" w:themeColor="text1"/>
      <w:spacing w:val="-10"/>
      <w:kern w:val="28"/>
      <w:sz w:val="44"/>
      <w:szCs w:val="56"/>
    </w:rPr>
  </w:style>
  <w:style w:type="paragraph" w:styleId="NoSpacing">
    <w:name w:val="No Spacing"/>
    <w:uiPriority w:val="6"/>
    <w:rsid w:val="00867048"/>
    <w:rPr>
      <w:sz w:val="24"/>
    </w:rPr>
  </w:style>
  <w:style w:type="character" w:customStyle="1" w:styleId="Heading5Char">
    <w:name w:val="Heading 5 Char"/>
    <w:basedOn w:val="DefaultParagraphFont"/>
    <w:link w:val="Heading5"/>
    <w:uiPriority w:val="9"/>
    <w:rsid w:val="002944A8"/>
    <w:rPr>
      <w:rFonts w:asciiTheme="majorHAnsi" w:eastAsiaTheme="majorEastAsia" w:hAnsiTheme="majorHAnsi" w:cstheme="majorBidi"/>
      <w:color w:val="365F91" w:themeColor="accent1" w:themeShade="BF"/>
      <w:sz w:val="24"/>
    </w:rPr>
  </w:style>
  <w:style w:type="character" w:styleId="Strong">
    <w:name w:val="Strong"/>
    <w:uiPriority w:val="22"/>
    <w:rsid w:val="00BE5A87"/>
  </w:style>
  <w:style w:type="character" w:customStyle="1" w:styleId="Heading7Char">
    <w:name w:val="Heading 7 Char"/>
    <w:basedOn w:val="DefaultParagraphFont"/>
    <w:link w:val="Heading7"/>
    <w:uiPriority w:val="9"/>
    <w:rsid w:val="00CB40E2"/>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CB40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E3DED"/>
    <w:rPr>
      <w:rFonts w:asciiTheme="majorHAnsi" w:eastAsiaTheme="majorEastAsia" w:hAnsiTheme="majorHAnsi" w:cstheme="majorBidi"/>
      <w:i/>
      <w:iCs/>
      <w:color w:val="272727" w:themeColor="text1" w:themeTint="D8"/>
      <w:sz w:val="21"/>
      <w:szCs w:val="21"/>
    </w:rPr>
  </w:style>
  <w:style w:type="paragraph" w:customStyle="1" w:styleId="Bundtekstbrevpapir">
    <w:name w:val="Bundtekst brevpapir"/>
    <w:basedOn w:val="Footer"/>
    <w:link w:val="BundtekstbrevpapirTegn"/>
    <w:uiPriority w:val="5"/>
    <w:qFormat/>
    <w:rsid w:val="00406F63"/>
    <w:pPr>
      <w:jc w:val="center"/>
    </w:pPr>
    <w:rPr>
      <w:i/>
      <w:color w:val="595959" w:themeColor="text1" w:themeTint="A6"/>
      <w:sz w:val="18"/>
      <w:szCs w:val="18"/>
      <w:lang w:val="de-DE"/>
    </w:rPr>
  </w:style>
  <w:style w:type="paragraph" w:customStyle="1" w:styleId="Bundtekstbrev2">
    <w:name w:val="Bundtekst brev2"/>
    <w:basedOn w:val="Bundtekstbrevpapir"/>
    <w:link w:val="Bundtekstbrev2Tegn"/>
    <w:uiPriority w:val="99"/>
    <w:semiHidden/>
    <w:unhideWhenUsed/>
    <w:qFormat/>
    <w:rsid w:val="00172445"/>
  </w:style>
  <w:style w:type="character" w:customStyle="1" w:styleId="FooterChar">
    <w:name w:val="Footer Char"/>
    <w:basedOn w:val="DefaultParagraphFont"/>
    <w:link w:val="Footer"/>
    <w:semiHidden/>
    <w:rsid w:val="00172445"/>
    <w:rPr>
      <w:rFonts w:ascii="Lato" w:hAnsi="Lato"/>
      <w:color w:val="262626" w:themeColor="text1" w:themeTint="D9"/>
      <w:sz w:val="23"/>
    </w:rPr>
  </w:style>
  <w:style w:type="character" w:customStyle="1" w:styleId="BundtekstbrevpapirTegn">
    <w:name w:val="Bundtekst brevpapir Tegn"/>
    <w:basedOn w:val="FooterChar"/>
    <w:link w:val="Bundtekstbrevpapir"/>
    <w:uiPriority w:val="5"/>
    <w:rsid w:val="00406F63"/>
    <w:rPr>
      <w:rFonts w:ascii="Lato" w:hAnsi="Lato"/>
      <w:i/>
      <w:color w:val="595959" w:themeColor="text1" w:themeTint="A6"/>
      <w:sz w:val="18"/>
      <w:szCs w:val="18"/>
      <w:lang w:val="de-DE"/>
    </w:rPr>
  </w:style>
  <w:style w:type="character" w:customStyle="1" w:styleId="Bundtekstbrev2Tegn">
    <w:name w:val="Bundtekst brev2 Tegn"/>
    <w:basedOn w:val="BundtekstbrevpapirTegn"/>
    <w:link w:val="Bundtekstbrev2"/>
    <w:uiPriority w:val="99"/>
    <w:semiHidden/>
    <w:rsid w:val="00393F6B"/>
    <w:rPr>
      <w:rFonts w:ascii="Lato Light" w:hAnsi="Lato Light"/>
      <w:i/>
      <w:color w:val="262626" w:themeColor="text1" w:themeTint="D9"/>
      <w:sz w:val="18"/>
      <w:szCs w:val="18"/>
      <w:lang w:val="de-DE"/>
    </w:rPr>
  </w:style>
  <w:style w:type="paragraph" w:customStyle="1" w:styleId="BrdtekstODK">
    <w:name w:val="Brødtekst ODK"/>
    <w:basedOn w:val="BodyText"/>
    <w:qFormat/>
    <w:rsid w:val="00270A82"/>
    <w:rPr>
      <w:sz w:val="23"/>
    </w:rPr>
  </w:style>
  <w:style w:type="character" w:styleId="UnresolvedMention">
    <w:name w:val="Unresolved Mention"/>
    <w:basedOn w:val="DefaultParagraphFont"/>
    <w:uiPriority w:val="99"/>
    <w:semiHidden/>
    <w:unhideWhenUsed/>
    <w:rsid w:val="00254D86"/>
    <w:rPr>
      <w:color w:val="605E5C"/>
      <w:shd w:val="clear" w:color="auto" w:fill="E1DFDD"/>
    </w:rPr>
  </w:style>
  <w:style w:type="paragraph" w:styleId="TOCHeading">
    <w:name w:val="TOC Heading"/>
    <w:basedOn w:val="Heading1"/>
    <w:next w:val="Normal"/>
    <w:uiPriority w:val="39"/>
    <w:unhideWhenUsed/>
    <w:qFormat/>
    <w:rsid w:val="0078628A"/>
    <w:pPr>
      <w:keepLines/>
      <w:spacing w:before="240" w:line="259" w:lineRule="auto"/>
      <w:outlineLvl w:val="9"/>
    </w:pPr>
    <w:rPr>
      <w:rFonts w:asciiTheme="majorHAnsi" w:eastAsiaTheme="majorEastAsia" w:hAnsiTheme="majorHAnsi" w:cstheme="majorBidi"/>
      <w:b w:val="0"/>
      <w:i w:val="0"/>
      <w:color w:val="365F91" w:themeColor="accent1" w:themeShade="BF"/>
      <w:szCs w:val="32"/>
      <w:lang w:val="en-US" w:eastAsia="en-US"/>
    </w:rPr>
  </w:style>
  <w:style w:type="paragraph" w:styleId="TOC1">
    <w:name w:val="toc 1"/>
    <w:basedOn w:val="Normal"/>
    <w:next w:val="Normal"/>
    <w:autoRedefine/>
    <w:uiPriority w:val="39"/>
    <w:unhideWhenUsed/>
    <w:rsid w:val="0078628A"/>
    <w:pPr>
      <w:spacing w:after="100"/>
    </w:pPr>
  </w:style>
  <w:style w:type="paragraph" w:styleId="TOC2">
    <w:name w:val="toc 2"/>
    <w:basedOn w:val="Normal"/>
    <w:next w:val="Normal"/>
    <w:autoRedefine/>
    <w:uiPriority w:val="39"/>
    <w:unhideWhenUsed/>
    <w:rsid w:val="0078628A"/>
    <w:pPr>
      <w:spacing w:after="100"/>
      <w:ind w:left="230"/>
    </w:pPr>
  </w:style>
  <w:style w:type="paragraph" w:styleId="ListParagraph">
    <w:name w:val="List Paragraph"/>
    <w:basedOn w:val="Normal"/>
    <w:uiPriority w:val="34"/>
    <w:rsid w:val="00351AD5"/>
    <w:pPr>
      <w:ind w:left="720"/>
      <w:contextualSpacing/>
    </w:pPr>
  </w:style>
  <w:style w:type="table" w:styleId="TableGrid">
    <w:name w:val="Table Grid"/>
    <w:basedOn w:val="TableNormal"/>
    <w:uiPriority w:val="59"/>
    <w:rsid w:val="000F54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461206">
      <w:bodyDiv w:val="1"/>
      <w:marLeft w:val="0"/>
      <w:marRight w:val="0"/>
      <w:marTop w:val="0"/>
      <w:marBottom w:val="0"/>
      <w:divBdr>
        <w:top w:val="none" w:sz="0" w:space="0" w:color="auto"/>
        <w:left w:val="none" w:sz="0" w:space="0" w:color="auto"/>
        <w:bottom w:val="none" w:sz="0" w:space="0" w:color="auto"/>
        <w:right w:val="none" w:sz="0" w:space="0" w:color="auto"/>
      </w:divBdr>
    </w:div>
    <w:div w:id="1205943788">
      <w:bodyDiv w:val="1"/>
      <w:marLeft w:val="0"/>
      <w:marRight w:val="0"/>
      <w:marTop w:val="0"/>
      <w:marBottom w:val="0"/>
      <w:divBdr>
        <w:top w:val="none" w:sz="0" w:space="0" w:color="auto"/>
        <w:left w:val="none" w:sz="0" w:space="0" w:color="auto"/>
        <w:bottom w:val="none" w:sz="0" w:space="0" w:color="auto"/>
        <w:right w:val="none" w:sz="0" w:space="0" w:color="auto"/>
      </w:divBdr>
    </w:div>
    <w:div w:id="1257903172">
      <w:bodyDiv w:val="1"/>
      <w:marLeft w:val="0"/>
      <w:marRight w:val="0"/>
      <w:marTop w:val="0"/>
      <w:marBottom w:val="0"/>
      <w:divBdr>
        <w:top w:val="none" w:sz="0" w:space="0" w:color="auto"/>
        <w:left w:val="none" w:sz="0" w:space="0" w:color="auto"/>
        <w:bottom w:val="none" w:sz="0" w:space="0" w:color="auto"/>
        <w:right w:val="none" w:sz="0" w:space="0" w:color="auto"/>
      </w:divBdr>
    </w:div>
    <w:div w:id="174202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1DbHND_dumo" TargetMode="External"/><Relationship Id="rId18" Type="http://schemas.openxmlformats.org/officeDocument/2006/relationships/image" Target="media/image1.gif"/><Relationship Id="rId26" Type="http://schemas.openxmlformats.org/officeDocument/2006/relationships/hyperlink" Target="https://www.naehmaschinentechnik-forum.de/viewtopic.php?t=15532" TargetMode="External"/><Relationship Id="rId39" Type="http://schemas.openxmlformats.org/officeDocument/2006/relationships/theme" Target="theme/theme1.xml"/><Relationship Id="rId21" Type="http://schemas.openxmlformats.org/officeDocument/2006/relationships/image" Target="media/image2.gif"/><Relationship Id="rId34" Type="http://schemas.openxmlformats.org/officeDocument/2006/relationships/hyperlink" Target="https://www.youtube.com/watch?v=Q27tO1h3n0Y" TargetMode="External"/><Relationship Id="rId7" Type="http://schemas.openxmlformats.org/officeDocument/2006/relationships/settings" Target="settings.xml"/><Relationship Id="rId12" Type="http://schemas.openxmlformats.org/officeDocument/2006/relationships/hyperlink" Target="https://www.youtube.com/watch?v=CtjtyLRca0w" TargetMode="External"/><Relationship Id="rId17" Type="http://schemas.openxmlformats.org/officeDocument/2006/relationships/hyperlink" Target="https://www.skrue-ekspres.dk/skiver-flad-l-nfe-25513-nfe-25513vs-nfe25513-grade-c/22124-skiver-flad-m22x55x3-l-elforzinket-stal-3663072193765.html" TargetMode="External"/><Relationship Id="rId25" Type="http://schemas.openxmlformats.org/officeDocument/2006/relationships/hyperlink" Target="https://leatherworker.net/forum/topic/132916-problem-with-hook-gib-gegenspitze-on-a-rotary-hook-d%C3%BCrkopp-291/" TargetMode="External"/><Relationship Id="rId33" Type="http://schemas.openxmlformats.org/officeDocument/2006/relationships/hyperlink" Target="https://www.ebay.de/itm/146317631085"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utodoc.dk/yato/16371407" TargetMode="External"/><Relationship Id="rId20" Type="http://schemas.openxmlformats.org/officeDocument/2006/relationships/hyperlink" Target="https://eur.vevor.com/electrical-enclosure-c_10749/vevor-nema-steel-enclosure-12-x-8-x-6-nema-4x-steel-electrical-box-ip66-waterproof-dustproof-outdoor-indoor-electrical-junction-box-with-mounting-plate-p_010554930447" TargetMode="External"/><Relationship Id="rId29" Type="http://schemas.openxmlformats.org/officeDocument/2006/relationships/hyperlink" Target="https://www.college-sewing.co.uk/0291006801-outside-foot-durkopp-291-use-with-inner-foot-291006701-genuin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mKgfiUrAsUs" TargetMode="External"/><Relationship Id="rId24" Type="http://schemas.openxmlformats.org/officeDocument/2006/relationships/image" Target="media/image5.jpeg"/><Relationship Id="rId32" Type="http://schemas.openxmlformats.org/officeDocument/2006/relationships/hyperlink" Target="https://www.ebay.de/itm/224155364562"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X_Qo3P4j_a0" TargetMode="External"/><Relationship Id="rId23" Type="http://schemas.openxmlformats.org/officeDocument/2006/relationships/image" Target="media/image4.jpeg"/><Relationship Id="rId28" Type="http://schemas.openxmlformats.org/officeDocument/2006/relationships/hyperlink" Target="https://www.baterex.pl/durkopp-adler-da-0244000968a-counterpoint-baterex/?sef_rewrite=1&amp;currency=EUR"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eur.vevor.com/electrical-enclosure-c_10749/vevor-steel-electrical-box-16-x-12-x-6-304-stainless-steel-electrical-enclosure-box-wall-mounted-outdoor-electrical-electronic-equipment-enclosure-with-mounting-plate-hinges-lock-ip66-waterproof-p_010710187336" TargetMode="External"/><Relationship Id="rId31" Type="http://schemas.openxmlformats.org/officeDocument/2006/relationships/hyperlink" Target="https://www.ebay.de/itm/22413688577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n_EARBidbw" TargetMode="External"/><Relationship Id="rId22" Type="http://schemas.openxmlformats.org/officeDocument/2006/relationships/image" Target="media/image3.png"/><Relationship Id="rId27" Type="http://schemas.openxmlformats.org/officeDocument/2006/relationships/hyperlink" Target="https://www.college-sewing.co.uk/0244000968a-thread-finger-durkopp-genuine.html" TargetMode="External"/><Relationship Id="rId30" Type="http://schemas.openxmlformats.org/officeDocument/2006/relationships/hyperlink" Target="https://www.college-sewing.co.uk/0291006701-inside-foot-durkopp-291-use-with-outer-foot-291006801-genuine.html" TargetMode="External"/><Relationship Id="rId35" Type="http://schemas.openxmlformats.org/officeDocument/2006/relationships/hyperlink" Target="https://www.youtube.com/watch?v=xEWSg2yuML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nnie\Lokale%20indstillinger\Temporary%20Internet%20Files\Content.IE5\EXITA5OD\ODK-brev%5b1%5d.do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2700"/>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0ACBB2C9F15DFF4D8E72AB2DDC2FF487" ma:contentTypeVersion="18" ma:contentTypeDescription="Opret et nyt dokument." ma:contentTypeScope="" ma:versionID="28eacd4643918164220f39fce6873030">
  <xsd:schema xmlns:xsd="http://www.w3.org/2001/XMLSchema" xmlns:xs="http://www.w3.org/2001/XMLSchema" xmlns:p="http://schemas.microsoft.com/office/2006/metadata/properties" xmlns:ns2="60d9fa9b-8dec-4e50-b994-ff314c257512" xmlns:ns3="8c2548f8-7c7b-4c42-9eb2-51956857151a" targetNamespace="http://schemas.microsoft.com/office/2006/metadata/properties" ma:root="true" ma:fieldsID="f3a2b3d68463d5539876ada2758329b4" ns2:_="" ns3:_="">
    <xsd:import namespace="60d9fa9b-8dec-4e50-b994-ff314c257512"/>
    <xsd:import namespace="8c2548f8-7c7b-4c42-9eb2-5195685715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d9fa9b-8dec-4e50-b994-ff314c257512" elementFormDefault="qualified">
    <xsd:import namespace="http://schemas.microsoft.com/office/2006/documentManagement/types"/>
    <xsd:import namespace="http://schemas.microsoft.com/office/infopath/2007/PartnerControls"/>
    <xsd:element name="SharedWithUsers" ma:index="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internalName="SharedWithDetails" ma:readOnly="true">
      <xsd:simpleType>
        <xsd:restriction base="dms:Note">
          <xsd:maxLength value="255"/>
        </xsd:restriction>
      </xsd:simpleType>
    </xsd:element>
    <xsd:element name="TaxCatchAll" ma:index="22" nillable="true" ma:displayName="Taxonomy Catch All Column" ma:hidden="true" ma:list="{0692cf01-cd38-4393-84dc-72406318b38b}" ma:internalName="TaxCatchAll" ma:showField="CatchAllData" ma:web="60d9fa9b-8dec-4e50-b994-ff314c2575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2548f8-7c7b-4c42-9eb2-5195685715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ledmærker" ma:readOnly="false" ma:fieldId="{5cf76f15-5ced-4ddc-b409-7134ff3c332f}" ma:taxonomyMulti="true" ma:sspId="419164e2-53e4-4f8a-8852-57d6ac976e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2548f8-7c7b-4c42-9eb2-51956857151a">
      <Terms xmlns="http://schemas.microsoft.com/office/infopath/2007/PartnerControls"/>
    </lcf76f155ced4ddcb4097134ff3c332f>
    <TaxCatchAll xmlns="60d9fa9b-8dec-4e50-b994-ff314c25751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C4CFD4-7C08-4BCF-96A9-E8981BE0464A}">
  <ds:schemaRefs>
    <ds:schemaRef ds:uri="http://schemas.microsoft.com/sharepoint/v3/contenttype/forms"/>
  </ds:schemaRefs>
</ds:datastoreItem>
</file>

<file path=customXml/itemProps2.xml><?xml version="1.0" encoding="utf-8"?>
<ds:datastoreItem xmlns:ds="http://schemas.openxmlformats.org/officeDocument/2006/customXml" ds:itemID="{B9CA27A3-49CE-4C74-8B1E-1D0805D6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d9fa9b-8dec-4e50-b994-ff314c257512"/>
    <ds:schemaRef ds:uri="8c2548f8-7c7b-4c42-9eb2-519568571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94D40-D409-4D68-AC68-97F5E19011D6}">
  <ds:schemaRefs>
    <ds:schemaRef ds:uri="http://schemas.microsoft.com/office/2006/metadata/properties"/>
    <ds:schemaRef ds:uri="http://schemas.microsoft.com/office/infopath/2007/PartnerControls"/>
    <ds:schemaRef ds:uri="8c2548f8-7c7b-4c42-9eb2-51956857151a"/>
    <ds:schemaRef ds:uri="60d9fa9b-8dec-4e50-b994-ff314c257512"/>
  </ds:schemaRefs>
</ds:datastoreItem>
</file>

<file path=customXml/itemProps4.xml><?xml version="1.0" encoding="utf-8"?>
<ds:datastoreItem xmlns:ds="http://schemas.openxmlformats.org/officeDocument/2006/customXml" ds:itemID="{177E3922-4B19-46DC-8A19-D9C771D3C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ODK-brev[1].dot</Template>
  <TotalTime>422</TotalTime>
  <Pages>24</Pages>
  <Words>3875</Words>
  <Characters>22094</Characters>
  <Application>Microsoft Office Word</Application>
  <DocSecurity>0</DocSecurity>
  <Lines>184</Lines>
  <Paragraphs>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Navn</vt:lpstr>
      <vt:lpstr>Navn</vt:lpstr>
    </vt:vector>
  </TitlesOfParts>
  <Company>Allan &amp; Hanne</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Navn</dc:title>
  <dc:creator>Gymnastikforeningen ODK - Viggo Brøndegaard</dc:creator>
  <cp:lastModifiedBy>Viggo Brøndegaard</cp:lastModifiedBy>
  <cp:revision>7</cp:revision>
  <cp:lastPrinted>2026-10-04T04:58:00Z</cp:lastPrinted>
  <dcterms:created xsi:type="dcterms:W3CDTF">2026-10-03T05:13:00Z</dcterms:created>
  <dcterms:modified xsi:type="dcterms:W3CDTF">2026-10-21T13:47:00Z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0x0101000ACBB2C9F15DFF4D8E72AB2DDC2FF487</vt:lpwstr>
  </property>
  <property fmtid="{D5CDD505-2E9C-101B-9397-08002B2CF9AE}" pid="3" name="MediaServiceImageTags">
    <vt:lpwstr/>
  </property>
</Properties>
</file>